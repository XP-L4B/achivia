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EEA85" w14:textId="77777777" w:rsidR="00E1466E" w:rsidRPr="00E35EDA" w:rsidRDefault="00E1466E" w:rsidP="00567312">
      <w:pPr>
        <w:jc w:val="both"/>
        <w:rPr>
          <w:b/>
          <w:sz w:val="72"/>
          <w:szCs w:val="72"/>
          <w:u w:val="single"/>
        </w:rPr>
      </w:pPr>
    </w:p>
    <w:p w14:paraId="7F8DB486" w14:textId="77777777" w:rsidR="00AA6DA6" w:rsidRPr="00E35EDA" w:rsidRDefault="00AA6DA6" w:rsidP="00567312">
      <w:pPr>
        <w:jc w:val="both"/>
        <w:rPr>
          <w:b/>
          <w:sz w:val="72"/>
          <w:szCs w:val="72"/>
          <w:u w:val="single"/>
        </w:rPr>
      </w:pPr>
    </w:p>
    <w:p w14:paraId="7A5365C6" w14:textId="77777777" w:rsidR="00AA6DA6" w:rsidRPr="00E35EDA" w:rsidRDefault="00AA6DA6" w:rsidP="00567312">
      <w:pPr>
        <w:jc w:val="both"/>
        <w:rPr>
          <w:b/>
          <w:sz w:val="72"/>
          <w:szCs w:val="72"/>
          <w:u w:val="single"/>
        </w:rPr>
      </w:pPr>
    </w:p>
    <w:p w14:paraId="4417D646" w14:textId="64701B8D" w:rsidR="00AE63B4" w:rsidRPr="00E35EDA" w:rsidRDefault="00F20E2C" w:rsidP="002D6B33">
      <w:pPr>
        <w:rPr>
          <w:b/>
          <w:sz w:val="72"/>
          <w:szCs w:val="72"/>
          <w:u w:val="single"/>
        </w:rPr>
      </w:pPr>
      <w:proofErr w:type="spellStart"/>
      <w:r w:rsidRPr="00E35EDA">
        <w:rPr>
          <w:b/>
          <w:sz w:val="72"/>
          <w:szCs w:val="72"/>
          <w:u w:val="single"/>
        </w:rPr>
        <w:t>Achivia</w:t>
      </w:r>
      <w:proofErr w:type="spellEnd"/>
      <w:r w:rsidRPr="00E35EDA">
        <w:rPr>
          <w:b/>
          <w:sz w:val="72"/>
          <w:szCs w:val="72"/>
          <w:u w:val="single"/>
        </w:rPr>
        <w:t xml:space="preserve"> </w:t>
      </w:r>
      <w:r w:rsidR="00B720FE">
        <w:rPr>
          <w:b/>
          <w:sz w:val="72"/>
          <w:szCs w:val="72"/>
          <w:u w:val="single"/>
        </w:rPr>
        <w:t>A</w:t>
      </w:r>
      <w:r w:rsidRPr="00E35EDA">
        <w:rPr>
          <w:b/>
          <w:sz w:val="72"/>
          <w:szCs w:val="72"/>
          <w:u w:val="single"/>
        </w:rPr>
        <w:t>pp</w:t>
      </w:r>
    </w:p>
    <w:p w14:paraId="61842441" w14:textId="3AC755C8" w:rsidR="009C38EE" w:rsidRPr="00E35EDA" w:rsidRDefault="009C38EE" w:rsidP="00567312">
      <w:pPr>
        <w:jc w:val="both"/>
      </w:pPr>
    </w:p>
    <w:p w14:paraId="0C32A03E" w14:textId="43A58712" w:rsidR="00FA290F" w:rsidRPr="00E35EDA" w:rsidRDefault="00F20E2C" w:rsidP="00567312">
      <w:pPr>
        <w:jc w:val="both"/>
      </w:pPr>
      <w:r w:rsidRPr="00E35EDA">
        <w:t>XP-L4B</w:t>
      </w:r>
    </w:p>
    <w:p w14:paraId="48BAEB2F" w14:textId="77777777" w:rsidR="009C38EE" w:rsidRPr="00E35EDA" w:rsidRDefault="009C38EE" w:rsidP="00567312">
      <w:pPr>
        <w:jc w:val="both"/>
      </w:pPr>
    </w:p>
    <w:p w14:paraId="45DD3680" w14:textId="77777777" w:rsidR="009C38EE" w:rsidRPr="00E35EDA" w:rsidRDefault="009C38EE" w:rsidP="00567312">
      <w:pPr>
        <w:jc w:val="both"/>
      </w:pPr>
    </w:p>
    <w:p w14:paraId="5280B0D4" w14:textId="77777777" w:rsidR="009C38EE" w:rsidRPr="00E35EDA" w:rsidRDefault="009C38EE" w:rsidP="00567312">
      <w:pPr>
        <w:jc w:val="both"/>
      </w:pPr>
    </w:p>
    <w:p w14:paraId="2E0C972C" w14:textId="58A57117" w:rsidR="001161A3" w:rsidRPr="00E35EDA" w:rsidRDefault="00172366" w:rsidP="00567312">
      <w:pPr>
        <w:jc w:val="both"/>
      </w:pPr>
      <w:r w:rsidRPr="00E35EDA">
        <w:t xml:space="preserve">Documento di </w:t>
      </w:r>
      <w:r w:rsidR="0016504D" w:rsidRPr="00E35EDA">
        <w:t>Analisi Funzionale</w:t>
      </w:r>
    </w:p>
    <w:p w14:paraId="34104AE0" w14:textId="7702F7BC" w:rsidR="00A665A7" w:rsidRPr="00E35EDA" w:rsidRDefault="00A665A7" w:rsidP="00567312">
      <w:pPr>
        <w:jc w:val="both"/>
      </w:pPr>
      <w:r w:rsidRPr="00E35EDA">
        <w:t xml:space="preserve">v. </w:t>
      </w:r>
      <w:r w:rsidR="00F20E2C" w:rsidRPr="00E35EDA">
        <w:t>1</w:t>
      </w:r>
      <w:r w:rsidR="0071312F" w:rsidRPr="00E35EDA">
        <w:t>.</w:t>
      </w:r>
      <w:r w:rsidR="00F20E2C" w:rsidRPr="00E35EDA">
        <w:t>0</w:t>
      </w:r>
    </w:p>
    <w:p w14:paraId="70154FAF" w14:textId="77777777" w:rsidR="00166904" w:rsidRPr="00E35EDA" w:rsidRDefault="00166904" w:rsidP="00567312">
      <w:pPr>
        <w:jc w:val="both"/>
      </w:pPr>
    </w:p>
    <w:p w14:paraId="1C22214B" w14:textId="77777777" w:rsidR="00354E61" w:rsidRPr="00E35EDA" w:rsidRDefault="00354E61" w:rsidP="00567312">
      <w:pPr>
        <w:jc w:val="both"/>
      </w:pPr>
    </w:p>
    <w:p w14:paraId="3FEAB049" w14:textId="77777777" w:rsidR="00354E61" w:rsidRPr="00E35EDA" w:rsidRDefault="00354E61" w:rsidP="00567312">
      <w:pPr>
        <w:jc w:val="both"/>
      </w:pPr>
    </w:p>
    <w:p w14:paraId="2C73F2F4" w14:textId="77777777" w:rsidR="00354E61" w:rsidRPr="00E35EDA" w:rsidRDefault="00354E61" w:rsidP="00567312">
      <w:pPr>
        <w:jc w:val="both"/>
      </w:pPr>
    </w:p>
    <w:p w14:paraId="05CADD40" w14:textId="77777777" w:rsidR="00354E61" w:rsidRPr="00E35EDA" w:rsidRDefault="00354E61" w:rsidP="00567312">
      <w:pPr>
        <w:jc w:val="both"/>
      </w:pPr>
    </w:p>
    <w:p w14:paraId="5CC7D89C" w14:textId="77777777" w:rsidR="00354E61" w:rsidRPr="00E35EDA" w:rsidRDefault="00354E61" w:rsidP="00567312">
      <w:pPr>
        <w:jc w:val="both"/>
      </w:pPr>
    </w:p>
    <w:p w14:paraId="0D6C8543" w14:textId="0D710A86" w:rsidR="0018745F" w:rsidRPr="00E35EDA" w:rsidRDefault="00172366" w:rsidP="00EA3C34">
      <w:pPr>
        <w:pStyle w:val="Titolo1"/>
        <w:tabs>
          <w:tab w:val="left" w:pos="5820"/>
        </w:tabs>
        <w:jc w:val="both"/>
      </w:pPr>
      <w:bookmarkStart w:id="0" w:name="_Toc214022528"/>
      <w:r w:rsidRPr="00E35EDA">
        <w:lastRenderedPageBreak/>
        <w:t>Sommario</w:t>
      </w:r>
      <w:bookmarkEnd w:id="0"/>
      <w:r w:rsidR="00A25E9C" w:rsidRPr="00E35EDA">
        <w:tab/>
      </w:r>
    </w:p>
    <w:p w14:paraId="637C52EA" w14:textId="77777777" w:rsidR="0018745F" w:rsidRPr="00E35EDA" w:rsidRDefault="0018745F" w:rsidP="00567312">
      <w:pPr>
        <w:jc w:val="both"/>
      </w:pPr>
    </w:p>
    <w:p w14:paraId="4B13DF33" w14:textId="68A2EA99" w:rsidR="00C80485" w:rsidRDefault="00C77134">
      <w:pPr>
        <w:pStyle w:val="Sommario1"/>
        <w:rPr>
          <w:rFonts w:asciiTheme="minorHAnsi" w:eastAsiaTheme="minorEastAsia" w:hAnsiTheme="minorHAnsi" w:cstheme="minorBidi"/>
          <w:b w:val="0"/>
          <w:caps w:val="0"/>
          <w:noProof/>
          <w:kern w:val="2"/>
          <w:sz w:val="24"/>
          <w:szCs w:val="24"/>
          <w:lang w:val="en-GB" w:eastAsia="en-GB"/>
          <w14:ligatures w14:val="standardContextual"/>
        </w:rPr>
      </w:pPr>
      <w:r w:rsidRPr="00E35EDA">
        <w:rPr>
          <w:rFonts w:cs="Calibri"/>
          <w:b w:val="0"/>
          <w:caps w:val="0"/>
          <w:sz w:val="20"/>
          <w:szCs w:val="20"/>
        </w:rPr>
        <w:fldChar w:fldCharType="begin"/>
      </w:r>
      <w:r w:rsidR="003701B1" w:rsidRPr="00E35EDA">
        <w:rPr>
          <w:rFonts w:cs="Calibri"/>
          <w:b w:val="0"/>
          <w:caps w:val="0"/>
          <w:sz w:val="20"/>
          <w:szCs w:val="20"/>
        </w:rPr>
        <w:instrText xml:space="preserve"> TOC \o "1-5" </w:instrText>
      </w:r>
      <w:r w:rsidRPr="00E35EDA">
        <w:rPr>
          <w:rFonts w:cs="Calibri"/>
          <w:b w:val="0"/>
          <w:caps w:val="0"/>
          <w:sz w:val="20"/>
          <w:szCs w:val="20"/>
        </w:rPr>
        <w:fldChar w:fldCharType="separate"/>
      </w:r>
      <w:r w:rsidR="00C80485">
        <w:rPr>
          <w:noProof/>
        </w:rPr>
        <w:t>Revisioni del Documento</w:t>
      </w:r>
      <w:r w:rsidR="00C80485">
        <w:rPr>
          <w:noProof/>
        </w:rPr>
        <w:tab/>
      </w:r>
      <w:r w:rsidR="00C80485">
        <w:rPr>
          <w:noProof/>
        </w:rPr>
        <w:fldChar w:fldCharType="begin"/>
      </w:r>
      <w:r w:rsidR="00C80485">
        <w:rPr>
          <w:noProof/>
        </w:rPr>
        <w:instrText xml:space="preserve"> PAGEREF _Toc214022527 \h </w:instrText>
      </w:r>
      <w:r w:rsidR="00C80485">
        <w:rPr>
          <w:noProof/>
        </w:rPr>
      </w:r>
      <w:r w:rsidR="00C80485">
        <w:rPr>
          <w:noProof/>
        </w:rPr>
        <w:fldChar w:fldCharType="separate"/>
      </w:r>
      <w:r w:rsidR="00C80485">
        <w:rPr>
          <w:noProof/>
        </w:rPr>
        <w:t>2</w:t>
      </w:r>
      <w:r w:rsidR="00C80485">
        <w:rPr>
          <w:noProof/>
        </w:rPr>
        <w:fldChar w:fldCharType="end"/>
      </w:r>
    </w:p>
    <w:p w14:paraId="5466747A" w14:textId="515100D8" w:rsidR="00C80485" w:rsidRDefault="00C80485">
      <w:pPr>
        <w:pStyle w:val="Sommario1"/>
        <w:rPr>
          <w:rFonts w:asciiTheme="minorHAnsi" w:eastAsiaTheme="minorEastAsia" w:hAnsiTheme="minorHAnsi" w:cstheme="minorBidi"/>
          <w:b w:val="0"/>
          <w:caps w:val="0"/>
          <w:noProof/>
          <w:kern w:val="2"/>
          <w:sz w:val="24"/>
          <w:szCs w:val="24"/>
          <w:lang w:val="en-GB" w:eastAsia="en-GB"/>
          <w14:ligatures w14:val="standardContextual"/>
        </w:rPr>
      </w:pPr>
      <w:r>
        <w:rPr>
          <w:noProof/>
        </w:rPr>
        <w:t>Sommario</w:t>
      </w:r>
      <w:r>
        <w:rPr>
          <w:noProof/>
        </w:rPr>
        <w:tab/>
      </w:r>
      <w:r>
        <w:rPr>
          <w:noProof/>
        </w:rPr>
        <w:fldChar w:fldCharType="begin"/>
      </w:r>
      <w:r>
        <w:rPr>
          <w:noProof/>
        </w:rPr>
        <w:instrText xml:space="preserve"> PAGEREF _Toc214022528 \h </w:instrText>
      </w:r>
      <w:r>
        <w:rPr>
          <w:noProof/>
        </w:rPr>
      </w:r>
      <w:r>
        <w:rPr>
          <w:noProof/>
        </w:rPr>
        <w:fldChar w:fldCharType="separate"/>
      </w:r>
      <w:r>
        <w:rPr>
          <w:noProof/>
        </w:rPr>
        <w:t>3</w:t>
      </w:r>
      <w:r>
        <w:rPr>
          <w:noProof/>
        </w:rPr>
        <w:fldChar w:fldCharType="end"/>
      </w:r>
    </w:p>
    <w:p w14:paraId="798F5B10" w14:textId="5A06D6FC" w:rsidR="00C80485" w:rsidRDefault="00C80485">
      <w:pPr>
        <w:pStyle w:val="Sommario1"/>
        <w:tabs>
          <w:tab w:val="left" w:pos="600"/>
        </w:tabs>
        <w:rPr>
          <w:rFonts w:asciiTheme="minorHAnsi" w:eastAsiaTheme="minorEastAsia" w:hAnsiTheme="minorHAnsi" w:cstheme="minorBidi"/>
          <w:b w:val="0"/>
          <w:caps w:val="0"/>
          <w:noProof/>
          <w:kern w:val="2"/>
          <w:sz w:val="24"/>
          <w:szCs w:val="24"/>
          <w:lang w:val="en-GB" w:eastAsia="en-GB"/>
          <w14:ligatures w14:val="standardContextual"/>
        </w:rPr>
      </w:pPr>
      <w:r>
        <w:rPr>
          <w:noProof/>
        </w:rPr>
        <w:t>1.</w:t>
      </w:r>
      <w:r>
        <w:rPr>
          <w:rFonts w:asciiTheme="minorHAnsi" w:eastAsiaTheme="minorEastAsia" w:hAnsiTheme="minorHAnsi" w:cstheme="minorBidi"/>
          <w:b w:val="0"/>
          <w:caps w:val="0"/>
          <w:noProof/>
          <w:kern w:val="2"/>
          <w:sz w:val="24"/>
          <w:szCs w:val="24"/>
          <w:lang w:val="en-GB" w:eastAsia="en-GB"/>
          <w14:ligatures w14:val="standardContextual"/>
        </w:rPr>
        <w:tab/>
      </w:r>
      <w:r>
        <w:rPr>
          <w:noProof/>
        </w:rPr>
        <w:t>Introduzione</w:t>
      </w:r>
      <w:r>
        <w:rPr>
          <w:noProof/>
        </w:rPr>
        <w:tab/>
      </w:r>
      <w:r>
        <w:rPr>
          <w:noProof/>
        </w:rPr>
        <w:fldChar w:fldCharType="begin"/>
      </w:r>
      <w:r>
        <w:rPr>
          <w:noProof/>
        </w:rPr>
        <w:instrText xml:space="preserve"> PAGEREF _Toc214022529 \h </w:instrText>
      </w:r>
      <w:r>
        <w:rPr>
          <w:noProof/>
        </w:rPr>
      </w:r>
      <w:r>
        <w:rPr>
          <w:noProof/>
        </w:rPr>
        <w:fldChar w:fldCharType="separate"/>
      </w:r>
      <w:r>
        <w:rPr>
          <w:noProof/>
        </w:rPr>
        <w:t>5</w:t>
      </w:r>
      <w:r>
        <w:rPr>
          <w:noProof/>
        </w:rPr>
        <w:fldChar w:fldCharType="end"/>
      </w:r>
    </w:p>
    <w:p w14:paraId="0BA5607D" w14:textId="68AF4E07" w:rsidR="00C80485" w:rsidRDefault="00C80485">
      <w:pPr>
        <w:pStyle w:val="Sommario1"/>
        <w:tabs>
          <w:tab w:val="left" w:pos="600"/>
        </w:tabs>
        <w:rPr>
          <w:rFonts w:asciiTheme="minorHAnsi" w:eastAsiaTheme="minorEastAsia" w:hAnsiTheme="minorHAnsi" w:cstheme="minorBidi"/>
          <w:b w:val="0"/>
          <w:caps w:val="0"/>
          <w:noProof/>
          <w:kern w:val="2"/>
          <w:sz w:val="24"/>
          <w:szCs w:val="24"/>
          <w:lang w:val="en-GB" w:eastAsia="en-GB"/>
          <w14:ligatures w14:val="standardContextual"/>
        </w:rPr>
      </w:pPr>
      <w:r>
        <w:rPr>
          <w:noProof/>
        </w:rPr>
        <w:t>2.</w:t>
      </w:r>
      <w:r>
        <w:rPr>
          <w:rFonts w:asciiTheme="minorHAnsi" w:eastAsiaTheme="minorEastAsia" w:hAnsiTheme="minorHAnsi" w:cstheme="minorBidi"/>
          <w:b w:val="0"/>
          <w:caps w:val="0"/>
          <w:noProof/>
          <w:kern w:val="2"/>
          <w:sz w:val="24"/>
          <w:szCs w:val="24"/>
          <w:lang w:val="en-GB" w:eastAsia="en-GB"/>
          <w14:ligatures w14:val="standardContextual"/>
        </w:rPr>
        <w:tab/>
      </w:r>
      <w:r>
        <w:rPr>
          <w:noProof/>
        </w:rPr>
        <w:t>Registrazione e Login</w:t>
      </w:r>
      <w:r>
        <w:rPr>
          <w:noProof/>
        </w:rPr>
        <w:tab/>
      </w:r>
      <w:r>
        <w:rPr>
          <w:noProof/>
        </w:rPr>
        <w:fldChar w:fldCharType="begin"/>
      </w:r>
      <w:r>
        <w:rPr>
          <w:noProof/>
        </w:rPr>
        <w:instrText xml:space="preserve"> PAGEREF _Toc214022530 \h </w:instrText>
      </w:r>
      <w:r>
        <w:rPr>
          <w:noProof/>
        </w:rPr>
      </w:r>
      <w:r>
        <w:rPr>
          <w:noProof/>
        </w:rPr>
        <w:fldChar w:fldCharType="separate"/>
      </w:r>
      <w:r>
        <w:rPr>
          <w:noProof/>
        </w:rPr>
        <w:t>5</w:t>
      </w:r>
      <w:r>
        <w:rPr>
          <w:noProof/>
        </w:rPr>
        <w:fldChar w:fldCharType="end"/>
      </w:r>
    </w:p>
    <w:p w14:paraId="62734FA2" w14:textId="5101BC34" w:rsidR="00C80485" w:rsidRDefault="00C80485">
      <w:pPr>
        <w:pStyle w:val="Sommario1"/>
        <w:tabs>
          <w:tab w:val="left" w:pos="600"/>
        </w:tabs>
        <w:rPr>
          <w:rFonts w:asciiTheme="minorHAnsi" w:eastAsiaTheme="minorEastAsia" w:hAnsiTheme="minorHAnsi" w:cstheme="minorBidi"/>
          <w:b w:val="0"/>
          <w:caps w:val="0"/>
          <w:noProof/>
          <w:kern w:val="2"/>
          <w:sz w:val="24"/>
          <w:szCs w:val="24"/>
          <w:lang w:val="en-GB" w:eastAsia="en-GB"/>
          <w14:ligatures w14:val="standardContextual"/>
        </w:rPr>
      </w:pPr>
      <w:r>
        <w:rPr>
          <w:noProof/>
        </w:rPr>
        <w:t>3.</w:t>
      </w:r>
      <w:r>
        <w:rPr>
          <w:rFonts w:asciiTheme="minorHAnsi" w:eastAsiaTheme="minorEastAsia" w:hAnsiTheme="minorHAnsi" w:cstheme="minorBidi"/>
          <w:b w:val="0"/>
          <w:caps w:val="0"/>
          <w:noProof/>
          <w:kern w:val="2"/>
          <w:sz w:val="24"/>
          <w:szCs w:val="24"/>
          <w:lang w:val="en-GB" w:eastAsia="en-GB"/>
          <w14:ligatures w14:val="standardContextual"/>
        </w:rPr>
        <w:tab/>
      </w:r>
      <w:r>
        <w:rPr>
          <w:noProof/>
        </w:rPr>
        <w:t>Utente Admin</w:t>
      </w:r>
      <w:r>
        <w:rPr>
          <w:noProof/>
        </w:rPr>
        <w:tab/>
      </w:r>
      <w:r>
        <w:rPr>
          <w:noProof/>
        </w:rPr>
        <w:fldChar w:fldCharType="begin"/>
      </w:r>
      <w:r>
        <w:rPr>
          <w:noProof/>
        </w:rPr>
        <w:instrText xml:space="preserve"> PAGEREF _Toc214022531 \h </w:instrText>
      </w:r>
      <w:r>
        <w:rPr>
          <w:noProof/>
        </w:rPr>
      </w:r>
      <w:r>
        <w:rPr>
          <w:noProof/>
        </w:rPr>
        <w:fldChar w:fldCharType="separate"/>
      </w:r>
      <w:r>
        <w:rPr>
          <w:noProof/>
        </w:rPr>
        <w:t>7</w:t>
      </w:r>
      <w:r>
        <w:rPr>
          <w:noProof/>
        </w:rPr>
        <w:fldChar w:fldCharType="end"/>
      </w:r>
    </w:p>
    <w:p w14:paraId="7CC2EAD7" w14:textId="270F5448" w:rsidR="00C80485" w:rsidRDefault="00C80485">
      <w:pPr>
        <w:pStyle w:val="Sommario1"/>
        <w:tabs>
          <w:tab w:val="left" w:pos="600"/>
        </w:tabs>
        <w:rPr>
          <w:rFonts w:asciiTheme="minorHAnsi" w:eastAsiaTheme="minorEastAsia" w:hAnsiTheme="minorHAnsi" w:cstheme="minorBidi"/>
          <w:b w:val="0"/>
          <w:caps w:val="0"/>
          <w:noProof/>
          <w:kern w:val="2"/>
          <w:sz w:val="24"/>
          <w:szCs w:val="24"/>
          <w:lang w:val="en-GB" w:eastAsia="en-GB"/>
          <w14:ligatures w14:val="standardContextual"/>
        </w:rPr>
      </w:pPr>
      <w:r>
        <w:rPr>
          <w:noProof/>
        </w:rPr>
        <w:t>4.</w:t>
      </w:r>
      <w:r>
        <w:rPr>
          <w:rFonts w:asciiTheme="minorHAnsi" w:eastAsiaTheme="minorEastAsia" w:hAnsiTheme="minorHAnsi" w:cstheme="minorBidi"/>
          <w:b w:val="0"/>
          <w:caps w:val="0"/>
          <w:noProof/>
          <w:kern w:val="2"/>
          <w:sz w:val="24"/>
          <w:szCs w:val="24"/>
          <w:lang w:val="en-GB" w:eastAsia="en-GB"/>
          <w14:ligatures w14:val="standardContextual"/>
        </w:rPr>
        <w:tab/>
      </w:r>
      <w:r>
        <w:rPr>
          <w:noProof/>
        </w:rPr>
        <w:t>Utente Manager</w:t>
      </w:r>
      <w:r>
        <w:rPr>
          <w:noProof/>
        </w:rPr>
        <w:tab/>
      </w:r>
      <w:r>
        <w:rPr>
          <w:noProof/>
        </w:rPr>
        <w:fldChar w:fldCharType="begin"/>
      </w:r>
      <w:r>
        <w:rPr>
          <w:noProof/>
        </w:rPr>
        <w:instrText xml:space="preserve"> PAGEREF _Toc214022532 \h </w:instrText>
      </w:r>
      <w:r>
        <w:rPr>
          <w:noProof/>
        </w:rPr>
      </w:r>
      <w:r>
        <w:rPr>
          <w:noProof/>
        </w:rPr>
        <w:fldChar w:fldCharType="separate"/>
      </w:r>
      <w:r>
        <w:rPr>
          <w:noProof/>
        </w:rPr>
        <w:t>7</w:t>
      </w:r>
      <w:r>
        <w:rPr>
          <w:noProof/>
        </w:rPr>
        <w:fldChar w:fldCharType="end"/>
      </w:r>
    </w:p>
    <w:p w14:paraId="5CB83702" w14:textId="1A3F5362" w:rsidR="00C80485" w:rsidRDefault="00C80485">
      <w:pPr>
        <w:pStyle w:val="Sommario2"/>
        <w:rPr>
          <w:rFonts w:asciiTheme="minorHAnsi" w:eastAsiaTheme="minorEastAsia" w:hAnsiTheme="minorHAnsi" w:cstheme="minorBidi"/>
          <w:smallCaps w:val="0"/>
          <w:noProof/>
          <w:kern w:val="2"/>
          <w:sz w:val="24"/>
          <w:szCs w:val="24"/>
          <w:lang w:val="en-GB" w:eastAsia="en-GB"/>
          <w14:ligatures w14:val="standardContextual"/>
        </w:rPr>
      </w:pPr>
      <w:r w:rsidRPr="00C33E46">
        <w:rPr>
          <w:rFonts w:cs="Arial"/>
          <w:noProof/>
        </w:rPr>
        <w:t>4.1 Home page</w:t>
      </w:r>
      <w:r>
        <w:rPr>
          <w:noProof/>
        </w:rPr>
        <w:tab/>
      </w:r>
      <w:r>
        <w:rPr>
          <w:noProof/>
        </w:rPr>
        <w:fldChar w:fldCharType="begin"/>
      </w:r>
      <w:r>
        <w:rPr>
          <w:noProof/>
        </w:rPr>
        <w:instrText xml:space="preserve"> PAGEREF _Toc214022533 \h </w:instrText>
      </w:r>
      <w:r>
        <w:rPr>
          <w:noProof/>
        </w:rPr>
      </w:r>
      <w:r>
        <w:rPr>
          <w:noProof/>
        </w:rPr>
        <w:fldChar w:fldCharType="separate"/>
      </w:r>
      <w:r>
        <w:rPr>
          <w:noProof/>
        </w:rPr>
        <w:t>8</w:t>
      </w:r>
      <w:r>
        <w:rPr>
          <w:noProof/>
        </w:rPr>
        <w:fldChar w:fldCharType="end"/>
      </w:r>
    </w:p>
    <w:p w14:paraId="22234023" w14:textId="5151894B" w:rsidR="00C80485" w:rsidRDefault="00C80485">
      <w:pPr>
        <w:pStyle w:val="Sommario2"/>
        <w:rPr>
          <w:rFonts w:asciiTheme="minorHAnsi" w:eastAsiaTheme="minorEastAsia" w:hAnsiTheme="minorHAnsi" w:cstheme="minorBidi"/>
          <w:smallCaps w:val="0"/>
          <w:noProof/>
          <w:kern w:val="2"/>
          <w:sz w:val="24"/>
          <w:szCs w:val="24"/>
          <w:lang w:val="en-GB" w:eastAsia="en-GB"/>
          <w14:ligatures w14:val="standardContextual"/>
        </w:rPr>
      </w:pPr>
      <w:r w:rsidRPr="00C33E46">
        <w:rPr>
          <w:rFonts w:cs="Arial"/>
          <w:noProof/>
        </w:rPr>
        <w:t>4.2 Management</w:t>
      </w:r>
      <w:r>
        <w:rPr>
          <w:noProof/>
        </w:rPr>
        <w:tab/>
      </w:r>
      <w:r>
        <w:rPr>
          <w:noProof/>
        </w:rPr>
        <w:fldChar w:fldCharType="begin"/>
      </w:r>
      <w:r>
        <w:rPr>
          <w:noProof/>
        </w:rPr>
        <w:instrText xml:space="preserve"> PAGEREF _Toc214022534 \h </w:instrText>
      </w:r>
      <w:r>
        <w:rPr>
          <w:noProof/>
        </w:rPr>
      </w:r>
      <w:r>
        <w:rPr>
          <w:noProof/>
        </w:rPr>
        <w:fldChar w:fldCharType="separate"/>
      </w:r>
      <w:r>
        <w:rPr>
          <w:noProof/>
        </w:rPr>
        <w:t>9</w:t>
      </w:r>
      <w:r>
        <w:rPr>
          <w:noProof/>
        </w:rPr>
        <w:fldChar w:fldCharType="end"/>
      </w:r>
    </w:p>
    <w:p w14:paraId="3D605495" w14:textId="4AAE6F48" w:rsidR="00C80485" w:rsidRDefault="00C80485">
      <w:pPr>
        <w:pStyle w:val="Sommario2"/>
        <w:rPr>
          <w:rFonts w:asciiTheme="minorHAnsi" w:eastAsiaTheme="minorEastAsia" w:hAnsiTheme="minorHAnsi" w:cstheme="minorBidi"/>
          <w:smallCaps w:val="0"/>
          <w:noProof/>
          <w:kern w:val="2"/>
          <w:sz w:val="24"/>
          <w:szCs w:val="24"/>
          <w:lang w:val="en-GB" w:eastAsia="en-GB"/>
          <w14:ligatures w14:val="standardContextual"/>
        </w:rPr>
      </w:pPr>
      <w:r w:rsidRPr="00C33E46">
        <w:rPr>
          <w:rFonts w:cs="Arial"/>
          <w:noProof/>
        </w:rPr>
        <w:t>4.2.1 Employees</w:t>
      </w:r>
      <w:r>
        <w:rPr>
          <w:noProof/>
        </w:rPr>
        <w:tab/>
      </w:r>
      <w:r>
        <w:rPr>
          <w:noProof/>
        </w:rPr>
        <w:fldChar w:fldCharType="begin"/>
      </w:r>
      <w:r>
        <w:rPr>
          <w:noProof/>
        </w:rPr>
        <w:instrText xml:space="preserve"> PAGEREF _Toc214022535 \h </w:instrText>
      </w:r>
      <w:r>
        <w:rPr>
          <w:noProof/>
        </w:rPr>
      </w:r>
      <w:r>
        <w:rPr>
          <w:noProof/>
        </w:rPr>
        <w:fldChar w:fldCharType="separate"/>
      </w:r>
      <w:r>
        <w:rPr>
          <w:noProof/>
        </w:rPr>
        <w:t>9</w:t>
      </w:r>
      <w:r>
        <w:rPr>
          <w:noProof/>
        </w:rPr>
        <w:fldChar w:fldCharType="end"/>
      </w:r>
    </w:p>
    <w:p w14:paraId="3399B81D" w14:textId="3150A165" w:rsidR="00C80485" w:rsidRDefault="00C80485">
      <w:pPr>
        <w:pStyle w:val="Sommario2"/>
        <w:rPr>
          <w:rFonts w:asciiTheme="minorHAnsi" w:eastAsiaTheme="minorEastAsia" w:hAnsiTheme="minorHAnsi" w:cstheme="minorBidi"/>
          <w:smallCaps w:val="0"/>
          <w:noProof/>
          <w:kern w:val="2"/>
          <w:sz w:val="24"/>
          <w:szCs w:val="24"/>
          <w:lang w:val="en-GB" w:eastAsia="en-GB"/>
          <w14:ligatures w14:val="standardContextual"/>
        </w:rPr>
      </w:pPr>
      <w:r w:rsidRPr="00C33E46">
        <w:rPr>
          <w:rFonts w:cs="Arial"/>
          <w:noProof/>
        </w:rPr>
        <w:t>4.2.2 Quests</w:t>
      </w:r>
      <w:r>
        <w:rPr>
          <w:noProof/>
        </w:rPr>
        <w:tab/>
      </w:r>
      <w:r>
        <w:rPr>
          <w:noProof/>
        </w:rPr>
        <w:fldChar w:fldCharType="begin"/>
      </w:r>
      <w:r>
        <w:rPr>
          <w:noProof/>
        </w:rPr>
        <w:instrText xml:space="preserve"> PAGEREF _Toc214022536 \h </w:instrText>
      </w:r>
      <w:r>
        <w:rPr>
          <w:noProof/>
        </w:rPr>
      </w:r>
      <w:r>
        <w:rPr>
          <w:noProof/>
        </w:rPr>
        <w:fldChar w:fldCharType="separate"/>
      </w:r>
      <w:r>
        <w:rPr>
          <w:noProof/>
        </w:rPr>
        <w:t>10</w:t>
      </w:r>
      <w:r>
        <w:rPr>
          <w:noProof/>
        </w:rPr>
        <w:fldChar w:fldCharType="end"/>
      </w:r>
    </w:p>
    <w:p w14:paraId="2B38FE2A" w14:textId="79552E48" w:rsidR="00C80485" w:rsidRDefault="00C80485">
      <w:pPr>
        <w:pStyle w:val="Sommario2"/>
        <w:rPr>
          <w:rFonts w:asciiTheme="minorHAnsi" w:eastAsiaTheme="minorEastAsia" w:hAnsiTheme="minorHAnsi" w:cstheme="minorBidi"/>
          <w:smallCaps w:val="0"/>
          <w:noProof/>
          <w:kern w:val="2"/>
          <w:sz w:val="24"/>
          <w:szCs w:val="24"/>
          <w:lang w:val="en-GB" w:eastAsia="en-GB"/>
          <w14:ligatures w14:val="standardContextual"/>
        </w:rPr>
      </w:pPr>
      <w:r w:rsidRPr="00C33E46">
        <w:rPr>
          <w:rFonts w:cs="Arial"/>
          <w:noProof/>
        </w:rPr>
        <w:t>4.2.2.1 Nuova Quest</w:t>
      </w:r>
      <w:r>
        <w:rPr>
          <w:noProof/>
        </w:rPr>
        <w:tab/>
      </w:r>
      <w:r>
        <w:rPr>
          <w:noProof/>
        </w:rPr>
        <w:fldChar w:fldCharType="begin"/>
      </w:r>
      <w:r>
        <w:rPr>
          <w:noProof/>
        </w:rPr>
        <w:instrText xml:space="preserve"> PAGEREF _Toc214022537 \h </w:instrText>
      </w:r>
      <w:r>
        <w:rPr>
          <w:noProof/>
        </w:rPr>
      </w:r>
      <w:r>
        <w:rPr>
          <w:noProof/>
        </w:rPr>
        <w:fldChar w:fldCharType="separate"/>
      </w:r>
      <w:r>
        <w:rPr>
          <w:noProof/>
        </w:rPr>
        <w:t>11</w:t>
      </w:r>
      <w:r>
        <w:rPr>
          <w:noProof/>
        </w:rPr>
        <w:fldChar w:fldCharType="end"/>
      </w:r>
    </w:p>
    <w:p w14:paraId="447B4BA1" w14:textId="746C9156" w:rsidR="00C80485" w:rsidRDefault="00C80485">
      <w:pPr>
        <w:pStyle w:val="Sommario2"/>
        <w:rPr>
          <w:rFonts w:asciiTheme="minorHAnsi" w:eastAsiaTheme="minorEastAsia" w:hAnsiTheme="minorHAnsi" w:cstheme="minorBidi"/>
          <w:smallCaps w:val="0"/>
          <w:noProof/>
          <w:kern w:val="2"/>
          <w:sz w:val="24"/>
          <w:szCs w:val="24"/>
          <w:lang w:val="en-GB" w:eastAsia="en-GB"/>
          <w14:ligatures w14:val="standardContextual"/>
        </w:rPr>
      </w:pPr>
      <w:r w:rsidRPr="00C33E46">
        <w:rPr>
          <w:rFonts w:cs="Arial"/>
          <w:noProof/>
        </w:rPr>
        <w:t>4.2.2.2 Quest in scadenza</w:t>
      </w:r>
      <w:r>
        <w:rPr>
          <w:noProof/>
        </w:rPr>
        <w:tab/>
      </w:r>
      <w:r>
        <w:rPr>
          <w:noProof/>
        </w:rPr>
        <w:fldChar w:fldCharType="begin"/>
      </w:r>
      <w:r>
        <w:rPr>
          <w:noProof/>
        </w:rPr>
        <w:instrText xml:space="preserve"> PAGEREF _Toc214022538 \h </w:instrText>
      </w:r>
      <w:r>
        <w:rPr>
          <w:noProof/>
        </w:rPr>
      </w:r>
      <w:r>
        <w:rPr>
          <w:noProof/>
        </w:rPr>
        <w:fldChar w:fldCharType="separate"/>
      </w:r>
      <w:r>
        <w:rPr>
          <w:noProof/>
        </w:rPr>
        <w:t>12</w:t>
      </w:r>
      <w:r>
        <w:rPr>
          <w:noProof/>
        </w:rPr>
        <w:fldChar w:fldCharType="end"/>
      </w:r>
    </w:p>
    <w:p w14:paraId="49112612" w14:textId="0A8AD6DA" w:rsidR="00C80485" w:rsidRDefault="00C80485">
      <w:pPr>
        <w:pStyle w:val="Sommario2"/>
        <w:rPr>
          <w:rFonts w:asciiTheme="minorHAnsi" w:eastAsiaTheme="minorEastAsia" w:hAnsiTheme="minorHAnsi" w:cstheme="minorBidi"/>
          <w:smallCaps w:val="0"/>
          <w:noProof/>
          <w:kern w:val="2"/>
          <w:sz w:val="24"/>
          <w:szCs w:val="24"/>
          <w:lang w:val="en-GB" w:eastAsia="en-GB"/>
          <w14:ligatures w14:val="standardContextual"/>
        </w:rPr>
      </w:pPr>
      <w:r w:rsidRPr="00C33E46">
        <w:rPr>
          <w:rFonts w:cs="Arial"/>
          <w:noProof/>
        </w:rPr>
        <w:t>4.2.2.3 Quest attive</w:t>
      </w:r>
      <w:r>
        <w:rPr>
          <w:noProof/>
        </w:rPr>
        <w:tab/>
      </w:r>
      <w:r>
        <w:rPr>
          <w:noProof/>
        </w:rPr>
        <w:fldChar w:fldCharType="begin"/>
      </w:r>
      <w:r>
        <w:rPr>
          <w:noProof/>
        </w:rPr>
        <w:instrText xml:space="preserve"> PAGEREF _Toc214022539 \h </w:instrText>
      </w:r>
      <w:r>
        <w:rPr>
          <w:noProof/>
        </w:rPr>
      </w:r>
      <w:r>
        <w:rPr>
          <w:noProof/>
        </w:rPr>
        <w:fldChar w:fldCharType="separate"/>
      </w:r>
      <w:r>
        <w:rPr>
          <w:noProof/>
        </w:rPr>
        <w:t>12</w:t>
      </w:r>
      <w:r>
        <w:rPr>
          <w:noProof/>
        </w:rPr>
        <w:fldChar w:fldCharType="end"/>
      </w:r>
    </w:p>
    <w:p w14:paraId="31EE5E6D" w14:textId="27C0E238" w:rsidR="00C80485" w:rsidRDefault="00C80485">
      <w:pPr>
        <w:pStyle w:val="Sommario2"/>
        <w:rPr>
          <w:rFonts w:asciiTheme="minorHAnsi" w:eastAsiaTheme="minorEastAsia" w:hAnsiTheme="minorHAnsi" w:cstheme="minorBidi"/>
          <w:smallCaps w:val="0"/>
          <w:noProof/>
          <w:kern w:val="2"/>
          <w:sz w:val="24"/>
          <w:szCs w:val="24"/>
          <w:lang w:val="en-GB" w:eastAsia="en-GB"/>
          <w14:ligatures w14:val="standardContextual"/>
        </w:rPr>
      </w:pPr>
      <w:r w:rsidRPr="00C33E46">
        <w:rPr>
          <w:rFonts w:cs="Arial"/>
          <w:noProof/>
        </w:rPr>
        <w:t>4.2.2.4 Approvazione Quest</w:t>
      </w:r>
      <w:r>
        <w:rPr>
          <w:noProof/>
        </w:rPr>
        <w:tab/>
      </w:r>
      <w:r>
        <w:rPr>
          <w:noProof/>
        </w:rPr>
        <w:fldChar w:fldCharType="begin"/>
      </w:r>
      <w:r>
        <w:rPr>
          <w:noProof/>
        </w:rPr>
        <w:instrText xml:space="preserve"> PAGEREF _Toc214022540 \h </w:instrText>
      </w:r>
      <w:r>
        <w:rPr>
          <w:noProof/>
        </w:rPr>
      </w:r>
      <w:r>
        <w:rPr>
          <w:noProof/>
        </w:rPr>
        <w:fldChar w:fldCharType="separate"/>
      </w:r>
      <w:r>
        <w:rPr>
          <w:noProof/>
        </w:rPr>
        <w:t>13</w:t>
      </w:r>
      <w:r>
        <w:rPr>
          <w:noProof/>
        </w:rPr>
        <w:fldChar w:fldCharType="end"/>
      </w:r>
    </w:p>
    <w:p w14:paraId="20A945EE" w14:textId="50B5DE00" w:rsidR="00C80485" w:rsidRDefault="00C80485">
      <w:pPr>
        <w:pStyle w:val="Sommario2"/>
        <w:rPr>
          <w:rFonts w:asciiTheme="minorHAnsi" w:eastAsiaTheme="minorEastAsia" w:hAnsiTheme="minorHAnsi" w:cstheme="minorBidi"/>
          <w:smallCaps w:val="0"/>
          <w:noProof/>
          <w:kern w:val="2"/>
          <w:sz w:val="24"/>
          <w:szCs w:val="24"/>
          <w:lang w:val="en-GB" w:eastAsia="en-GB"/>
          <w14:ligatures w14:val="standardContextual"/>
        </w:rPr>
      </w:pPr>
      <w:r w:rsidRPr="00C33E46">
        <w:rPr>
          <w:rFonts w:cs="Arial"/>
          <w:noProof/>
        </w:rPr>
        <w:t>4.2.2.5 Quest salvate</w:t>
      </w:r>
      <w:r>
        <w:rPr>
          <w:noProof/>
        </w:rPr>
        <w:tab/>
      </w:r>
      <w:r>
        <w:rPr>
          <w:noProof/>
        </w:rPr>
        <w:fldChar w:fldCharType="begin"/>
      </w:r>
      <w:r>
        <w:rPr>
          <w:noProof/>
        </w:rPr>
        <w:instrText xml:space="preserve"> PAGEREF _Toc214022541 \h </w:instrText>
      </w:r>
      <w:r>
        <w:rPr>
          <w:noProof/>
        </w:rPr>
      </w:r>
      <w:r>
        <w:rPr>
          <w:noProof/>
        </w:rPr>
        <w:fldChar w:fldCharType="separate"/>
      </w:r>
      <w:r>
        <w:rPr>
          <w:noProof/>
        </w:rPr>
        <w:t>13</w:t>
      </w:r>
      <w:r>
        <w:rPr>
          <w:noProof/>
        </w:rPr>
        <w:fldChar w:fldCharType="end"/>
      </w:r>
    </w:p>
    <w:p w14:paraId="18EC7622" w14:textId="1E37BBD7" w:rsidR="00C80485" w:rsidRDefault="00C80485">
      <w:pPr>
        <w:pStyle w:val="Sommario2"/>
        <w:rPr>
          <w:rFonts w:asciiTheme="minorHAnsi" w:eastAsiaTheme="minorEastAsia" w:hAnsiTheme="minorHAnsi" w:cstheme="minorBidi"/>
          <w:smallCaps w:val="0"/>
          <w:noProof/>
          <w:kern w:val="2"/>
          <w:sz w:val="24"/>
          <w:szCs w:val="24"/>
          <w:lang w:val="en-GB" w:eastAsia="en-GB"/>
          <w14:ligatures w14:val="standardContextual"/>
        </w:rPr>
      </w:pPr>
      <w:r w:rsidRPr="00C33E46">
        <w:rPr>
          <w:rFonts w:cs="Arial"/>
          <w:noProof/>
        </w:rPr>
        <w:t>4.2.3 Team Support e Assistenza</w:t>
      </w:r>
      <w:r>
        <w:rPr>
          <w:noProof/>
        </w:rPr>
        <w:tab/>
      </w:r>
      <w:r>
        <w:rPr>
          <w:noProof/>
        </w:rPr>
        <w:fldChar w:fldCharType="begin"/>
      </w:r>
      <w:r>
        <w:rPr>
          <w:noProof/>
        </w:rPr>
        <w:instrText xml:space="preserve"> PAGEREF _Toc214022542 \h </w:instrText>
      </w:r>
      <w:r>
        <w:rPr>
          <w:noProof/>
        </w:rPr>
      </w:r>
      <w:r>
        <w:rPr>
          <w:noProof/>
        </w:rPr>
        <w:fldChar w:fldCharType="separate"/>
      </w:r>
      <w:r>
        <w:rPr>
          <w:noProof/>
        </w:rPr>
        <w:t>13</w:t>
      </w:r>
      <w:r>
        <w:rPr>
          <w:noProof/>
        </w:rPr>
        <w:fldChar w:fldCharType="end"/>
      </w:r>
    </w:p>
    <w:p w14:paraId="427CB272" w14:textId="08AE9D3C" w:rsidR="00C80485" w:rsidRDefault="00C80485">
      <w:pPr>
        <w:pStyle w:val="Sommario2"/>
        <w:rPr>
          <w:rFonts w:asciiTheme="minorHAnsi" w:eastAsiaTheme="minorEastAsia" w:hAnsiTheme="minorHAnsi" w:cstheme="minorBidi"/>
          <w:smallCaps w:val="0"/>
          <w:noProof/>
          <w:kern w:val="2"/>
          <w:sz w:val="24"/>
          <w:szCs w:val="24"/>
          <w:lang w:val="en-GB" w:eastAsia="en-GB"/>
          <w14:ligatures w14:val="standardContextual"/>
        </w:rPr>
      </w:pPr>
      <w:r w:rsidRPr="00C33E46">
        <w:rPr>
          <w:rFonts w:cs="Arial"/>
          <w:noProof/>
        </w:rPr>
        <w:t>4.2.4 Projects</w:t>
      </w:r>
      <w:r>
        <w:rPr>
          <w:noProof/>
        </w:rPr>
        <w:tab/>
      </w:r>
      <w:r>
        <w:rPr>
          <w:noProof/>
        </w:rPr>
        <w:fldChar w:fldCharType="begin"/>
      </w:r>
      <w:r>
        <w:rPr>
          <w:noProof/>
        </w:rPr>
        <w:instrText xml:space="preserve"> PAGEREF _Toc214022543 \h </w:instrText>
      </w:r>
      <w:r>
        <w:rPr>
          <w:noProof/>
        </w:rPr>
      </w:r>
      <w:r>
        <w:rPr>
          <w:noProof/>
        </w:rPr>
        <w:fldChar w:fldCharType="separate"/>
      </w:r>
      <w:r>
        <w:rPr>
          <w:noProof/>
        </w:rPr>
        <w:t>14</w:t>
      </w:r>
      <w:r>
        <w:rPr>
          <w:noProof/>
        </w:rPr>
        <w:fldChar w:fldCharType="end"/>
      </w:r>
    </w:p>
    <w:p w14:paraId="44D68CD1" w14:textId="0B20BFFF" w:rsidR="00C80485" w:rsidRDefault="00C80485">
      <w:pPr>
        <w:pStyle w:val="Sommario2"/>
        <w:rPr>
          <w:rFonts w:asciiTheme="minorHAnsi" w:eastAsiaTheme="minorEastAsia" w:hAnsiTheme="minorHAnsi" w:cstheme="minorBidi"/>
          <w:smallCaps w:val="0"/>
          <w:noProof/>
          <w:kern w:val="2"/>
          <w:sz w:val="24"/>
          <w:szCs w:val="24"/>
          <w:lang w:val="en-GB" w:eastAsia="en-GB"/>
          <w14:ligatures w14:val="standardContextual"/>
        </w:rPr>
      </w:pPr>
      <w:r w:rsidRPr="00C33E46">
        <w:rPr>
          <w:rFonts w:cs="Arial"/>
          <w:noProof/>
        </w:rPr>
        <w:t>4.3 Data</w:t>
      </w:r>
      <w:r>
        <w:rPr>
          <w:noProof/>
        </w:rPr>
        <w:tab/>
      </w:r>
      <w:r>
        <w:rPr>
          <w:noProof/>
        </w:rPr>
        <w:fldChar w:fldCharType="begin"/>
      </w:r>
      <w:r>
        <w:rPr>
          <w:noProof/>
        </w:rPr>
        <w:instrText xml:space="preserve"> PAGEREF _Toc214022544 \h </w:instrText>
      </w:r>
      <w:r>
        <w:rPr>
          <w:noProof/>
        </w:rPr>
      </w:r>
      <w:r>
        <w:rPr>
          <w:noProof/>
        </w:rPr>
        <w:fldChar w:fldCharType="separate"/>
      </w:r>
      <w:r>
        <w:rPr>
          <w:noProof/>
        </w:rPr>
        <w:t>14</w:t>
      </w:r>
      <w:r>
        <w:rPr>
          <w:noProof/>
        </w:rPr>
        <w:fldChar w:fldCharType="end"/>
      </w:r>
    </w:p>
    <w:p w14:paraId="75E4F9C0" w14:textId="78D3C2DF" w:rsidR="00C80485" w:rsidRDefault="00C80485">
      <w:pPr>
        <w:pStyle w:val="Sommario2"/>
        <w:rPr>
          <w:rFonts w:asciiTheme="minorHAnsi" w:eastAsiaTheme="minorEastAsia" w:hAnsiTheme="minorHAnsi" w:cstheme="minorBidi"/>
          <w:smallCaps w:val="0"/>
          <w:noProof/>
          <w:kern w:val="2"/>
          <w:sz w:val="24"/>
          <w:szCs w:val="24"/>
          <w:lang w:val="en-GB" w:eastAsia="en-GB"/>
          <w14:ligatures w14:val="standardContextual"/>
        </w:rPr>
      </w:pPr>
      <w:r w:rsidRPr="00C33E46">
        <w:rPr>
          <w:rFonts w:cs="Arial"/>
          <w:noProof/>
        </w:rPr>
        <w:t>4.4 Notifications</w:t>
      </w:r>
      <w:r>
        <w:rPr>
          <w:noProof/>
        </w:rPr>
        <w:tab/>
      </w:r>
      <w:r>
        <w:rPr>
          <w:noProof/>
        </w:rPr>
        <w:fldChar w:fldCharType="begin"/>
      </w:r>
      <w:r>
        <w:rPr>
          <w:noProof/>
        </w:rPr>
        <w:instrText xml:space="preserve"> PAGEREF _Toc214022545 \h </w:instrText>
      </w:r>
      <w:r>
        <w:rPr>
          <w:noProof/>
        </w:rPr>
      </w:r>
      <w:r>
        <w:rPr>
          <w:noProof/>
        </w:rPr>
        <w:fldChar w:fldCharType="separate"/>
      </w:r>
      <w:r>
        <w:rPr>
          <w:noProof/>
        </w:rPr>
        <w:t>15</w:t>
      </w:r>
      <w:r>
        <w:rPr>
          <w:noProof/>
        </w:rPr>
        <w:fldChar w:fldCharType="end"/>
      </w:r>
    </w:p>
    <w:p w14:paraId="6C4E340E" w14:textId="5214CEDC" w:rsidR="00C80485" w:rsidRDefault="00C80485">
      <w:pPr>
        <w:pStyle w:val="Sommario2"/>
        <w:rPr>
          <w:rFonts w:asciiTheme="minorHAnsi" w:eastAsiaTheme="minorEastAsia" w:hAnsiTheme="minorHAnsi" w:cstheme="minorBidi"/>
          <w:smallCaps w:val="0"/>
          <w:noProof/>
          <w:kern w:val="2"/>
          <w:sz w:val="24"/>
          <w:szCs w:val="24"/>
          <w:lang w:val="en-GB" w:eastAsia="en-GB"/>
          <w14:ligatures w14:val="standardContextual"/>
        </w:rPr>
      </w:pPr>
      <w:r w:rsidRPr="00C33E46">
        <w:rPr>
          <w:rFonts w:cs="Arial"/>
          <w:noProof/>
        </w:rPr>
        <w:t>4.5 Menu</w:t>
      </w:r>
      <w:r>
        <w:rPr>
          <w:noProof/>
        </w:rPr>
        <w:tab/>
      </w:r>
      <w:r>
        <w:rPr>
          <w:noProof/>
        </w:rPr>
        <w:fldChar w:fldCharType="begin"/>
      </w:r>
      <w:r>
        <w:rPr>
          <w:noProof/>
        </w:rPr>
        <w:instrText xml:space="preserve"> PAGEREF _Toc214022546 \h </w:instrText>
      </w:r>
      <w:r>
        <w:rPr>
          <w:noProof/>
        </w:rPr>
      </w:r>
      <w:r>
        <w:rPr>
          <w:noProof/>
        </w:rPr>
        <w:fldChar w:fldCharType="separate"/>
      </w:r>
      <w:r>
        <w:rPr>
          <w:noProof/>
        </w:rPr>
        <w:t>15</w:t>
      </w:r>
      <w:r>
        <w:rPr>
          <w:noProof/>
        </w:rPr>
        <w:fldChar w:fldCharType="end"/>
      </w:r>
    </w:p>
    <w:p w14:paraId="0F30004A" w14:textId="4AD5D7C4" w:rsidR="00C80485" w:rsidRDefault="00C80485">
      <w:pPr>
        <w:pStyle w:val="Sommario1"/>
        <w:tabs>
          <w:tab w:val="left" w:pos="600"/>
        </w:tabs>
        <w:rPr>
          <w:rFonts w:asciiTheme="minorHAnsi" w:eastAsiaTheme="minorEastAsia" w:hAnsiTheme="minorHAnsi" w:cstheme="minorBidi"/>
          <w:b w:val="0"/>
          <w:caps w:val="0"/>
          <w:noProof/>
          <w:kern w:val="2"/>
          <w:sz w:val="24"/>
          <w:szCs w:val="24"/>
          <w:lang w:val="en-GB" w:eastAsia="en-GB"/>
          <w14:ligatures w14:val="standardContextual"/>
        </w:rPr>
      </w:pPr>
      <w:r>
        <w:rPr>
          <w:noProof/>
        </w:rPr>
        <w:t>5.</w:t>
      </w:r>
      <w:r>
        <w:rPr>
          <w:rFonts w:asciiTheme="minorHAnsi" w:eastAsiaTheme="minorEastAsia" w:hAnsiTheme="minorHAnsi" w:cstheme="minorBidi"/>
          <w:b w:val="0"/>
          <w:caps w:val="0"/>
          <w:noProof/>
          <w:kern w:val="2"/>
          <w:sz w:val="24"/>
          <w:szCs w:val="24"/>
          <w:lang w:val="en-GB" w:eastAsia="en-GB"/>
          <w14:ligatures w14:val="standardContextual"/>
        </w:rPr>
        <w:tab/>
      </w:r>
      <w:r>
        <w:rPr>
          <w:noProof/>
        </w:rPr>
        <w:t>Utente Dipendente</w:t>
      </w:r>
      <w:r>
        <w:rPr>
          <w:noProof/>
        </w:rPr>
        <w:tab/>
      </w:r>
      <w:r>
        <w:rPr>
          <w:noProof/>
        </w:rPr>
        <w:fldChar w:fldCharType="begin"/>
      </w:r>
      <w:r>
        <w:rPr>
          <w:noProof/>
        </w:rPr>
        <w:instrText xml:space="preserve"> PAGEREF _Toc214022547 \h </w:instrText>
      </w:r>
      <w:r>
        <w:rPr>
          <w:noProof/>
        </w:rPr>
      </w:r>
      <w:r>
        <w:rPr>
          <w:noProof/>
        </w:rPr>
        <w:fldChar w:fldCharType="separate"/>
      </w:r>
      <w:r>
        <w:rPr>
          <w:noProof/>
        </w:rPr>
        <w:t>16</w:t>
      </w:r>
      <w:r>
        <w:rPr>
          <w:noProof/>
        </w:rPr>
        <w:fldChar w:fldCharType="end"/>
      </w:r>
    </w:p>
    <w:p w14:paraId="3F87CC75" w14:textId="4A1A000C" w:rsidR="00C80485" w:rsidRDefault="00C80485">
      <w:pPr>
        <w:pStyle w:val="Sommario2"/>
        <w:rPr>
          <w:rFonts w:asciiTheme="minorHAnsi" w:eastAsiaTheme="minorEastAsia" w:hAnsiTheme="minorHAnsi" w:cstheme="minorBidi"/>
          <w:smallCaps w:val="0"/>
          <w:noProof/>
          <w:kern w:val="2"/>
          <w:sz w:val="24"/>
          <w:szCs w:val="24"/>
          <w:lang w:val="en-GB" w:eastAsia="en-GB"/>
          <w14:ligatures w14:val="standardContextual"/>
        </w:rPr>
      </w:pPr>
      <w:r w:rsidRPr="00C33E46">
        <w:rPr>
          <w:rFonts w:cs="Arial"/>
          <w:noProof/>
        </w:rPr>
        <w:t>5.1  Profile</w:t>
      </w:r>
      <w:r>
        <w:rPr>
          <w:noProof/>
        </w:rPr>
        <w:tab/>
      </w:r>
      <w:r>
        <w:rPr>
          <w:noProof/>
        </w:rPr>
        <w:fldChar w:fldCharType="begin"/>
      </w:r>
      <w:r>
        <w:rPr>
          <w:noProof/>
        </w:rPr>
        <w:instrText xml:space="preserve"> PAGEREF _Toc214022548 \h </w:instrText>
      </w:r>
      <w:r>
        <w:rPr>
          <w:noProof/>
        </w:rPr>
      </w:r>
      <w:r>
        <w:rPr>
          <w:noProof/>
        </w:rPr>
        <w:fldChar w:fldCharType="separate"/>
      </w:r>
      <w:r>
        <w:rPr>
          <w:noProof/>
        </w:rPr>
        <w:t>16</w:t>
      </w:r>
      <w:r>
        <w:rPr>
          <w:noProof/>
        </w:rPr>
        <w:fldChar w:fldCharType="end"/>
      </w:r>
    </w:p>
    <w:p w14:paraId="57BB7979" w14:textId="7E159172" w:rsidR="00C80485" w:rsidRDefault="00C80485">
      <w:pPr>
        <w:pStyle w:val="Sommario2"/>
        <w:rPr>
          <w:rFonts w:asciiTheme="minorHAnsi" w:eastAsiaTheme="minorEastAsia" w:hAnsiTheme="minorHAnsi" w:cstheme="minorBidi"/>
          <w:smallCaps w:val="0"/>
          <w:noProof/>
          <w:kern w:val="2"/>
          <w:sz w:val="24"/>
          <w:szCs w:val="24"/>
          <w:lang w:val="en-GB" w:eastAsia="en-GB"/>
          <w14:ligatures w14:val="standardContextual"/>
        </w:rPr>
      </w:pPr>
      <w:r w:rsidRPr="00C33E46">
        <w:rPr>
          <w:rFonts w:cs="Arial"/>
          <w:noProof/>
        </w:rPr>
        <w:t>5.2  My Quests</w:t>
      </w:r>
      <w:r>
        <w:rPr>
          <w:noProof/>
        </w:rPr>
        <w:tab/>
      </w:r>
      <w:r>
        <w:rPr>
          <w:noProof/>
        </w:rPr>
        <w:fldChar w:fldCharType="begin"/>
      </w:r>
      <w:r>
        <w:rPr>
          <w:noProof/>
        </w:rPr>
        <w:instrText xml:space="preserve"> PAGEREF _Toc214022549 \h </w:instrText>
      </w:r>
      <w:r>
        <w:rPr>
          <w:noProof/>
        </w:rPr>
      </w:r>
      <w:r>
        <w:rPr>
          <w:noProof/>
        </w:rPr>
        <w:fldChar w:fldCharType="separate"/>
      </w:r>
      <w:r>
        <w:rPr>
          <w:noProof/>
        </w:rPr>
        <w:t>17</w:t>
      </w:r>
      <w:r>
        <w:rPr>
          <w:noProof/>
        </w:rPr>
        <w:fldChar w:fldCharType="end"/>
      </w:r>
    </w:p>
    <w:p w14:paraId="4E2FF00C" w14:textId="02CAC027" w:rsidR="00C80485" w:rsidRDefault="00C80485">
      <w:pPr>
        <w:pStyle w:val="Sommario2"/>
        <w:rPr>
          <w:rFonts w:asciiTheme="minorHAnsi" w:eastAsiaTheme="minorEastAsia" w:hAnsiTheme="minorHAnsi" w:cstheme="minorBidi"/>
          <w:smallCaps w:val="0"/>
          <w:noProof/>
          <w:kern w:val="2"/>
          <w:sz w:val="24"/>
          <w:szCs w:val="24"/>
          <w:lang w:val="en-GB" w:eastAsia="en-GB"/>
          <w14:ligatures w14:val="standardContextual"/>
        </w:rPr>
      </w:pPr>
      <w:r w:rsidRPr="00C33E46">
        <w:rPr>
          <w:rFonts w:cs="Arial"/>
          <w:noProof/>
        </w:rPr>
        <w:t>5.3  Analytics</w:t>
      </w:r>
      <w:r>
        <w:rPr>
          <w:noProof/>
        </w:rPr>
        <w:tab/>
      </w:r>
      <w:r>
        <w:rPr>
          <w:noProof/>
        </w:rPr>
        <w:fldChar w:fldCharType="begin"/>
      </w:r>
      <w:r>
        <w:rPr>
          <w:noProof/>
        </w:rPr>
        <w:instrText xml:space="preserve"> PAGEREF _Toc214022550 \h </w:instrText>
      </w:r>
      <w:r>
        <w:rPr>
          <w:noProof/>
        </w:rPr>
      </w:r>
      <w:r>
        <w:rPr>
          <w:noProof/>
        </w:rPr>
        <w:fldChar w:fldCharType="separate"/>
      </w:r>
      <w:r>
        <w:rPr>
          <w:noProof/>
        </w:rPr>
        <w:t>18</w:t>
      </w:r>
      <w:r>
        <w:rPr>
          <w:noProof/>
        </w:rPr>
        <w:fldChar w:fldCharType="end"/>
      </w:r>
    </w:p>
    <w:p w14:paraId="2018D514" w14:textId="50A5FF70" w:rsidR="00C80485" w:rsidRDefault="00C80485">
      <w:pPr>
        <w:pStyle w:val="Sommario2"/>
        <w:rPr>
          <w:rFonts w:asciiTheme="minorHAnsi" w:eastAsiaTheme="minorEastAsia" w:hAnsiTheme="minorHAnsi" w:cstheme="minorBidi"/>
          <w:smallCaps w:val="0"/>
          <w:noProof/>
          <w:kern w:val="2"/>
          <w:sz w:val="24"/>
          <w:szCs w:val="24"/>
          <w:lang w:val="en-GB" w:eastAsia="en-GB"/>
          <w14:ligatures w14:val="standardContextual"/>
        </w:rPr>
      </w:pPr>
      <w:r w:rsidRPr="00C33E46">
        <w:rPr>
          <w:rFonts w:cs="Arial"/>
          <w:noProof/>
        </w:rPr>
        <w:lastRenderedPageBreak/>
        <w:t>5.4  Help</w:t>
      </w:r>
      <w:r>
        <w:rPr>
          <w:noProof/>
        </w:rPr>
        <w:tab/>
      </w:r>
      <w:r>
        <w:rPr>
          <w:noProof/>
        </w:rPr>
        <w:fldChar w:fldCharType="begin"/>
      </w:r>
      <w:r>
        <w:rPr>
          <w:noProof/>
        </w:rPr>
        <w:instrText xml:space="preserve"> PAGEREF _Toc214022551 \h </w:instrText>
      </w:r>
      <w:r>
        <w:rPr>
          <w:noProof/>
        </w:rPr>
      </w:r>
      <w:r>
        <w:rPr>
          <w:noProof/>
        </w:rPr>
        <w:fldChar w:fldCharType="separate"/>
      </w:r>
      <w:r>
        <w:rPr>
          <w:noProof/>
        </w:rPr>
        <w:t>19</w:t>
      </w:r>
      <w:r>
        <w:rPr>
          <w:noProof/>
        </w:rPr>
        <w:fldChar w:fldCharType="end"/>
      </w:r>
    </w:p>
    <w:p w14:paraId="73B31623" w14:textId="7ADCA579" w:rsidR="00C80485" w:rsidRDefault="00C80485">
      <w:pPr>
        <w:pStyle w:val="Sommario2"/>
        <w:rPr>
          <w:rFonts w:asciiTheme="minorHAnsi" w:eastAsiaTheme="minorEastAsia" w:hAnsiTheme="minorHAnsi" w:cstheme="minorBidi"/>
          <w:smallCaps w:val="0"/>
          <w:noProof/>
          <w:kern w:val="2"/>
          <w:sz w:val="24"/>
          <w:szCs w:val="24"/>
          <w:lang w:val="en-GB" w:eastAsia="en-GB"/>
          <w14:ligatures w14:val="standardContextual"/>
        </w:rPr>
      </w:pPr>
      <w:r w:rsidRPr="00C33E46">
        <w:rPr>
          <w:rFonts w:cs="Arial"/>
          <w:noProof/>
        </w:rPr>
        <w:t>5.5  Settings</w:t>
      </w:r>
      <w:r>
        <w:rPr>
          <w:noProof/>
        </w:rPr>
        <w:tab/>
      </w:r>
      <w:r>
        <w:rPr>
          <w:noProof/>
        </w:rPr>
        <w:fldChar w:fldCharType="begin"/>
      </w:r>
      <w:r>
        <w:rPr>
          <w:noProof/>
        </w:rPr>
        <w:instrText xml:space="preserve"> PAGEREF _Toc214022552 \h </w:instrText>
      </w:r>
      <w:r>
        <w:rPr>
          <w:noProof/>
        </w:rPr>
      </w:r>
      <w:r>
        <w:rPr>
          <w:noProof/>
        </w:rPr>
        <w:fldChar w:fldCharType="separate"/>
      </w:r>
      <w:r>
        <w:rPr>
          <w:noProof/>
        </w:rPr>
        <w:t>19</w:t>
      </w:r>
      <w:r>
        <w:rPr>
          <w:noProof/>
        </w:rPr>
        <w:fldChar w:fldCharType="end"/>
      </w:r>
    </w:p>
    <w:p w14:paraId="38652D8F" w14:textId="093B4326" w:rsidR="00C80485" w:rsidRDefault="00C80485">
      <w:pPr>
        <w:pStyle w:val="Sommario1"/>
        <w:tabs>
          <w:tab w:val="left" w:pos="600"/>
        </w:tabs>
        <w:rPr>
          <w:rFonts w:asciiTheme="minorHAnsi" w:eastAsiaTheme="minorEastAsia" w:hAnsiTheme="minorHAnsi" w:cstheme="minorBidi"/>
          <w:b w:val="0"/>
          <w:caps w:val="0"/>
          <w:noProof/>
          <w:kern w:val="2"/>
          <w:sz w:val="24"/>
          <w:szCs w:val="24"/>
          <w:lang w:val="en-GB" w:eastAsia="en-GB"/>
          <w14:ligatures w14:val="standardContextual"/>
        </w:rPr>
      </w:pPr>
      <w:r>
        <w:rPr>
          <w:noProof/>
        </w:rPr>
        <w:t>6.</w:t>
      </w:r>
      <w:r>
        <w:rPr>
          <w:rFonts w:asciiTheme="minorHAnsi" w:eastAsiaTheme="minorEastAsia" w:hAnsiTheme="minorHAnsi" w:cstheme="minorBidi"/>
          <w:b w:val="0"/>
          <w:caps w:val="0"/>
          <w:noProof/>
          <w:kern w:val="2"/>
          <w:sz w:val="24"/>
          <w:szCs w:val="24"/>
          <w:lang w:val="en-GB" w:eastAsia="en-GB"/>
          <w14:ligatures w14:val="standardContextual"/>
        </w:rPr>
        <w:tab/>
      </w:r>
      <w:r>
        <w:rPr>
          <w:noProof/>
        </w:rPr>
        <w:t>Marketplace</w:t>
      </w:r>
      <w:r>
        <w:rPr>
          <w:noProof/>
        </w:rPr>
        <w:tab/>
      </w:r>
      <w:r>
        <w:rPr>
          <w:noProof/>
        </w:rPr>
        <w:fldChar w:fldCharType="begin"/>
      </w:r>
      <w:r>
        <w:rPr>
          <w:noProof/>
        </w:rPr>
        <w:instrText xml:space="preserve"> PAGEREF _Toc214022553 \h </w:instrText>
      </w:r>
      <w:r>
        <w:rPr>
          <w:noProof/>
        </w:rPr>
      </w:r>
      <w:r>
        <w:rPr>
          <w:noProof/>
        </w:rPr>
        <w:fldChar w:fldCharType="separate"/>
      </w:r>
      <w:r>
        <w:rPr>
          <w:noProof/>
        </w:rPr>
        <w:t>20</w:t>
      </w:r>
      <w:r>
        <w:rPr>
          <w:noProof/>
        </w:rPr>
        <w:fldChar w:fldCharType="end"/>
      </w:r>
    </w:p>
    <w:p w14:paraId="23AAE961" w14:textId="1C918FB5" w:rsidR="00E269A9" w:rsidRPr="00BD5AE3" w:rsidRDefault="00C77134" w:rsidP="007B4171">
      <w:pPr>
        <w:pStyle w:val="Sommario2"/>
        <w:rPr>
          <w:rFonts w:cs="Calibri"/>
          <w:b/>
          <w:caps/>
          <w:sz w:val="20"/>
          <w:szCs w:val="20"/>
          <w:lang w:val="en-GB"/>
        </w:rPr>
      </w:pPr>
      <w:r w:rsidRPr="00E35EDA">
        <w:rPr>
          <w:rFonts w:cs="Calibri"/>
          <w:b/>
          <w:caps/>
          <w:sz w:val="20"/>
          <w:szCs w:val="20"/>
        </w:rPr>
        <w:fldChar w:fldCharType="end"/>
      </w:r>
    </w:p>
    <w:p w14:paraId="46655E80" w14:textId="77777777" w:rsidR="00E269A9" w:rsidRPr="00BD5AE3" w:rsidRDefault="00E269A9">
      <w:pPr>
        <w:spacing w:after="0" w:line="240" w:lineRule="auto"/>
        <w:rPr>
          <w:rFonts w:cs="Calibri"/>
          <w:b/>
          <w:caps/>
          <w:smallCaps/>
          <w:sz w:val="20"/>
          <w:szCs w:val="20"/>
          <w:lang w:val="en-GB"/>
        </w:rPr>
      </w:pPr>
      <w:r w:rsidRPr="00BD5AE3">
        <w:rPr>
          <w:rFonts w:cs="Calibri"/>
          <w:b/>
          <w:caps/>
          <w:sz w:val="20"/>
          <w:szCs w:val="20"/>
          <w:lang w:val="en-GB"/>
        </w:rPr>
        <w:br w:type="page"/>
      </w:r>
    </w:p>
    <w:p w14:paraId="21AAC798" w14:textId="375775EC" w:rsidR="00FD056D" w:rsidRPr="00E35EDA" w:rsidRDefault="00172366" w:rsidP="00FB08E3">
      <w:pPr>
        <w:pStyle w:val="Titolo1"/>
        <w:numPr>
          <w:ilvl w:val="0"/>
          <w:numId w:val="10"/>
        </w:numPr>
        <w:ind w:left="0" w:firstLine="0"/>
        <w:jc w:val="both"/>
      </w:pPr>
      <w:bookmarkStart w:id="1" w:name="_Toc214022529"/>
      <w:r w:rsidRPr="00E35EDA">
        <w:lastRenderedPageBreak/>
        <w:t>Introduzione</w:t>
      </w:r>
      <w:bookmarkEnd w:id="1"/>
    </w:p>
    <w:p w14:paraId="2FB7E757" w14:textId="77777777" w:rsidR="00FD056D" w:rsidRPr="00E35EDA" w:rsidRDefault="00FD056D" w:rsidP="00FB08E3">
      <w:pPr>
        <w:jc w:val="both"/>
      </w:pPr>
    </w:p>
    <w:p w14:paraId="05316D06" w14:textId="5F74BDA8" w:rsidR="00D65136" w:rsidRDefault="0016504D" w:rsidP="00173A41">
      <w:r w:rsidRPr="00E35EDA">
        <w:t xml:space="preserve">In </w:t>
      </w:r>
      <w:r w:rsidR="00B4522C">
        <w:t>quest</w:t>
      </w:r>
      <w:r w:rsidRPr="00E35EDA">
        <w:t xml:space="preserve">o documento </w:t>
      </w:r>
      <w:r w:rsidR="007B4FDF" w:rsidRPr="00E35EDA">
        <w:t xml:space="preserve">vengono analizzate le funzionalità </w:t>
      </w:r>
      <w:r w:rsidR="00D15BE0" w:rsidRPr="00E35EDA">
        <w:t xml:space="preserve">dell’App Achivia; lo scopo dell’app è </w:t>
      </w:r>
      <w:r w:rsidR="004B2AF3">
        <w:t xml:space="preserve">permettere ad un Manager </w:t>
      </w:r>
      <w:r w:rsidR="00D15BE0" w:rsidRPr="00E35EDA">
        <w:t xml:space="preserve">di monitorare i task eseguiti </w:t>
      </w:r>
      <w:r w:rsidR="00461119" w:rsidRPr="00E35EDA">
        <w:t>(</w:t>
      </w:r>
      <w:r w:rsidR="00B4522C">
        <w:rPr>
          <w:i/>
          <w:iCs/>
        </w:rPr>
        <w:t>Quest</w:t>
      </w:r>
      <w:r w:rsidR="00461119" w:rsidRPr="00E35EDA">
        <w:t xml:space="preserve">) </w:t>
      </w:r>
      <w:r w:rsidR="00D15BE0" w:rsidRPr="00E35EDA">
        <w:t>da</w:t>
      </w:r>
      <w:r w:rsidR="004B2AF3">
        <w:t xml:space="preserve">i Dipendenti </w:t>
      </w:r>
      <w:r w:rsidR="00D15BE0" w:rsidRPr="00E35EDA">
        <w:t>in modo oggettivo tramite logiche di tipo gaming. Il completamento di un</w:t>
      </w:r>
      <w:r w:rsidR="00461119" w:rsidRPr="00E35EDA">
        <w:t xml:space="preserve">a </w:t>
      </w:r>
      <w:r w:rsidR="00B4522C">
        <w:t>Quest</w:t>
      </w:r>
      <w:r w:rsidR="00D15BE0" w:rsidRPr="00E35EDA">
        <w:t xml:space="preserve"> assegnat</w:t>
      </w:r>
      <w:r w:rsidR="00461119" w:rsidRPr="00E35EDA">
        <w:t>a</w:t>
      </w:r>
      <w:r w:rsidR="00D15BE0" w:rsidRPr="00E35EDA">
        <w:t xml:space="preserve"> permette di guadagnare dei punti esperienza, che fanno salire di livello il proprio avatar, e </w:t>
      </w:r>
      <w:r w:rsidR="003350C0" w:rsidRPr="00E35EDA">
        <w:t>un</w:t>
      </w:r>
      <w:r w:rsidR="00461119" w:rsidRPr="00E35EDA">
        <w:t xml:space="preserve"> numero di</w:t>
      </w:r>
      <w:r w:rsidR="00D15BE0" w:rsidRPr="00E35EDA">
        <w:t xml:space="preserve"> crediti</w:t>
      </w:r>
      <w:r w:rsidR="00461119" w:rsidRPr="00E35EDA">
        <w:t xml:space="preserve"> </w:t>
      </w:r>
      <w:r w:rsidR="00D15BE0" w:rsidRPr="00E35EDA">
        <w:t xml:space="preserve">spendibili all’interno del Marketplace dedicato. </w:t>
      </w:r>
    </w:p>
    <w:p w14:paraId="18403A7C" w14:textId="369ECD29" w:rsidR="00C550C6" w:rsidRPr="00E35EDA" w:rsidRDefault="00D65136" w:rsidP="00173A41">
      <w:r>
        <w:t>L’app si base sul paradigma monitoraggio attività – premialità – raccolta dati utili al mercato del lavoro – marketplace.</w:t>
      </w:r>
    </w:p>
    <w:p w14:paraId="6DB450D8" w14:textId="1353A1ED" w:rsidR="00461119" w:rsidRPr="00E35EDA" w:rsidRDefault="00D15BE0" w:rsidP="00173A41">
      <w:r w:rsidRPr="00E35EDA">
        <w:t>L’app sarà scaricabile tramite Google Pl</w:t>
      </w:r>
      <w:r w:rsidR="005B11BA" w:rsidRPr="00E35EDA">
        <w:t>a</w:t>
      </w:r>
      <w:r w:rsidRPr="00E35EDA">
        <w:t>y Store (Android) e AppStore (iOS), e sarà resa disponibile in due versioni; gratuita, in cui le funzionalità presenti saranno limitate (</w:t>
      </w:r>
      <w:r w:rsidRPr="00E35EDA">
        <w:rPr>
          <w:i/>
          <w:iCs/>
        </w:rPr>
        <w:t xml:space="preserve">da definire quali saranno comprese in </w:t>
      </w:r>
      <w:r w:rsidR="00B4522C">
        <w:rPr>
          <w:i/>
          <w:iCs/>
        </w:rPr>
        <w:t>quest</w:t>
      </w:r>
      <w:r w:rsidRPr="00E35EDA">
        <w:rPr>
          <w:i/>
          <w:iCs/>
        </w:rPr>
        <w:t>o livello di distribuzione)</w:t>
      </w:r>
      <w:r w:rsidRPr="00E35EDA">
        <w:t>, e a pagamento, in cui saranno incluse tutte le funzionalità previste</w:t>
      </w:r>
      <w:r w:rsidR="00D65136">
        <w:rPr>
          <w:color w:val="0070C0"/>
        </w:rPr>
        <w:t xml:space="preserve">. </w:t>
      </w:r>
      <w:r w:rsidR="00D65136" w:rsidRPr="00D65136">
        <w:t>Potrà essere fatto l’upgrade direttamente all’interno dell’app.</w:t>
      </w:r>
    </w:p>
    <w:p w14:paraId="60D6833D" w14:textId="3EE28107" w:rsidR="00D15BE0" w:rsidRPr="00E35EDA" w:rsidRDefault="005B11BA" w:rsidP="00173A41">
      <w:r w:rsidRPr="00D65136">
        <w:t xml:space="preserve">La misurazione a livello oggettivo delle prestazioni degli </w:t>
      </w:r>
      <w:r w:rsidR="004B2AF3">
        <w:t>Utenti</w:t>
      </w:r>
      <w:r w:rsidRPr="00D65136">
        <w:t xml:space="preserve"> consente di categorizzare in modo preciso la raccolta dei dati che viene fatta attraverso l’uso dell’app; </w:t>
      </w:r>
      <w:r w:rsidR="00D65136" w:rsidRPr="00D65136">
        <w:t>i dati di performance saranno resi disponibili</w:t>
      </w:r>
      <w:r w:rsidR="00D65136">
        <w:t xml:space="preserve"> attraverso l’app.</w:t>
      </w:r>
      <w:r w:rsidRPr="00E35EDA">
        <w:t xml:space="preserve"> </w:t>
      </w:r>
    </w:p>
    <w:p w14:paraId="5700351E" w14:textId="38C9DFF7" w:rsidR="00D65136" w:rsidRPr="00E35EDA" w:rsidRDefault="00D65136" w:rsidP="00173A41">
      <w:r>
        <w:t>Le funzionalità base che saranno presenti nella prima versione dell’app saranno le seguenti:</w:t>
      </w:r>
    </w:p>
    <w:p w14:paraId="075FE13A" w14:textId="541EBDC7" w:rsidR="00FB0CB8" w:rsidRPr="00D65136" w:rsidRDefault="00FB0CB8" w:rsidP="00D65136">
      <w:pPr>
        <w:pStyle w:val="Paragrafoelenco"/>
        <w:numPr>
          <w:ilvl w:val="0"/>
          <w:numId w:val="31"/>
        </w:numPr>
      </w:pPr>
      <w:r w:rsidRPr="00D65136">
        <w:t xml:space="preserve">gestione </w:t>
      </w:r>
      <w:r w:rsidR="004B2AF3">
        <w:t>Utenti</w:t>
      </w:r>
    </w:p>
    <w:p w14:paraId="12E2B089" w14:textId="311FF17E" w:rsidR="00FB0CB8" w:rsidRPr="00D65136" w:rsidRDefault="00FB0CB8" w:rsidP="00D65136">
      <w:pPr>
        <w:pStyle w:val="Paragrafoelenco"/>
        <w:numPr>
          <w:ilvl w:val="0"/>
          <w:numId w:val="31"/>
        </w:numPr>
      </w:pPr>
      <w:r w:rsidRPr="00D65136">
        <w:t xml:space="preserve">gestione </w:t>
      </w:r>
      <w:r w:rsidR="00B4522C">
        <w:t>Quest</w:t>
      </w:r>
    </w:p>
    <w:p w14:paraId="12F06A9F" w14:textId="1094C1B7" w:rsidR="00FB0CB8" w:rsidRPr="00D65136" w:rsidRDefault="00FB0CB8" w:rsidP="00D65136">
      <w:pPr>
        <w:pStyle w:val="Paragrafoelenco"/>
        <w:numPr>
          <w:ilvl w:val="0"/>
          <w:numId w:val="31"/>
        </w:numPr>
      </w:pPr>
      <w:r w:rsidRPr="00D65136">
        <w:t>raccolta dati</w:t>
      </w:r>
      <w:r w:rsidR="00D65136">
        <w:t xml:space="preserve"> relativi alle performance degli </w:t>
      </w:r>
      <w:r w:rsidR="004B2AF3">
        <w:t>Utenti</w:t>
      </w:r>
    </w:p>
    <w:p w14:paraId="2ECAAAED" w14:textId="16641D25" w:rsidR="00FB0CB8" w:rsidRPr="00D65136" w:rsidRDefault="00FB0CB8" w:rsidP="00D65136">
      <w:pPr>
        <w:pStyle w:val="Paragrafoelenco"/>
        <w:numPr>
          <w:ilvl w:val="0"/>
          <w:numId w:val="31"/>
        </w:numPr>
      </w:pPr>
      <w:r w:rsidRPr="00D65136">
        <w:t>marketplace</w:t>
      </w:r>
      <w:r w:rsidR="00D65136">
        <w:t xml:space="preserve"> con funzionalità limitate alla vetrina degli oggetti in vendita e al conseguente processo di acquisto</w:t>
      </w:r>
    </w:p>
    <w:p w14:paraId="1C075445" w14:textId="73B37C1A" w:rsidR="00FB0CB8" w:rsidRPr="00D65136" w:rsidRDefault="00FB0CB8" w:rsidP="00D65136">
      <w:pPr>
        <w:pStyle w:val="Paragrafoelenco"/>
        <w:numPr>
          <w:ilvl w:val="0"/>
          <w:numId w:val="31"/>
        </w:numPr>
      </w:pPr>
      <w:r w:rsidRPr="00D65136">
        <w:t>personalizzazione avatar</w:t>
      </w:r>
      <w:r w:rsidR="00D65136">
        <w:t xml:space="preserve"> ad alto livello </w:t>
      </w:r>
      <w:r w:rsidR="00D65136" w:rsidRPr="00FF7A5B">
        <w:rPr>
          <w:i/>
          <w:iCs/>
        </w:rPr>
        <w:t>(</w:t>
      </w:r>
      <w:r w:rsidR="00FF7A5B" w:rsidRPr="00FF7A5B">
        <w:rPr>
          <w:i/>
          <w:iCs/>
        </w:rPr>
        <w:t>sesso/colore della pelle/</w:t>
      </w:r>
      <w:r w:rsidR="00D65136" w:rsidRPr="00FF7A5B">
        <w:rPr>
          <w:i/>
          <w:iCs/>
        </w:rPr>
        <w:t>vestiario</w:t>
      </w:r>
      <w:r w:rsidR="00FF7A5B" w:rsidRPr="00FF7A5B">
        <w:rPr>
          <w:i/>
          <w:iCs/>
        </w:rPr>
        <w:t xml:space="preserve"> limitato a pochi elementi possibili di scelta</w:t>
      </w:r>
      <w:r w:rsidR="00D65136" w:rsidRPr="00FF7A5B">
        <w:rPr>
          <w:i/>
          <w:iCs/>
        </w:rPr>
        <w:t>)</w:t>
      </w:r>
    </w:p>
    <w:p w14:paraId="72B4CE4B" w14:textId="6CD0EA32" w:rsidR="00D45DA8" w:rsidRDefault="00FB0CB8" w:rsidP="00173A41">
      <w:pPr>
        <w:pStyle w:val="Paragrafoelenco"/>
        <w:numPr>
          <w:ilvl w:val="0"/>
          <w:numId w:val="31"/>
        </w:numPr>
      </w:pPr>
      <w:r w:rsidRPr="00D65136">
        <w:t>messaggistica DM interna</w:t>
      </w:r>
    </w:p>
    <w:p w14:paraId="0A833876" w14:textId="304452D1" w:rsidR="00E07C34" w:rsidRPr="00A01F5B" w:rsidRDefault="00A01F5B" w:rsidP="00E07C34">
      <w:r w:rsidRPr="00A01F5B">
        <w:t>L’app sarà disponibile fin dal primo rilascio in Italiano e in Inglese.</w:t>
      </w:r>
    </w:p>
    <w:p w14:paraId="3AD58ACA" w14:textId="7A582EFA" w:rsidR="00B97BC7" w:rsidRPr="00E35EDA" w:rsidRDefault="005B11BA" w:rsidP="00B97BC7">
      <w:pPr>
        <w:pStyle w:val="Titolo1"/>
        <w:numPr>
          <w:ilvl w:val="0"/>
          <w:numId w:val="10"/>
        </w:numPr>
        <w:ind w:left="0" w:firstLine="0"/>
        <w:jc w:val="both"/>
      </w:pPr>
      <w:bookmarkStart w:id="2" w:name="_Toc214022530"/>
      <w:r w:rsidRPr="00E35EDA">
        <w:t xml:space="preserve">Registrazione e </w:t>
      </w:r>
      <w:r w:rsidR="00B97BC7" w:rsidRPr="00E35EDA">
        <w:t>Login</w:t>
      </w:r>
      <w:bookmarkEnd w:id="2"/>
    </w:p>
    <w:p w14:paraId="5A16316F" w14:textId="77777777" w:rsidR="00B97BC7" w:rsidRDefault="00B97BC7" w:rsidP="00173A41"/>
    <w:p w14:paraId="0FE54BEC" w14:textId="46CD8EE9" w:rsidR="00DF6053" w:rsidRDefault="00DF6053" w:rsidP="005B11BA">
      <w:pPr>
        <w:tabs>
          <w:tab w:val="left" w:pos="2835"/>
        </w:tabs>
      </w:pPr>
      <w:r>
        <w:t>L’</w:t>
      </w:r>
      <w:r w:rsidR="004B2AF3">
        <w:t>Utente</w:t>
      </w:r>
      <w:r>
        <w:t xml:space="preserve"> scarica l’app dagli Store (</w:t>
      </w:r>
      <w:r w:rsidRPr="00DF6053">
        <w:rPr>
          <w:i/>
          <w:iCs/>
        </w:rPr>
        <w:t>Play Store o AppStore</w:t>
      </w:r>
      <w:r>
        <w:t>): una vol</w:t>
      </w:r>
      <w:r w:rsidR="003D269F">
        <w:t>t</w:t>
      </w:r>
      <w:r>
        <w:t xml:space="preserve">a aperta, dovrà procedere con la registrazione. Una nuova pagina viene visualizzata, in cui </w:t>
      </w:r>
      <w:r w:rsidR="004B2AF3">
        <w:t>dovrà</w:t>
      </w:r>
      <w:r>
        <w:t xml:space="preserve"> inserire:</w:t>
      </w:r>
    </w:p>
    <w:p w14:paraId="72B13D32" w14:textId="51BB7F8E" w:rsidR="00DF6053" w:rsidRDefault="00DF6053" w:rsidP="00DF6053">
      <w:pPr>
        <w:pStyle w:val="Paragrafoelenco"/>
        <w:numPr>
          <w:ilvl w:val="0"/>
          <w:numId w:val="31"/>
        </w:numPr>
        <w:tabs>
          <w:tab w:val="left" w:pos="2835"/>
        </w:tabs>
      </w:pPr>
      <w:r>
        <w:t>Indirizzo email</w:t>
      </w:r>
    </w:p>
    <w:p w14:paraId="62FB08E7" w14:textId="70F2CE5C" w:rsidR="00DF6053" w:rsidRDefault="00DF6053" w:rsidP="00DF6053">
      <w:pPr>
        <w:pStyle w:val="Paragrafoelenco"/>
        <w:numPr>
          <w:ilvl w:val="0"/>
          <w:numId w:val="31"/>
        </w:numPr>
        <w:tabs>
          <w:tab w:val="left" w:pos="2835"/>
        </w:tabs>
      </w:pPr>
      <w:r>
        <w:t>Password desiderata</w:t>
      </w:r>
    </w:p>
    <w:p w14:paraId="0C1FC089" w14:textId="1CD3808E" w:rsidR="00DF6053" w:rsidRDefault="00DF6053" w:rsidP="00DF6053">
      <w:pPr>
        <w:pStyle w:val="Paragrafoelenco"/>
        <w:numPr>
          <w:ilvl w:val="0"/>
          <w:numId w:val="31"/>
        </w:numPr>
        <w:tabs>
          <w:tab w:val="left" w:pos="2835"/>
        </w:tabs>
      </w:pPr>
      <w:r>
        <w:lastRenderedPageBreak/>
        <w:t>Conferma della password</w:t>
      </w:r>
    </w:p>
    <w:p w14:paraId="346F1983" w14:textId="1C1135A7" w:rsidR="00DF6053" w:rsidRDefault="00DF6053" w:rsidP="00DF6053">
      <w:pPr>
        <w:tabs>
          <w:tab w:val="left" w:pos="2835"/>
        </w:tabs>
      </w:pPr>
      <w:r>
        <w:t>Dovrà poi selezionare Crea una nuova Organizzazione oppure accedi una Organizzazione già esistente.</w:t>
      </w:r>
    </w:p>
    <w:p w14:paraId="5965935B" w14:textId="72B8B20D" w:rsidR="00DF6053" w:rsidRDefault="00DF6053" w:rsidP="00DF6053">
      <w:pPr>
        <w:tabs>
          <w:tab w:val="left" w:pos="2835"/>
        </w:tabs>
      </w:pPr>
      <w:r>
        <w:t>Selezionando il primo tasto, l’</w:t>
      </w:r>
      <w:r w:rsidR="004B2AF3">
        <w:t>Utente</w:t>
      </w:r>
      <w:r>
        <w:t xml:space="preserve"> accede alla pagina in cui dovrà selezionare Azienda o Privato. Sezionando </w:t>
      </w:r>
      <w:r w:rsidRPr="00E90F74">
        <w:rPr>
          <w:u w:val="single"/>
        </w:rPr>
        <w:t>Azienda</w:t>
      </w:r>
      <w:r>
        <w:t>, dovrà procedere con l’inserimento dei dati Aziendali:</w:t>
      </w:r>
    </w:p>
    <w:p w14:paraId="578541F3" w14:textId="35376A74" w:rsidR="00DF6053" w:rsidRDefault="00DF6053" w:rsidP="00DF6053">
      <w:pPr>
        <w:pStyle w:val="Paragrafoelenco"/>
        <w:numPr>
          <w:ilvl w:val="0"/>
          <w:numId w:val="31"/>
        </w:numPr>
        <w:tabs>
          <w:tab w:val="left" w:pos="2835"/>
        </w:tabs>
      </w:pPr>
      <w:r>
        <w:t>Nome Azienda</w:t>
      </w:r>
    </w:p>
    <w:p w14:paraId="395B075E" w14:textId="5942C59F" w:rsidR="00DF6053" w:rsidRDefault="00DF6053" w:rsidP="00DF6053">
      <w:pPr>
        <w:pStyle w:val="Paragrafoelenco"/>
        <w:numPr>
          <w:ilvl w:val="0"/>
          <w:numId w:val="31"/>
        </w:numPr>
        <w:tabs>
          <w:tab w:val="left" w:pos="2835"/>
        </w:tabs>
      </w:pPr>
      <w:r>
        <w:t>Indirizzo</w:t>
      </w:r>
    </w:p>
    <w:p w14:paraId="44DA2D6E" w14:textId="1DB79577" w:rsidR="00DF6053" w:rsidRDefault="00DF6053" w:rsidP="00DF6053">
      <w:pPr>
        <w:pStyle w:val="Paragrafoelenco"/>
        <w:numPr>
          <w:ilvl w:val="0"/>
          <w:numId w:val="31"/>
        </w:numPr>
        <w:tabs>
          <w:tab w:val="left" w:pos="2835"/>
        </w:tabs>
      </w:pPr>
      <w:r>
        <w:t>P.IVA o C.F.</w:t>
      </w:r>
    </w:p>
    <w:p w14:paraId="62C3904B" w14:textId="52336036" w:rsidR="00DF6053" w:rsidRDefault="00DF6053" w:rsidP="00DF6053">
      <w:pPr>
        <w:tabs>
          <w:tab w:val="left" w:pos="2835"/>
        </w:tabs>
      </w:pPr>
      <w:r>
        <w:t xml:space="preserve">Sarà presente un campo denominato Codice Azienda in cui l’app visualizza il codice azienda </w:t>
      </w:r>
      <w:r w:rsidR="004B2AF3">
        <w:t>da comunicare</w:t>
      </w:r>
      <w:r>
        <w:t xml:space="preserve"> agli </w:t>
      </w:r>
      <w:r w:rsidR="004B2AF3">
        <w:t>Utenti</w:t>
      </w:r>
      <w:r>
        <w:t xml:space="preserve"> che vogliono accedere a quella organizzazione.</w:t>
      </w:r>
    </w:p>
    <w:p w14:paraId="0D11E3A6" w14:textId="20352ECE" w:rsidR="003D269F" w:rsidRDefault="00E90F74" w:rsidP="00DF6053">
      <w:pPr>
        <w:tabs>
          <w:tab w:val="left" w:pos="2835"/>
        </w:tabs>
      </w:pPr>
      <w:r>
        <w:t xml:space="preserve">Selezionando </w:t>
      </w:r>
      <w:r w:rsidRPr="003D269F">
        <w:rPr>
          <w:u w:val="single"/>
        </w:rPr>
        <w:t>Privato</w:t>
      </w:r>
      <w:r>
        <w:t>, l’</w:t>
      </w:r>
      <w:r w:rsidR="004B2AF3">
        <w:t>Utente</w:t>
      </w:r>
      <w:r>
        <w:t xml:space="preserve"> dovrà inserire il nome dell’organizzazione che vuole creare (per es. </w:t>
      </w:r>
      <w:r w:rsidRPr="00E90F74">
        <w:rPr>
          <w:i/>
          <w:iCs/>
        </w:rPr>
        <w:t>Famiglia Rossi</w:t>
      </w:r>
      <w:r>
        <w:t>)</w:t>
      </w:r>
      <w:r w:rsidR="004B2AF3">
        <w:t xml:space="preserve">; anche in </w:t>
      </w:r>
      <w:r w:rsidR="00B4522C">
        <w:t>quest</w:t>
      </w:r>
      <w:r w:rsidR="004B2AF3">
        <w:t>o caso s</w:t>
      </w:r>
      <w:r w:rsidR="004B2AF3" w:rsidRPr="004B2AF3">
        <w:t>arà presente un campo denominato Codice in cui l’app visualizza il codice da comunicare agli Utenti che vogliono accedere a quella organizzazione.</w:t>
      </w:r>
    </w:p>
    <w:p w14:paraId="45F8253A" w14:textId="3EDDC79A" w:rsidR="00E90F74" w:rsidRDefault="00E90F74" w:rsidP="00DF6053">
      <w:pPr>
        <w:tabs>
          <w:tab w:val="left" w:pos="2835"/>
        </w:tabs>
      </w:pPr>
      <w:r>
        <w:t>Una volta inseriti e confermati i dati, viene creato l’</w:t>
      </w:r>
      <w:r w:rsidR="004B2AF3">
        <w:t>Utente</w:t>
      </w:r>
      <w:r>
        <w:t xml:space="preserve"> Admin</w:t>
      </w:r>
    </w:p>
    <w:p w14:paraId="27ADDC92" w14:textId="1AB43C65" w:rsidR="003D269F" w:rsidRDefault="003D269F" w:rsidP="003D269F">
      <w:r>
        <w:t>Registrato l’</w:t>
      </w:r>
      <w:r w:rsidR="004B2AF3">
        <w:t>Utente</w:t>
      </w:r>
      <w:r>
        <w:t xml:space="preserve">, </w:t>
      </w:r>
      <w:r w:rsidR="004B2AF3">
        <w:t>esso dovrà quindi fare login tramite</w:t>
      </w:r>
      <w:r>
        <w:t xml:space="preserve"> username </w:t>
      </w:r>
      <w:r w:rsidR="004B2AF3">
        <w:t xml:space="preserve">(indirizzo email) </w:t>
      </w:r>
      <w:r>
        <w:t>e password; nel caso in cui venga inserita la password sbagliata per 5 volte, l’Utenza verrà bloccata: l’</w:t>
      </w:r>
      <w:r w:rsidR="004B2AF3">
        <w:t>Utente</w:t>
      </w:r>
      <w:r>
        <w:t xml:space="preserve"> dovrà selezionare il tasto dedicato per avviare la procedura di sblocco, in cui dovrà anche scegliere la nuova password di accesso.</w:t>
      </w:r>
    </w:p>
    <w:p w14:paraId="1688FC39" w14:textId="499E8DC6" w:rsidR="008A572E" w:rsidRDefault="008A572E" w:rsidP="005B11BA">
      <w:pPr>
        <w:tabs>
          <w:tab w:val="left" w:pos="2835"/>
        </w:tabs>
      </w:pPr>
      <w:r>
        <w:t xml:space="preserve">Ogni </w:t>
      </w:r>
      <w:r w:rsidR="004B2AF3">
        <w:t>Utente</w:t>
      </w:r>
      <w:r>
        <w:t xml:space="preserve"> registrato all’inizio sarà categorizzato come </w:t>
      </w:r>
      <w:r w:rsidR="004B2AF3">
        <w:t>Dipendente</w:t>
      </w:r>
      <w:r>
        <w:t>; sarà poi l’</w:t>
      </w:r>
      <w:r w:rsidR="004B2AF3">
        <w:t>Utente</w:t>
      </w:r>
      <w:r>
        <w:t xml:space="preserve"> Admin tramite la dashboard ad assegnargli le grant necessarie che andranno ad identificare il livello aziendale ricoperto.</w:t>
      </w:r>
      <w:r w:rsidR="007F631D">
        <w:t xml:space="preserve"> La logica sarà la stessa anche nel caso in cui l’organizzazione sia diversa da una azienda (per es. una famiglia).</w:t>
      </w:r>
    </w:p>
    <w:p w14:paraId="486A11CF" w14:textId="39B58EBF" w:rsidR="008C4BD1" w:rsidRPr="00E35EDA" w:rsidRDefault="008C4BD1" w:rsidP="00173A41">
      <w:r w:rsidRPr="00E35EDA">
        <w:t xml:space="preserve">Le tipologie di </w:t>
      </w:r>
      <w:r w:rsidR="004B2AF3">
        <w:t>Utenti</w:t>
      </w:r>
      <w:r w:rsidRPr="00E35EDA">
        <w:t xml:space="preserve"> previste sono:</w:t>
      </w:r>
    </w:p>
    <w:p w14:paraId="66A787AD" w14:textId="4701B6E9" w:rsidR="008C4BD1" w:rsidRPr="00E35EDA" w:rsidRDefault="004B2AF3" w:rsidP="008C4BD1">
      <w:pPr>
        <w:pStyle w:val="Paragrafoelenco"/>
        <w:numPr>
          <w:ilvl w:val="0"/>
          <w:numId w:val="24"/>
        </w:numPr>
      </w:pPr>
      <w:r>
        <w:t>Utente</w:t>
      </w:r>
      <w:r w:rsidR="008C4BD1" w:rsidRPr="00E35EDA">
        <w:t xml:space="preserve"> Admin</w:t>
      </w:r>
      <w:r w:rsidR="00F45D34" w:rsidRPr="00E35EDA">
        <w:t xml:space="preserve">: </w:t>
      </w:r>
      <w:r w:rsidR="008A572E">
        <w:t xml:space="preserve">ha la possibilità di modificare le </w:t>
      </w:r>
      <w:proofErr w:type="spellStart"/>
      <w:r w:rsidR="008A572E">
        <w:t>gran</w:t>
      </w:r>
      <w:r w:rsidR="003D269F">
        <w:t>t</w:t>
      </w:r>
      <w:proofErr w:type="spellEnd"/>
      <w:r w:rsidR="003D269F">
        <w:t xml:space="preserve"> degli </w:t>
      </w:r>
      <w:r>
        <w:t>Utenti</w:t>
      </w:r>
      <w:r w:rsidR="003D269F">
        <w:t xml:space="preserve"> registrati, di acquistare i crediti messi in palio nelle </w:t>
      </w:r>
      <w:r w:rsidR="00B4522C">
        <w:t>Quest</w:t>
      </w:r>
      <w:r w:rsidR="003D269F">
        <w:t xml:space="preserve"> e di impostare alcune opzioni ad alto livello.</w:t>
      </w:r>
      <w:r w:rsidR="00F45D34" w:rsidRPr="00E35EDA">
        <w:t xml:space="preserve"> Tipicamente, </w:t>
      </w:r>
      <w:r w:rsidR="00B4522C">
        <w:t>quest</w:t>
      </w:r>
      <w:r w:rsidR="00F45D34" w:rsidRPr="00E35EDA">
        <w:t xml:space="preserve">a utenza verrà assegnata al Responsabile HR Aziendale o al General </w:t>
      </w:r>
      <w:r>
        <w:t>Manager</w:t>
      </w:r>
      <w:r w:rsidR="00F45D34" w:rsidRPr="00E35EDA">
        <w:t>.</w:t>
      </w:r>
    </w:p>
    <w:p w14:paraId="5059139D" w14:textId="5F5EF641" w:rsidR="00461119" w:rsidRPr="00E35EDA" w:rsidRDefault="004B2AF3" w:rsidP="008C4BD1">
      <w:pPr>
        <w:pStyle w:val="Paragrafoelenco"/>
        <w:numPr>
          <w:ilvl w:val="0"/>
          <w:numId w:val="24"/>
        </w:numPr>
      </w:pPr>
      <w:r>
        <w:t>Utente</w:t>
      </w:r>
      <w:r w:rsidR="00461119" w:rsidRPr="00E35EDA">
        <w:t xml:space="preserve"> </w:t>
      </w:r>
      <w:r>
        <w:t>Manager</w:t>
      </w:r>
      <w:r w:rsidR="00461119" w:rsidRPr="00E35EDA">
        <w:t>: è l’</w:t>
      </w:r>
      <w:r>
        <w:t>Utente</w:t>
      </w:r>
      <w:r w:rsidR="00461119" w:rsidRPr="00E35EDA">
        <w:t xml:space="preserve"> che assegna le </w:t>
      </w:r>
      <w:r w:rsidR="00B4522C">
        <w:t>Quest</w:t>
      </w:r>
      <w:r w:rsidR="00461119" w:rsidRPr="00E35EDA">
        <w:t xml:space="preserve"> e che ne monitora l’avanzamento</w:t>
      </w:r>
      <w:r w:rsidR="007F631D">
        <w:t xml:space="preserve">. </w:t>
      </w:r>
      <w:r w:rsidR="00B4522C">
        <w:t>Quest</w:t>
      </w:r>
      <w:r w:rsidR="007F631D">
        <w:t xml:space="preserve">o Utente può essere nello stesso momento sia Manager che Dipendente, in quanto anche a lui possono essere assegnate </w:t>
      </w:r>
      <w:r w:rsidR="00B4522C">
        <w:t>Quest</w:t>
      </w:r>
      <w:r w:rsidR="007F631D">
        <w:t xml:space="preserve"> da un livello aziendale più alto.</w:t>
      </w:r>
    </w:p>
    <w:p w14:paraId="53C0E57A" w14:textId="585F6178" w:rsidR="00461119" w:rsidRPr="00E35EDA" w:rsidRDefault="004B2AF3" w:rsidP="008C4BD1">
      <w:pPr>
        <w:pStyle w:val="Paragrafoelenco"/>
        <w:numPr>
          <w:ilvl w:val="0"/>
          <w:numId w:val="24"/>
        </w:numPr>
      </w:pPr>
      <w:r>
        <w:t>Utente</w:t>
      </w:r>
      <w:r w:rsidR="00461119" w:rsidRPr="00E35EDA">
        <w:t xml:space="preserve"> </w:t>
      </w:r>
      <w:r>
        <w:t>Dipendente</w:t>
      </w:r>
      <w:r w:rsidR="00461119" w:rsidRPr="00E35EDA">
        <w:t>: è l’</w:t>
      </w:r>
      <w:r>
        <w:t>Utente</w:t>
      </w:r>
      <w:r w:rsidR="00461119" w:rsidRPr="00E35EDA">
        <w:t xml:space="preserve"> che si vede assegnare la </w:t>
      </w:r>
      <w:r w:rsidR="00B4522C">
        <w:t>Quest</w:t>
      </w:r>
      <w:r w:rsidR="00461119" w:rsidRPr="00E35EDA">
        <w:t xml:space="preserve"> </w:t>
      </w:r>
      <w:r w:rsidR="00A94573" w:rsidRPr="00E35EDA">
        <w:t>da portare a</w:t>
      </w:r>
      <w:r w:rsidR="00461119" w:rsidRPr="00E35EDA">
        <w:t xml:space="preserve"> termine nel periodo di tempo stabilito per guadagnare i punti esperienza e i crediti previsti come premio.</w:t>
      </w:r>
    </w:p>
    <w:p w14:paraId="1788898E" w14:textId="3EF0D76A" w:rsidR="003627C7" w:rsidRPr="00E35EDA" w:rsidRDefault="004B2AF3" w:rsidP="003627C7">
      <w:pPr>
        <w:pStyle w:val="Titolo1"/>
        <w:numPr>
          <w:ilvl w:val="0"/>
          <w:numId w:val="10"/>
        </w:numPr>
        <w:ind w:left="0" w:firstLine="0"/>
        <w:jc w:val="both"/>
      </w:pPr>
      <w:bookmarkStart w:id="3" w:name="_Toc214022531"/>
      <w:r>
        <w:lastRenderedPageBreak/>
        <w:t>Utente</w:t>
      </w:r>
      <w:r w:rsidR="003627C7" w:rsidRPr="00E35EDA">
        <w:t xml:space="preserve"> Admin</w:t>
      </w:r>
      <w:bookmarkEnd w:id="3"/>
    </w:p>
    <w:p w14:paraId="2F94B13C" w14:textId="77777777" w:rsidR="003D269F" w:rsidRDefault="003D269F" w:rsidP="003627C7"/>
    <w:p w14:paraId="0143E901" w14:textId="3E41ED78" w:rsidR="003627C7" w:rsidRDefault="00AB70D5" w:rsidP="003627C7">
      <w:r>
        <w:t>L’</w:t>
      </w:r>
      <w:r w:rsidR="004B2AF3">
        <w:t>Utente</w:t>
      </w:r>
      <w:r>
        <w:t xml:space="preserve"> Admin ha a disposizione le seguenti categorie di funzionalità, ognuna rappresentata da un tasto visibile nella home page dell’app:</w:t>
      </w:r>
    </w:p>
    <w:p w14:paraId="254E7D58" w14:textId="54F29895" w:rsidR="003627C7" w:rsidRDefault="003627C7" w:rsidP="003627C7">
      <w:pPr>
        <w:pStyle w:val="Paragrafoelenco"/>
        <w:numPr>
          <w:ilvl w:val="0"/>
          <w:numId w:val="30"/>
        </w:numPr>
        <w:tabs>
          <w:tab w:val="left" w:pos="2835"/>
        </w:tabs>
      </w:pPr>
      <w:r>
        <w:t xml:space="preserve">Gestioni lista </w:t>
      </w:r>
      <w:r w:rsidR="004B2AF3">
        <w:t>Utenti</w:t>
      </w:r>
    </w:p>
    <w:p w14:paraId="4F2B525D" w14:textId="7FF4043E" w:rsidR="003627C7" w:rsidRDefault="003D269F" w:rsidP="003627C7">
      <w:pPr>
        <w:pStyle w:val="Paragrafoelenco"/>
        <w:numPr>
          <w:ilvl w:val="1"/>
          <w:numId w:val="30"/>
        </w:numPr>
        <w:tabs>
          <w:tab w:val="left" w:pos="2835"/>
        </w:tabs>
      </w:pPr>
      <w:r>
        <w:t>Modifica ed eliminazione</w:t>
      </w:r>
      <w:r w:rsidR="003627C7">
        <w:t xml:space="preserve"> </w:t>
      </w:r>
      <w:r w:rsidR="004B2AF3">
        <w:t>Utenti</w:t>
      </w:r>
      <w:r>
        <w:t xml:space="preserve">. </w:t>
      </w:r>
      <w:r w:rsidRPr="003D269F">
        <w:t xml:space="preserve">Accedendo alla </w:t>
      </w:r>
      <w:r>
        <w:t>funzionalit</w:t>
      </w:r>
      <w:r w:rsidR="00AB70D5">
        <w:t>à</w:t>
      </w:r>
      <w:r w:rsidRPr="003D269F">
        <w:t xml:space="preserve">, verranno visualizzati in formato tabellare la lista degli </w:t>
      </w:r>
      <w:r w:rsidR="004B2AF3">
        <w:t>Utenti</w:t>
      </w:r>
      <w:r w:rsidRPr="003D269F">
        <w:t xml:space="preserve"> registrati,  caratterizzati dal proprio livello; sarà disponibile la funzionalità di reset della password e la possibilità di cancellarli dal Sistema.</w:t>
      </w:r>
    </w:p>
    <w:p w14:paraId="4C03A45F" w14:textId="7FC98AF3" w:rsidR="003627C7" w:rsidRDefault="003627C7" w:rsidP="003627C7">
      <w:pPr>
        <w:pStyle w:val="Paragrafoelenco"/>
        <w:numPr>
          <w:ilvl w:val="1"/>
          <w:numId w:val="30"/>
        </w:numPr>
        <w:tabs>
          <w:tab w:val="left" w:pos="2835"/>
        </w:tabs>
      </w:pPr>
      <w:r>
        <w:t xml:space="preserve">Assegnazione livelli di </w:t>
      </w:r>
      <w:r w:rsidR="003D269F">
        <w:t>grant.</w:t>
      </w:r>
      <w:r>
        <w:t xml:space="preserve"> </w:t>
      </w:r>
      <w:r w:rsidR="003D269F">
        <w:t>L</w:t>
      </w:r>
      <w:r>
        <w:t xml:space="preserve">o scopo è quello di ricreare l’organigramma aziendale, in modo tale che un </w:t>
      </w:r>
      <w:r w:rsidR="004B2AF3">
        <w:t>Manager</w:t>
      </w:r>
      <w:r>
        <w:t xml:space="preserve"> possa vedere e gestire i dati solamente dei </w:t>
      </w:r>
      <w:r w:rsidR="004B2AF3">
        <w:t>Dipendenti</w:t>
      </w:r>
      <w:r>
        <w:t xml:space="preserve"> che fanno parte della propria divisione.</w:t>
      </w:r>
    </w:p>
    <w:p w14:paraId="42C5A5EE" w14:textId="77777777" w:rsidR="003627C7" w:rsidRPr="00AB70D5" w:rsidRDefault="003627C7" w:rsidP="003627C7">
      <w:pPr>
        <w:pStyle w:val="Paragrafoelenco"/>
        <w:numPr>
          <w:ilvl w:val="0"/>
          <w:numId w:val="30"/>
        </w:numPr>
        <w:tabs>
          <w:tab w:val="left" w:pos="2835"/>
        </w:tabs>
      </w:pPr>
      <w:r w:rsidRPr="00AB70D5">
        <w:t>Impostazioni admin:</w:t>
      </w:r>
    </w:p>
    <w:p w14:paraId="22B757FE" w14:textId="5F4D6BF8" w:rsidR="003627C7" w:rsidRDefault="003627C7" w:rsidP="003627C7">
      <w:pPr>
        <w:pStyle w:val="Paragrafoelenco"/>
        <w:numPr>
          <w:ilvl w:val="1"/>
          <w:numId w:val="30"/>
        </w:numPr>
        <w:tabs>
          <w:tab w:val="left" w:pos="2835"/>
        </w:tabs>
      </w:pPr>
      <w:r w:rsidRPr="00AB70D5">
        <w:t xml:space="preserve">Acquisto crediti. Tramite </w:t>
      </w:r>
      <w:r w:rsidR="00B4522C">
        <w:t>quest</w:t>
      </w:r>
      <w:r w:rsidRPr="00AB70D5">
        <w:t>a funzionalità</w:t>
      </w:r>
      <w:r>
        <w:t>, l’</w:t>
      </w:r>
      <w:r w:rsidR="004B2AF3">
        <w:t>Utente</w:t>
      </w:r>
      <w:r>
        <w:t xml:space="preserve"> può acquistare tramite una transazione reale i crediti che poi verranno messi in palio per il completamento di una </w:t>
      </w:r>
      <w:r w:rsidR="00B4522C">
        <w:t>Quest</w:t>
      </w:r>
      <w:r>
        <w:t xml:space="preserve"> </w:t>
      </w:r>
      <w:r w:rsidRPr="004C5B43">
        <w:rPr>
          <w:i/>
          <w:iCs/>
        </w:rPr>
        <w:t>(“port</w:t>
      </w:r>
      <w:r>
        <w:rPr>
          <w:i/>
          <w:iCs/>
        </w:rPr>
        <w:t>a</w:t>
      </w:r>
      <w:r w:rsidRPr="004C5B43">
        <w:rPr>
          <w:i/>
          <w:iCs/>
        </w:rPr>
        <w:t>foglio dei crediti”)</w:t>
      </w:r>
      <w:r>
        <w:t xml:space="preserve">. </w:t>
      </w:r>
      <w:r w:rsidR="003D269F" w:rsidRPr="003D269F">
        <w:t>Accedendo alla funzionalità,</w:t>
      </w:r>
      <w:r w:rsidR="003D269F">
        <w:t xml:space="preserve"> l’</w:t>
      </w:r>
      <w:r w:rsidR="004B2AF3">
        <w:t>Utente</w:t>
      </w:r>
      <w:r w:rsidR="003D269F" w:rsidRPr="003D269F">
        <w:t xml:space="preserve"> visualizzerà una textbox in cui inserire il numero dei crediti desiderati e un tasto Acquista; la selezione dello stesso avvierà la transazione </w:t>
      </w:r>
      <w:r w:rsidR="003D269F">
        <w:t xml:space="preserve">effettuata </w:t>
      </w:r>
      <w:r w:rsidR="003D269F" w:rsidRPr="003D269F">
        <w:t xml:space="preserve">tramite un Servizio di pagamento </w:t>
      </w:r>
      <w:r w:rsidR="003D269F">
        <w:t>(</w:t>
      </w:r>
      <w:r w:rsidR="003D269F" w:rsidRPr="003D269F">
        <w:t>da definire</w:t>
      </w:r>
      <w:r w:rsidR="003D269F">
        <w:t>)</w:t>
      </w:r>
    </w:p>
    <w:p w14:paraId="5AE800D5" w14:textId="611F468B" w:rsidR="00AB70D5" w:rsidRDefault="00AB70D5" w:rsidP="00AB70D5">
      <w:pPr>
        <w:pStyle w:val="Paragrafoelenco"/>
        <w:numPr>
          <w:ilvl w:val="1"/>
          <w:numId w:val="30"/>
        </w:numPr>
        <w:tabs>
          <w:tab w:val="left" w:pos="2835"/>
        </w:tabs>
      </w:pPr>
      <w:r w:rsidRPr="00AB70D5">
        <w:t xml:space="preserve">Possibilità di visualizzazione del conto alla rovescia (in formato hh:mm:ss) accanto alla data di scadenza di una </w:t>
      </w:r>
      <w:r w:rsidR="00B4522C">
        <w:t>Quest</w:t>
      </w:r>
    </w:p>
    <w:p w14:paraId="6EB76364" w14:textId="3B814662" w:rsidR="003627C7" w:rsidRDefault="00AB70D5" w:rsidP="003627C7">
      <w:pPr>
        <w:pStyle w:val="Paragrafoelenco"/>
        <w:numPr>
          <w:ilvl w:val="1"/>
          <w:numId w:val="30"/>
        </w:numPr>
        <w:tabs>
          <w:tab w:val="left" w:pos="2835"/>
        </w:tabs>
      </w:pPr>
      <w:r w:rsidRPr="00AB70D5">
        <w:t xml:space="preserve">Opzione “passa a premium”. Selezionando </w:t>
      </w:r>
      <w:r w:rsidR="00B4522C">
        <w:t>quest</w:t>
      </w:r>
      <w:r w:rsidRPr="00AB70D5">
        <w:t>a possibilità, l’</w:t>
      </w:r>
      <w:r w:rsidR="004B2AF3">
        <w:t>Utente</w:t>
      </w:r>
      <w:r w:rsidRPr="00AB70D5">
        <w:t xml:space="preserve"> Admin potrà gestire un numero indefinito di </w:t>
      </w:r>
      <w:r w:rsidR="004B2AF3">
        <w:t>Utenti</w:t>
      </w:r>
      <w:r w:rsidRPr="00AB70D5">
        <w:t>, limitato a 5 nella versione gratuita</w:t>
      </w:r>
      <w:r w:rsidR="004B6890">
        <w:t>. Inoltre verranno eliminati i banner pubblicitario presenti nella versione gratuita.</w:t>
      </w:r>
    </w:p>
    <w:p w14:paraId="51899F82" w14:textId="789C81E0" w:rsidR="00AB70D5" w:rsidRDefault="00E65499" w:rsidP="00AB70D5">
      <w:pPr>
        <w:pStyle w:val="Paragrafoelenco"/>
        <w:numPr>
          <w:ilvl w:val="1"/>
          <w:numId w:val="30"/>
        </w:numPr>
        <w:tabs>
          <w:tab w:val="left" w:pos="2835"/>
        </w:tabs>
      </w:pPr>
      <w:r>
        <w:t>Upload del logo aziendale tramite tool dedicato (caricamento, visione ed eventuale eliminazione di una JPG)</w:t>
      </w:r>
    </w:p>
    <w:p w14:paraId="436E0747" w14:textId="1458D2B3" w:rsidR="00E65499" w:rsidRPr="00AB70D5" w:rsidRDefault="00E65499" w:rsidP="00E65499">
      <w:pPr>
        <w:pStyle w:val="Paragrafoelenco"/>
        <w:numPr>
          <w:ilvl w:val="1"/>
          <w:numId w:val="30"/>
        </w:numPr>
        <w:tabs>
          <w:tab w:val="left" w:pos="2835"/>
        </w:tabs>
      </w:pPr>
      <w:r>
        <w:t>Opzione “Brandizza Marketplace”, attiva solo se è stato preventivamente caricato il logo aziendale tramite l’apposita funzionalità.</w:t>
      </w:r>
      <w:r w:rsidR="00257FEE">
        <w:t xml:space="preserve"> (</w:t>
      </w:r>
      <w:r w:rsidR="00257FEE" w:rsidRPr="00257FEE">
        <w:rPr>
          <w:i/>
          <w:iCs/>
        </w:rPr>
        <w:t>solo per app a pagamento</w:t>
      </w:r>
      <w:r w:rsidR="00257FEE">
        <w:t>)</w:t>
      </w:r>
    </w:p>
    <w:p w14:paraId="0C6CF568" w14:textId="45F3575C" w:rsidR="003627C7" w:rsidRPr="00AB70D5" w:rsidRDefault="003627C7" w:rsidP="00AB70D5">
      <w:pPr>
        <w:pStyle w:val="Paragrafoelenco"/>
        <w:numPr>
          <w:ilvl w:val="0"/>
          <w:numId w:val="30"/>
        </w:numPr>
        <w:tabs>
          <w:tab w:val="left" w:pos="2835"/>
        </w:tabs>
      </w:pPr>
      <w:r w:rsidRPr="00AB70D5">
        <w:t xml:space="preserve">Analizza dati: </w:t>
      </w:r>
      <w:r w:rsidR="00214A76">
        <w:t>vengono visualizzate le stesse statistiche disponibili per l’</w:t>
      </w:r>
      <w:r w:rsidR="004B2AF3">
        <w:t>Utente</w:t>
      </w:r>
      <w:r w:rsidR="00214A76">
        <w:t xml:space="preserve"> </w:t>
      </w:r>
      <w:r w:rsidR="004B2AF3">
        <w:t>Manager</w:t>
      </w:r>
      <w:r w:rsidR="00214A76">
        <w:t xml:space="preserve">, </w:t>
      </w:r>
      <w:r w:rsidR="006E4C1A">
        <w:t>calcolate però sull’</w:t>
      </w:r>
      <w:r w:rsidR="00214A76">
        <w:t>intera popolazione registrata all’app per l’azienda/gruppo gestito dall’</w:t>
      </w:r>
      <w:r w:rsidR="004B2AF3">
        <w:t>Utente</w:t>
      </w:r>
      <w:r w:rsidR="00214A76">
        <w:t xml:space="preserve"> Admin</w:t>
      </w:r>
      <w:r w:rsidR="00004C10">
        <w:t xml:space="preserve"> (vedi paragrafo 4.3)</w:t>
      </w:r>
    </w:p>
    <w:p w14:paraId="5460FFFD" w14:textId="56946F38" w:rsidR="00D45DA8" w:rsidRPr="00E35EDA" w:rsidRDefault="004B2AF3" w:rsidP="00D45DA8">
      <w:pPr>
        <w:pStyle w:val="Titolo1"/>
        <w:numPr>
          <w:ilvl w:val="0"/>
          <w:numId w:val="10"/>
        </w:numPr>
        <w:ind w:left="0" w:firstLine="0"/>
        <w:jc w:val="both"/>
      </w:pPr>
      <w:bookmarkStart w:id="4" w:name="_Toc214022532"/>
      <w:r>
        <w:t>Utente</w:t>
      </w:r>
      <w:r w:rsidR="00D45DA8" w:rsidRPr="00E35EDA">
        <w:t xml:space="preserve"> </w:t>
      </w:r>
      <w:r>
        <w:t>Manager</w:t>
      </w:r>
      <w:bookmarkEnd w:id="4"/>
    </w:p>
    <w:p w14:paraId="2849609B" w14:textId="77777777" w:rsidR="00D45DA8" w:rsidRPr="00E35EDA" w:rsidRDefault="00D45DA8" w:rsidP="00D45DA8"/>
    <w:p w14:paraId="7F64FD5F" w14:textId="00DA5513" w:rsidR="00B51593" w:rsidRPr="00E35EDA" w:rsidRDefault="00C21212" w:rsidP="00D45DA8">
      <w:r w:rsidRPr="00E35EDA">
        <w:t>Una volta registrato, l’</w:t>
      </w:r>
      <w:r w:rsidR="004B2AF3">
        <w:t>Utente</w:t>
      </w:r>
      <w:r w:rsidRPr="00E35EDA">
        <w:t xml:space="preserve"> </w:t>
      </w:r>
      <w:r w:rsidR="004B2AF3">
        <w:t>Manager</w:t>
      </w:r>
      <w:r w:rsidRPr="00E35EDA">
        <w:t xml:space="preserve"> </w:t>
      </w:r>
      <w:r w:rsidR="00B51593" w:rsidRPr="00E35EDA">
        <w:t>ha a disposizione le funzionalità necessarie a:</w:t>
      </w:r>
    </w:p>
    <w:p w14:paraId="3D70CF87" w14:textId="676CC253" w:rsidR="00B51593" w:rsidRPr="00E35EDA" w:rsidRDefault="00B51593" w:rsidP="00B51593">
      <w:pPr>
        <w:pStyle w:val="Paragrafoelenco"/>
        <w:numPr>
          <w:ilvl w:val="0"/>
          <w:numId w:val="24"/>
        </w:numPr>
      </w:pPr>
      <w:r w:rsidRPr="00E35EDA">
        <w:t xml:space="preserve">Gestire i propri </w:t>
      </w:r>
      <w:r w:rsidR="004B2AF3">
        <w:t>Dipendenti</w:t>
      </w:r>
    </w:p>
    <w:p w14:paraId="1F5951C9" w14:textId="219FB2D0" w:rsidR="00B51593" w:rsidRDefault="00B51593" w:rsidP="00B51593">
      <w:pPr>
        <w:pStyle w:val="Paragrafoelenco"/>
        <w:numPr>
          <w:ilvl w:val="0"/>
          <w:numId w:val="24"/>
        </w:numPr>
      </w:pPr>
      <w:r w:rsidRPr="00E35EDA">
        <w:lastRenderedPageBreak/>
        <w:t xml:space="preserve">Creare e gestire una </w:t>
      </w:r>
      <w:r w:rsidR="00B4522C">
        <w:t>Quest</w:t>
      </w:r>
      <w:r w:rsidRPr="00E35EDA">
        <w:t xml:space="preserve"> </w:t>
      </w:r>
    </w:p>
    <w:p w14:paraId="6829ECB4" w14:textId="19B9A13A" w:rsidR="00DB542E" w:rsidRPr="00E35EDA" w:rsidRDefault="00DB542E" w:rsidP="00B51593">
      <w:pPr>
        <w:pStyle w:val="Paragrafoelenco"/>
        <w:numPr>
          <w:ilvl w:val="0"/>
          <w:numId w:val="24"/>
        </w:numPr>
      </w:pPr>
      <w:r>
        <w:t xml:space="preserve">Monitorare l’avanzamento delle </w:t>
      </w:r>
      <w:r w:rsidR="00B4522C">
        <w:t>Quest</w:t>
      </w:r>
      <w:r>
        <w:t xml:space="preserve"> assegnate a lui</w:t>
      </w:r>
    </w:p>
    <w:p w14:paraId="0C57BF90" w14:textId="7F1BC9D8" w:rsidR="00D45DA8" w:rsidRPr="00E35EDA" w:rsidRDefault="00B51593" w:rsidP="00DB46BB">
      <w:pPr>
        <w:pStyle w:val="Paragrafoelenco"/>
        <w:numPr>
          <w:ilvl w:val="0"/>
          <w:numId w:val="24"/>
        </w:numPr>
      </w:pPr>
      <w:r w:rsidRPr="00E35EDA">
        <w:t xml:space="preserve">Ricevere le notifiche sullo stato delle </w:t>
      </w:r>
      <w:r w:rsidR="00B4522C">
        <w:t>Quest</w:t>
      </w:r>
      <w:r w:rsidRPr="00E35EDA">
        <w:t xml:space="preserve"> assegnate </w:t>
      </w:r>
    </w:p>
    <w:p w14:paraId="247E9773" w14:textId="5F9E96D5" w:rsidR="00B51593" w:rsidRDefault="00B51593" w:rsidP="00DB46BB">
      <w:pPr>
        <w:pStyle w:val="Paragrafoelenco"/>
        <w:numPr>
          <w:ilvl w:val="0"/>
          <w:numId w:val="24"/>
        </w:numPr>
      </w:pPr>
      <w:r w:rsidRPr="00E35EDA">
        <w:t>Gestire il proprio profilo</w:t>
      </w:r>
    </w:p>
    <w:p w14:paraId="3ED00007" w14:textId="24534F02" w:rsidR="00144C19" w:rsidRPr="00E35EDA" w:rsidRDefault="00144C19" w:rsidP="00144C19">
      <w:r>
        <w:t>Si sottolinea che l’</w:t>
      </w:r>
      <w:r w:rsidR="004B2AF3">
        <w:t>Utente</w:t>
      </w:r>
      <w:r>
        <w:t xml:space="preserve"> </w:t>
      </w:r>
      <w:r w:rsidR="004B2AF3">
        <w:t>Manager</w:t>
      </w:r>
      <w:r>
        <w:t xml:space="preserve"> può nello stesso tempo essere un </w:t>
      </w:r>
      <w:r w:rsidR="004B2AF3">
        <w:t>Utente</w:t>
      </w:r>
      <w:r>
        <w:t xml:space="preserve"> che assegna le </w:t>
      </w:r>
      <w:r w:rsidR="00B4522C">
        <w:t>Quest</w:t>
      </w:r>
      <w:r>
        <w:t xml:space="preserve"> (</w:t>
      </w:r>
      <w:r w:rsidR="004B2AF3">
        <w:rPr>
          <w:i/>
          <w:iCs/>
        </w:rPr>
        <w:t>Manager</w:t>
      </w:r>
      <w:r>
        <w:t xml:space="preserve">, appunto) oppure un </w:t>
      </w:r>
      <w:r w:rsidR="004B2AF3">
        <w:t>Utente</w:t>
      </w:r>
      <w:r>
        <w:t xml:space="preserve"> </w:t>
      </w:r>
      <w:r w:rsidR="004B2AF3">
        <w:t>Dipendente</w:t>
      </w:r>
      <w:r>
        <w:t xml:space="preserve">, e cioè gli </w:t>
      </w:r>
      <w:r w:rsidR="004B2AF3">
        <w:t>Utenti</w:t>
      </w:r>
      <w:r>
        <w:t xml:space="preserve"> </w:t>
      </w:r>
      <w:r w:rsidR="004B2AF3">
        <w:t>Manager</w:t>
      </w:r>
      <w:r>
        <w:t xml:space="preserve"> di livello superiore possono assegnargli delle </w:t>
      </w:r>
      <w:r w:rsidR="00B4522C">
        <w:t>Quest</w:t>
      </w:r>
      <w:r>
        <w:t>.</w:t>
      </w:r>
    </w:p>
    <w:p w14:paraId="21F343FA" w14:textId="549DC2A8" w:rsidR="003C667B" w:rsidRPr="00E35EDA" w:rsidRDefault="00B4522C" w:rsidP="00B51593">
      <w:r>
        <w:t>Quest</w:t>
      </w:r>
      <w:r w:rsidR="003C667B" w:rsidRPr="00E35EDA">
        <w:t>e funzionalità sono raggruppate all’interno delle seguenti tab:</w:t>
      </w:r>
    </w:p>
    <w:p w14:paraId="5BD3F1EC" w14:textId="5A01D4B7" w:rsidR="003C667B" w:rsidRPr="00E35EDA" w:rsidRDefault="003C667B" w:rsidP="003C667B">
      <w:pPr>
        <w:pStyle w:val="Paragrafoelenco"/>
        <w:numPr>
          <w:ilvl w:val="0"/>
          <w:numId w:val="24"/>
        </w:numPr>
      </w:pPr>
      <w:r w:rsidRPr="00E35EDA">
        <w:t>Profile (</w:t>
      </w:r>
      <w:r w:rsidRPr="00E35EDA">
        <w:rPr>
          <w:i/>
          <w:iCs/>
        </w:rPr>
        <w:t>Home Page)</w:t>
      </w:r>
    </w:p>
    <w:p w14:paraId="23E3FF88" w14:textId="325461D5" w:rsidR="003C667B" w:rsidRPr="00E35EDA" w:rsidRDefault="003C667B" w:rsidP="003C667B">
      <w:pPr>
        <w:pStyle w:val="Paragrafoelenco"/>
        <w:numPr>
          <w:ilvl w:val="0"/>
          <w:numId w:val="24"/>
        </w:numPr>
      </w:pPr>
      <w:r w:rsidRPr="00E35EDA">
        <w:t>Management</w:t>
      </w:r>
    </w:p>
    <w:p w14:paraId="4AB6BB15" w14:textId="614820D2" w:rsidR="003C667B" w:rsidRPr="00E35EDA" w:rsidRDefault="003C667B" w:rsidP="003C667B">
      <w:pPr>
        <w:pStyle w:val="Paragrafoelenco"/>
        <w:numPr>
          <w:ilvl w:val="0"/>
          <w:numId w:val="24"/>
        </w:numPr>
      </w:pPr>
      <w:r w:rsidRPr="00E35EDA">
        <w:t>Data</w:t>
      </w:r>
    </w:p>
    <w:p w14:paraId="4F2862E2" w14:textId="3003E618" w:rsidR="003C667B" w:rsidRPr="00E35EDA" w:rsidRDefault="003C667B" w:rsidP="003C667B">
      <w:pPr>
        <w:pStyle w:val="Paragrafoelenco"/>
        <w:numPr>
          <w:ilvl w:val="0"/>
          <w:numId w:val="24"/>
        </w:numPr>
      </w:pPr>
      <w:r w:rsidRPr="00E35EDA">
        <w:t>Notifications</w:t>
      </w:r>
    </w:p>
    <w:p w14:paraId="0E8663E4" w14:textId="2A598D3B" w:rsidR="003C667B" w:rsidRPr="00E35EDA" w:rsidRDefault="003C667B" w:rsidP="003C667B">
      <w:pPr>
        <w:pStyle w:val="Paragrafoelenco"/>
        <w:numPr>
          <w:ilvl w:val="0"/>
          <w:numId w:val="24"/>
        </w:numPr>
      </w:pPr>
      <w:r w:rsidRPr="00E35EDA">
        <w:t>Menu</w:t>
      </w:r>
    </w:p>
    <w:p w14:paraId="34DAEA5B" w14:textId="26DA91ED" w:rsidR="00B51593" w:rsidRPr="00E35EDA" w:rsidRDefault="00B51593" w:rsidP="00B51593">
      <w:r w:rsidRPr="00E35EDA">
        <w:t>Di seguito vengono approfondite le funzionalità stesse, suddivise per area di appartenenza</w:t>
      </w:r>
      <w:r w:rsidR="00F35F2E" w:rsidRPr="00E35EDA">
        <w:t>.</w:t>
      </w:r>
    </w:p>
    <w:p w14:paraId="796082B8" w14:textId="77777777" w:rsidR="00B51593" w:rsidRPr="00E35EDA" w:rsidRDefault="00B51593" w:rsidP="00B51593"/>
    <w:p w14:paraId="7FD2249D" w14:textId="6032E5DC" w:rsidR="00564F88" w:rsidRPr="00E35EDA" w:rsidRDefault="007313C5" w:rsidP="00564F88">
      <w:pPr>
        <w:pStyle w:val="Titolo2"/>
        <w:spacing w:before="160" w:after="120" w:line="240" w:lineRule="auto"/>
        <w:ind w:left="720" w:hanging="720"/>
        <w:jc w:val="both"/>
        <w:rPr>
          <w:rFonts w:cs="Arial"/>
        </w:rPr>
      </w:pPr>
      <w:bookmarkStart w:id="5" w:name="_Toc214022533"/>
      <w:r w:rsidRPr="00E35EDA">
        <w:rPr>
          <w:rFonts w:cs="Arial"/>
        </w:rPr>
        <w:t>4</w:t>
      </w:r>
      <w:r w:rsidR="00564F88" w:rsidRPr="00E35EDA">
        <w:rPr>
          <w:rFonts w:cs="Arial"/>
        </w:rPr>
        <w:t>.1</w:t>
      </w:r>
      <w:r w:rsidR="00971F06" w:rsidRPr="00E35EDA">
        <w:rPr>
          <w:rFonts w:cs="Arial"/>
        </w:rPr>
        <w:t xml:space="preserve"> </w:t>
      </w:r>
      <w:r w:rsidR="00564F88" w:rsidRPr="00E35EDA">
        <w:rPr>
          <w:rFonts w:cs="Arial"/>
        </w:rPr>
        <w:t>Home</w:t>
      </w:r>
      <w:r w:rsidR="00461119" w:rsidRPr="00E35EDA">
        <w:rPr>
          <w:rFonts w:cs="Arial"/>
        </w:rPr>
        <w:t xml:space="preserve"> page</w:t>
      </w:r>
      <w:bookmarkEnd w:id="5"/>
    </w:p>
    <w:p w14:paraId="42F129BF" w14:textId="77777777" w:rsidR="00564F88" w:rsidRPr="00E35EDA" w:rsidRDefault="00564F88" w:rsidP="00564F88"/>
    <w:p w14:paraId="150E6C12" w14:textId="756295BE" w:rsidR="00CA3300" w:rsidRPr="00E35EDA" w:rsidRDefault="007B4FDF" w:rsidP="00173A41">
      <w:r w:rsidRPr="00E35EDA">
        <w:t>Effettuato l’accesso all’</w:t>
      </w:r>
      <w:r w:rsidR="00535291" w:rsidRPr="00E35EDA">
        <w:t>app</w:t>
      </w:r>
      <w:r w:rsidRPr="00E35EDA">
        <w:t xml:space="preserve"> tramite le proprie credenziali, l’</w:t>
      </w:r>
      <w:r w:rsidR="004B2AF3">
        <w:t>Utente</w:t>
      </w:r>
      <w:r w:rsidRPr="00E35EDA">
        <w:t xml:space="preserve"> atterra </w:t>
      </w:r>
      <w:r w:rsidR="003B1E6F" w:rsidRPr="00E35EDA">
        <w:t xml:space="preserve">nella </w:t>
      </w:r>
      <w:r w:rsidR="00F35F2E" w:rsidRPr="00E35EDA">
        <w:t>pagina Profile</w:t>
      </w:r>
      <w:r w:rsidRPr="00E35EDA">
        <w:t xml:space="preserve"> </w:t>
      </w:r>
      <w:r w:rsidR="00B51593" w:rsidRPr="00E35EDA">
        <w:t>(</w:t>
      </w:r>
      <w:r w:rsidR="00F35F2E" w:rsidRPr="00E35EDA">
        <w:rPr>
          <w:i/>
          <w:iCs/>
        </w:rPr>
        <w:t>Home Page</w:t>
      </w:r>
      <w:r w:rsidR="00B51593" w:rsidRPr="00E35EDA">
        <w:t>)</w:t>
      </w:r>
      <w:r w:rsidR="003C667B" w:rsidRPr="00E35EDA">
        <w:t xml:space="preserve"> </w:t>
      </w:r>
      <w:r w:rsidRPr="00E35EDA">
        <w:t>in cui sono presenti le seguenti</w:t>
      </w:r>
      <w:r w:rsidR="007D55CA" w:rsidRPr="00E35EDA">
        <w:t xml:space="preserve"> informazioni/</w:t>
      </w:r>
      <w:r w:rsidRPr="00E35EDA">
        <w:t>funzionalità</w:t>
      </w:r>
      <w:r w:rsidR="00B51593" w:rsidRPr="00E35EDA">
        <w:t xml:space="preserve"> sotto forma di dashboard</w:t>
      </w:r>
      <w:r w:rsidRPr="00E35EDA">
        <w:t>:</w:t>
      </w:r>
    </w:p>
    <w:p w14:paraId="78F55D2C" w14:textId="3BA1CD0F" w:rsidR="00B51593" w:rsidRPr="00BE47AC" w:rsidRDefault="00B51593" w:rsidP="00B51593">
      <w:pPr>
        <w:pStyle w:val="Paragrafoelenco"/>
        <w:numPr>
          <w:ilvl w:val="0"/>
          <w:numId w:val="24"/>
        </w:numPr>
      </w:pPr>
      <w:r w:rsidRPr="00BE47AC">
        <w:t xml:space="preserve">Nome e Cognome </w:t>
      </w:r>
      <w:r w:rsidR="004B2AF3">
        <w:t>Utente</w:t>
      </w:r>
    </w:p>
    <w:p w14:paraId="631762EB" w14:textId="752C15D9" w:rsidR="00E41413" w:rsidRPr="00BE47AC" w:rsidRDefault="00BE47AC" w:rsidP="00B51593">
      <w:pPr>
        <w:pStyle w:val="Paragrafoelenco"/>
        <w:numPr>
          <w:ilvl w:val="0"/>
          <w:numId w:val="24"/>
        </w:numPr>
      </w:pPr>
      <w:r w:rsidRPr="00BE47AC">
        <w:t xml:space="preserve">Nome del Team di appartenenza (ad es. </w:t>
      </w:r>
      <w:r w:rsidRPr="00BE47AC">
        <w:rPr>
          <w:i/>
          <w:iCs/>
        </w:rPr>
        <w:t>Bank&amp;Insurance</w:t>
      </w:r>
      <w:r w:rsidR="00263879">
        <w:rPr>
          <w:i/>
          <w:iCs/>
        </w:rPr>
        <w:t xml:space="preserve"> prototypes</w:t>
      </w:r>
      <w:r w:rsidRPr="00BE47AC">
        <w:t>)</w:t>
      </w:r>
    </w:p>
    <w:p w14:paraId="2688DCFA" w14:textId="640970F2" w:rsidR="00CF2864" w:rsidRPr="00BE47AC" w:rsidRDefault="00BE47AC" w:rsidP="00CF2864">
      <w:pPr>
        <w:pStyle w:val="Paragrafoelenco"/>
        <w:numPr>
          <w:ilvl w:val="0"/>
          <w:numId w:val="24"/>
        </w:numPr>
      </w:pPr>
      <w:r w:rsidRPr="00BE47AC">
        <w:t xml:space="preserve">Icona </w:t>
      </w:r>
      <w:r w:rsidR="003627C7" w:rsidRPr="000875D1">
        <w:t>piccione viaggiatore con icona letterina sopra</w:t>
      </w:r>
      <w:r w:rsidRPr="000875D1">
        <w:t xml:space="preserve"> in </w:t>
      </w:r>
      <w:r w:rsidRPr="00BE47AC">
        <w:t>cui sono indicati eventualmente in rosso il numero dei messaggi privati da leggere.</w:t>
      </w:r>
      <w:r w:rsidR="00016718" w:rsidRPr="00BE47AC">
        <w:t xml:space="preserve"> </w:t>
      </w:r>
      <w:r w:rsidRPr="00BE47AC">
        <w:t>Selezionando l’icona, l’</w:t>
      </w:r>
      <w:r w:rsidR="004B2AF3">
        <w:t>Utente</w:t>
      </w:r>
      <w:r w:rsidRPr="00BE47AC">
        <w:t xml:space="preserve"> atterra nella pagina dedicata alla messaggistica.</w:t>
      </w:r>
    </w:p>
    <w:p w14:paraId="7BE3A027" w14:textId="414F6112" w:rsidR="00B51593" w:rsidRDefault="00B51593" w:rsidP="00B51593">
      <w:pPr>
        <w:pStyle w:val="Paragrafoelenco"/>
        <w:numPr>
          <w:ilvl w:val="0"/>
          <w:numId w:val="24"/>
        </w:numPr>
      </w:pPr>
      <w:r w:rsidRPr="00BE47AC">
        <w:t>Avatar</w:t>
      </w:r>
    </w:p>
    <w:p w14:paraId="220C4271" w14:textId="199204F9" w:rsidR="00BE47AC" w:rsidRPr="00BE47AC" w:rsidRDefault="00BE47AC" w:rsidP="00B51593">
      <w:pPr>
        <w:pStyle w:val="Paragrafoelenco"/>
        <w:numPr>
          <w:ilvl w:val="0"/>
          <w:numId w:val="24"/>
        </w:numPr>
      </w:pPr>
      <w:r>
        <w:t>Barra a riempimento rappresentante il livello raggiunto</w:t>
      </w:r>
    </w:p>
    <w:p w14:paraId="1DF02D0E" w14:textId="24CC935B" w:rsidR="003C667B" w:rsidRPr="00E35EDA" w:rsidRDefault="003C667B" w:rsidP="00B51593">
      <w:pPr>
        <w:pStyle w:val="Paragrafoelenco"/>
        <w:numPr>
          <w:ilvl w:val="0"/>
          <w:numId w:val="24"/>
        </w:numPr>
      </w:pPr>
      <w:r w:rsidRPr="00E35EDA">
        <w:t>Icone rappresentanti ognuna:</w:t>
      </w:r>
    </w:p>
    <w:p w14:paraId="75943145" w14:textId="7079FBE2" w:rsidR="003C667B" w:rsidRPr="00E35EDA" w:rsidRDefault="003C667B" w:rsidP="003C667B">
      <w:pPr>
        <w:pStyle w:val="Paragrafoelenco"/>
        <w:numPr>
          <w:ilvl w:val="1"/>
          <w:numId w:val="24"/>
        </w:numPr>
      </w:pPr>
      <w:r w:rsidRPr="00E35EDA">
        <w:t>Livello attuale</w:t>
      </w:r>
    </w:p>
    <w:p w14:paraId="12D1FEF7" w14:textId="2C6AD49A" w:rsidR="003C667B" w:rsidRPr="00E35EDA" w:rsidRDefault="003C667B" w:rsidP="003C667B">
      <w:pPr>
        <w:pStyle w:val="Paragrafoelenco"/>
        <w:numPr>
          <w:ilvl w:val="1"/>
          <w:numId w:val="24"/>
        </w:numPr>
      </w:pPr>
      <w:r w:rsidRPr="00E35EDA">
        <w:t>Punti esperienza accumulati</w:t>
      </w:r>
    </w:p>
    <w:p w14:paraId="3397428D" w14:textId="249B2B30" w:rsidR="003C667B" w:rsidRPr="00E35EDA" w:rsidRDefault="003C667B" w:rsidP="003C667B">
      <w:pPr>
        <w:pStyle w:val="Paragrafoelenco"/>
        <w:numPr>
          <w:ilvl w:val="1"/>
          <w:numId w:val="24"/>
        </w:numPr>
      </w:pPr>
      <w:r w:rsidRPr="00E35EDA">
        <w:t xml:space="preserve">Crediti </w:t>
      </w:r>
      <w:r w:rsidR="00FB49E6" w:rsidRPr="00E35EDA">
        <w:t>disponibili</w:t>
      </w:r>
    </w:p>
    <w:p w14:paraId="0893F223" w14:textId="51082F19" w:rsidR="003C667B" w:rsidRPr="00E35EDA" w:rsidRDefault="003C667B" w:rsidP="003C667B">
      <w:pPr>
        <w:pStyle w:val="Paragrafoelenco"/>
        <w:numPr>
          <w:ilvl w:val="0"/>
          <w:numId w:val="24"/>
        </w:numPr>
      </w:pPr>
      <w:r w:rsidRPr="00E35EDA">
        <w:t>Link al Marketplace dedicato dove è possibile utilizzare i crediti accumulati</w:t>
      </w:r>
    </w:p>
    <w:p w14:paraId="041ABC68" w14:textId="5ABE4765" w:rsidR="00824A25" w:rsidRPr="00E35EDA" w:rsidRDefault="00E900CA" w:rsidP="00824A25">
      <w:r w:rsidRPr="00E35EDA">
        <w:t>Selezionando il tasto personalizza, visualizzato accanto all’immagine dell’Avatar, l’</w:t>
      </w:r>
      <w:r w:rsidR="004B2AF3">
        <w:t>Utente</w:t>
      </w:r>
      <w:r w:rsidRPr="00E35EDA">
        <w:t xml:space="preserve"> accede </w:t>
      </w:r>
      <w:r w:rsidR="00FF7A5B">
        <w:t>alla</w:t>
      </w:r>
      <w:r w:rsidRPr="00E35EDA">
        <w:t xml:space="preserve"> funzionalità di personalizzazione dell’avatar stesso</w:t>
      </w:r>
      <w:r w:rsidR="00893BBF">
        <w:t>.</w:t>
      </w:r>
      <w:r w:rsidRPr="00E35EDA">
        <w:t xml:space="preserve"> </w:t>
      </w:r>
      <w:r w:rsidR="00893BBF">
        <w:t>Sarà</w:t>
      </w:r>
      <w:r w:rsidRPr="00E35EDA">
        <w:t xml:space="preserve"> possibile scegliere tra:</w:t>
      </w:r>
    </w:p>
    <w:p w14:paraId="2FFA130E" w14:textId="11658B53" w:rsidR="00E900CA" w:rsidRPr="00E35EDA" w:rsidRDefault="00E900CA" w:rsidP="00E900CA">
      <w:pPr>
        <w:pStyle w:val="Paragrafoelenco"/>
        <w:numPr>
          <w:ilvl w:val="0"/>
          <w:numId w:val="24"/>
        </w:numPr>
      </w:pPr>
      <w:r w:rsidRPr="00E35EDA">
        <w:lastRenderedPageBreak/>
        <w:t>Sesso</w:t>
      </w:r>
    </w:p>
    <w:p w14:paraId="031F942F" w14:textId="3878D82D" w:rsidR="00E900CA" w:rsidRPr="00E35EDA" w:rsidRDefault="00E900CA" w:rsidP="00E900CA">
      <w:pPr>
        <w:pStyle w:val="Paragrafoelenco"/>
        <w:numPr>
          <w:ilvl w:val="0"/>
          <w:numId w:val="24"/>
        </w:numPr>
      </w:pPr>
      <w:r w:rsidRPr="00E35EDA">
        <w:t>Colore della pelle</w:t>
      </w:r>
    </w:p>
    <w:p w14:paraId="0F4FBC4B" w14:textId="3ED20D06" w:rsidR="00E900CA" w:rsidRPr="00E35EDA" w:rsidRDefault="00E900CA" w:rsidP="00E900CA">
      <w:pPr>
        <w:pStyle w:val="Paragrafoelenco"/>
        <w:numPr>
          <w:ilvl w:val="0"/>
          <w:numId w:val="24"/>
        </w:numPr>
      </w:pPr>
      <w:r w:rsidRPr="00E35EDA">
        <w:t>Set di vestiario da indossare:</w:t>
      </w:r>
    </w:p>
    <w:p w14:paraId="1EC87ECD" w14:textId="75F572E9" w:rsidR="00E900CA" w:rsidRPr="00E35EDA" w:rsidRDefault="00E900CA" w:rsidP="00E900CA">
      <w:pPr>
        <w:pStyle w:val="Paragrafoelenco"/>
        <w:numPr>
          <w:ilvl w:val="1"/>
          <w:numId w:val="24"/>
        </w:numPr>
      </w:pPr>
      <w:r w:rsidRPr="00E35EDA">
        <w:t>Copricapo</w:t>
      </w:r>
    </w:p>
    <w:p w14:paraId="12371052" w14:textId="59DD6DC2" w:rsidR="00E900CA" w:rsidRPr="00E35EDA" w:rsidRDefault="00E900CA" w:rsidP="00E900CA">
      <w:pPr>
        <w:pStyle w:val="Paragrafoelenco"/>
        <w:numPr>
          <w:ilvl w:val="1"/>
          <w:numId w:val="24"/>
        </w:numPr>
      </w:pPr>
      <w:r w:rsidRPr="00E35EDA">
        <w:t>Top</w:t>
      </w:r>
    </w:p>
    <w:p w14:paraId="29DCDE00" w14:textId="03A1D7FB" w:rsidR="00E900CA" w:rsidRPr="00E35EDA" w:rsidRDefault="00E900CA" w:rsidP="00E900CA">
      <w:pPr>
        <w:pStyle w:val="Paragrafoelenco"/>
        <w:numPr>
          <w:ilvl w:val="1"/>
          <w:numId w:val="24"/>
        </w:numPr>
      </w:pPr>
      <w:r w:rsidRPr="00E35EDA">
        <w:t>Bottom</w:t>
      </w:r>
    </w:p>
    <w:p w14:paraId="39AEE04A" w14:textId="65752370" w:rsidR="00E900CA" w:rsidRPr="00E35EDA" w:rsidRDefault="00E900CA" w:rsidP="00E900CA">
      <w:pPr>
        <w:pStyle w:val="Paragrafoelenco"/>
        <w:numPr>
          <w:ilvl w:val="1"/>
          <w:numId w:val="24"/>
        </w:numPr>
      </w:pPr>
      <w:r w:rsidRPr="00E35EDA">
        <w:t>Scarpe</w:t>
      </w:r>
    </w:p>
    <w:p w14:paraId="117DEB95" w14:textId="1EAC92BD" w:rsidR="00E900CA" w:rsidRDefault="00E900CA" w:rsidP="00824A25">
      <w:pPr>
        <w:pStyle w:val="Paragrafoelenco"/>
        <w:numPr>
          <w:ilvl w:val="1"/>
          <w:numId w:val="24"/>
        </w:numPr>
      </w:pPr>
      <w:r w:rsidRPr="00E35EDA">
        <w:t>Arma (</w:t>
      </w:r>
      <w:r w:rsidRPr="00E35EDA">
        <w:rPr>
          <w:i/>
          <w:iCs/>
        </w:rPr>
        <w:t>da impugnare</w:t>
      </w:r>
      <w:r w:rsidRPr="00E35EDA">
        <w:t xml:space="preserve">) </w:t>
      </w:r>
    </w:p>
    <w:p w14:paraId="7AB8A54C" w14:textId="77777777" w:rsidR="00FF7A5B" w:rsidRPr="00E35EDA" w:rsidRDefault="00FF7A5B" w:rsidP="00FF7A5B"/>
    <w:p w14:paraId="1A72133F" w14:textId="7838D7A7" w:rsidR="00C25319" w:rsidRPr="00E35EDA" w:rsidRDefault="007313C5" w:rsidP="00C25319">
      <w:pPr>
        <w:pStyle w:val="Titolo2"/>
        <w:spacing w:before="160" w:after="120" w:line="240" w:lineRule="auto"/>
        <w:ind w:left="720" w:hanging="720"/>
        <w:jc w:val="both"/>
        <w:rPr>
          <w:rFonts w:cs="Arial"/>
        </w:rPr>
      </w:pPr>
      <w:bookmarkStart w:id="6" w:name="_Toc214022534"/>
      <w:r w:rsidRPr="00E35EDA">
        <w:rPr>
          <w:rFonts w:cs="Arial"/>
        </w:rPr>
        <w:t>4</w:t>
      </w:r>
      <w:r w:rsidR="00D45DA8" w:rsidRPr="00E35EDA">
        <w:rPr>
          <w:rFonts w:cs="Arial"/>
        </w:rPr>
        <w:t>.</w:t>
      </w:r>
      <w:r w:rsidR="00C25319" w:rsidRPr="00E35EDA">
        <w:rPr>
          <w:rFonts w:cs="Arial"/>
        </w:rPr>
        <w:t xml:space="preserve">2 </w:t>
      </w:r>
      <w:r w:rsidR="00D45DA8" w:rsidRPr="00E35EDA">
        <w:rPr>
          <w:rFonts w:cs="Arial"/>
        </w:rPr>
        <w:t>Management</w:t>
      </w:r>
      <w:bookmarkEnd w:id="6"/>
    </w:p>
    <w:p w14:paraId="6FA18E10" w14:textId="4FB25080" w:rsidR="00880CE8" w:rsidRPr="00E35EDA" w:rsidRDefault="00C25319" w:rsidP="00880CE8">
      <w:r w:rsidRPr="00E35EDA">
        <w:t xml:space="preserve">Accedendo alla </w:t>
      </w:r>
      <w:r w:rsidR="00237B45" w:rsidRPr="00E35EDA">
        <w:t>Tab</w:t>
      </w:r>
      <w:r w:rsidRPr="00E35EDA">
        <w:t xml:space="preserve"> </w:t>
      </w:r>
      <w:r w:rsidR="00E900CA" w:rsidRPr="00E35EDA">
        <w:t>Management</w:t>
      </w:r>
      <w:r w:rsidRPr="00E35EDA">
        <w:t>, l’</w:t>
      </w:r>
      <w:r w:rsidR="004B2AF3">
        <w:t>Utente</w:t>
      </w:r>
      <w:r w:rsidRPr="00E35EDA">
        <w:t xml:space="preserve"> visualizza </w:t>
      </w:r>
      <w:r w:rsidR="00E900CA" w:rsidRPr="00E35EDA">
        <w:t>le seguenti funzionalità:</w:t>
      </w:r>
    </w:p>
    <w:p w14:paraId="6812FFF3" w14:textId="70B6785E" w:rsidR="00E900CA" w:rsidRPr="00E35EDA" w:rsidRDefault="00E900CA" w:rsidP="00E900CA">
      <w:pPr>
        <w:pStyle w:val="Paragrafoelenco"/>
        <w:numPr>
          <w:ilvl w:val="0"/>
          <w:numId w:val="24"/>
        </w:numPr>
      </w:pPr>
      <w:r w:rsidRPr="00E35EDA">
        <w:t>Employees</w:t>
      </w:r>
    </w:p>
    <w:p w14:paraId="369E899E" w14:textId="44558D09" w:rsidR="00E900CA" w:rsidRPr="00E35EDA" w:rsidRDefault="00B4522C" w:rsidP="00E900CA">
      <w:pPr>
        <w:pStyle w:val="Paragrafoelenco"/>
        <w:numPr>
          <w:ilvl w:val="0"/>
          <w:numId w:val="24"/>
        </w:numPr>
      </w:pPr>
      <w:proofErr w:type="spellStart"/>
      <w:r>
        <w:t>Quest</w:t>
      </w:r>
      <w:r w:rsidR="00E900CA" w:rsidRPr="00E35EDA">
        <w:t>s</w:t>
      </w:r>
      <w:proofErr w:type="spellEnd"/>
    </w:p>
    <w:p w14:paraId="38261C4F" w14:textId="6B71F4F0" w:rsidR="00E900CA" w:rsidRPr="00E35EDA" w:rsidRDefault="00E900CA" w:rsidP="00E900CA">
      <w:pPr>
        <w:pStyle w:val="Paragrafoelenco"/>
        <w:numPr>
          <w:ilvl w:val="0"/>
          <w:numId w:val="24"/>
        </w:numPr>
      </w:pPr>
      <w:r w:rsidRPr="00E35EDA">
        <w:t xml:space="preserve">Help </w:t>
      </w:r>
      <w:proofErr w:type="spellStart"/>
      <w:r w:rsidRPr="00E35EDA">
        <w:t>Re</w:t>
      </w:r>
      <w:r w:rsidR="00B4522C">
        <w:t>quest</w:t>
      </w:r>
      <w:proofErr w:type="spellEnd"/>
    </w:p>
    <w:p w14:paraId="6326D9C1" w14:textId="53208BE1" w:rsidR="00E900CA" w:rsidRDefault="00E900CA" w:rsidP="00E900CA">
      <w:pPr>
        <w:pStyle w:val="Paragrafoelenco"/>
        <w:numPr>
          <w:ilvl w:val="0"/>
          <w:numId w:val="24"/>
        </w:numPr>
      </w:pPr>
      <w:r w:rsidRPr="00E35EDA">
        <w:t>Projects</w:t>
      </w:r>
    </w:p>
    <w:p w14:paraId="2F33E392" w14:textId="77777777" w:rsidR="00264AE0" w:rsidRPr="00E35EDA" w:rsidRDefault="00264AE0" w:rsidP="00264AE0">
      <w:pPr>
        <w:pStyle w:val="Paragrafoelenco"/>
      </w:pPr>
    </w:p>
    <w:p w14:paraId="61199610" w14:textId="2F8764F5" w:rsidR="00985797" w:rsidRPr="00E35EDA" w:rsidRDefault="00985797" w:rsidP="00985797">
      <w:pPr>
        <w:pStyle w:val="Titolo2"/>
        <w:spacing w:before="160" w:after="120" w:line="240" w:lineRule="auto"/>
        <w:ind w:left="720" w:hanging="720"/>
        <w:jc w:val="both"/>
        <w:rPr>
          <w:rFonts w:cs="Arial"/>
        </w:rPr>
      </w:pPr>
      <w:bookmarkStart w:id="7" w:name="_Toc214022535"/>
      <w:r w:rsidRPr="00E35EDA">
        <w:rPr>
          <w:rFonts w:cs="Arial"/>
        </w:rPr>
        <w:t>4.2.1 Employees</w:t>
      </w:r>
      <w:bookmarkEnd w:id="7"/>
    </w:p>
    <w:p w14:paraId="38D28E04" w14:textId="72EAAC87" w:rsidR="00376B0C" w:rsidRPr="00E35EDA" w:rsidRDefault="001940FE" w:rsidP="00DD3B78">
      <w:r w:rsidRPr="00E35EDA">
        <w:t xml:space="preserve">Selezionando </w:t>
      </w:r>
      <w:proofErr w:type="spellStart"/>
      <w:r w:rsidRPr="00E35EDA">
        <w:rPr>
          <w:b/>
          <w:bCs/>
        </w:rPr>
        <w:t>Employees</w:t>
      </w:r>
      <w:proofErr w:type="spellEnd"/>
      <w:r w:rsidRPr="00E35EDA">
        <w:t>, l’</w:t>
      </w:r>
      <w:r w:rsidR="004B2AF3">
        <w:t>Utente</w:t>
      </w:r>
      <w:r w:rsidRPr="00E35EDA">
        <w:t xml:space="preserve"> accede ad una pagina in cui visualizza in formato tabellare la lista dei </w:t>
      </w:r>
      <w:r w:rsidR="004B2AF3">
        <w:t>Dipendenti</w:t>
      </w:r>
      <w:r w:rsidRPr="00E35EDA">
        <w:t xml:space="preserve"> che fanno parte del proprio team, ognuno dei quali è rappresentato da:</w:t>
      </w:r>
    </w:p>
    <w:p w14:paraId="233FA0B3" w14:textId="4A9A3D9C" w:rsidR="001940FE" w:rsidRPr="00E35EDA" w:rsidRDefault="001940FE" w:rsidP="001940FE">
      <w:pPr>
        <w:pStyle w:val="Paragrafoelenco"/>
        <w:numPr>
          <w:ilvl w:val="0"/>
          <w:numId w:val="26"/>
        </w:numPr>
      </w:pPr>
      <w:r w:rsidRPr="00E35EDA">
        <w:t>Nome</w:t>
      </w:r>
    </w:p>
    <w:p w14:paraId="44FA8774" w14:textId="7BD564B5" w:rsidR="001940FE" w:rsidRPr="00E35EDA" w:rsidRDefault="001940FE" w:rsidP="001940FE">
      <w:pPr>
        <w:pStyle w:val="Paragrafoelenco"/>
        <w:numPr>
          <w:ilvl w:val="0"/>
          <w:numId w:val="26"/>
        </w:numPr>
      </w:pPr>
      <w:r w:rsidRPr="00E35EDA">
        <w:t>Cognome</w:t>
      </w:r>
    </w:p>
    <w:p w14:paraId="4E2036CA" w14:textId="71D9C652" w:rsidR="001940FE" w:rsidRPr="00E35EDA" w:rsidRDefault="001940FE" w:rsidP="001940FE">
      <w:pPr>
        <w:pStyle w:val="Paragrafoelenco"/>
        <w:numPr>
          <w:ilvl w:val="0"/>
          <w:numId w:val="26"/>
        </w:numPr>
      </w:pPr>
      <w:r w:rsidRPr="00E35EDA">
        <w:t>Indirizzo email</w:t>
      </w:r>
    </w:p>
    <w:p w14:paraId="321ADBF1" w14:textId="3B5EFF16" w:rsidR="001940FE" w:rsidRPr="00E35EDA" w:rsidRDefault="001940FE" w:rsidP="001940FE">
      <w:r w:rsidRPr="00E35EDA">
        <w:t>Selezionandone uno, l’</w:t>
      </w:r>
      <w:r w:rsidR="004B2AF3">
        <w:t>Utente</w:t>
      </w:r>
      <w:r w:rsidRPr="00E35EDA">
        <w:t xml:space="preserve"> atterra in una nuova pagina in cui sono presenti le seguenti funzionalità:</w:t>
      </w:r>
    </w:p>
    <w:p w14:paraId="6387324E" w14:textId="2890D619" w:rsidR="001940FE" w:rsidRPr="00E35EDA" w:rsidRDefault="001940FE" w:rsidP="001940FE">
      <w:pPr>
        <w:pStyle w:val="Paragrafoelenco"/>
        <w:numPr>
          <w:ilvl w:val="0"/>
          <w:numId w:val="26"/>
        </w:numPr>
      </w:pPr>
      <w:r w:rsidRPr="00E35EDA">
        <w:t xml:space="preserve">Overview: sono riassunte tramite riquadri i principali kpi che caratterizzano </w:t>
      </w:r>
      <w:r w:rsidR="00C1234D" w:rsidRPr="00E35EDA">
        <w:t xml:space="preserve">il </w:t>
      </w:r>
      <w:r w:rsidR="004B2AF3">
        <w:t>Dipendente</w:t>
      </w:r>
      <w:r w:rsidR="00C1234D" w:rsidRPr="00E35EDA">
        <w:t xml:space="preserve"> quali:</w:t>
      </w:r>
    </w:p>
    <w:p w14:paraId="05ACA9D9" w14:textId="2A8BA723" w:rsidR="00C1234D" w:rsidRPr="00E35EDA" w:rsidRDefault="00C1234D" w:rsidP="00C1234D">
      <w:pPr>
        <w:pStyle w:val="Paragrafoelenco"/>
        <w:numPr>
          <w:ilvl w:val="1"/>
          <w:numId w:val="26"/>
        </w:numPr>
      </w:pPr>
      <w:r w:rsidRPr="00E35EDA">
        <w:t xml:space="preserve">Numero di </w:t>
      </w:r>
      <w:r w:rsidR="00B4522C">
        <w:t>Quest</w:t>
      </w:r>
      <w:r w:rsidRPr="00E35EDA">
        <w:t xml:space="preserve"> totali assegnate</w:t>
      </w:r>
    </w:p>
    <w:p w14:paraId="06C07708" w14:textId="36002C44" w:rsidR="00C1234D" w:rsidRPr="00E35EDA" w:rsidRDefault="00C1234D" w:rsidP="00C1234D">
      <w:pPr>
        <w:pStyle w:val="Paragrafoelenco"/>
        <w:numPr>
          <w:ilvl w:val="1"/>
          <w:numId w:val="26"/>
        </w:numPr>
      </w:pPr>
      <w:r w:rsidRPr="00E35EDA">
        <w:t xml:space="preserve">Numero di </w:t>
      </w:r>
      <w:r w:rsidR="00B4522C">
        <w:t>Quest</w:t>
      </w:r>
      <w:r w:rsidRPr="00E35EDA">
        <w:t xml:space="preserve"> completate</w:t>
      </w:r>
    </w:p>
    <w:p w14:paraId="17DD48DE" w14:textId="37A39F4A" w:rsidR="00C1234D" w:rsidRPr="00E35EDA" w:rsidRDefault="00C1234D" w:rsidP="00C1234D">
      <w:pPr>
        <w:pStyle w:val="Paragrafoelenco"/>
        <w:numPr>
          <w:ilvl w:val="1"/>
          <w:numId w:val="26"/>
        </w:numPr>
      </w:pPr>
      <w:r w:rsidRPr="00E35EDA">
        <w:t xml:space="preserve">Numero di </w:t>
      </w:r>
      <w:r w:rsidR="00B4522C">
        <w:t>Quest</w:t>
      </w:r>
      <w:r w:rsidRPr="00E35EDA">
        <w:t xml:space="preserve"> </w:t>
      </w:r>
      <w:proofErr w:type="spellStart"/>
      <w:r w:rsidRPr="00E35EDA">
        <w:t>pending</w:t>
      </w:r>
      <w:proofErr w:type="spellEnd"/>
    </w:p>
    <w:p w14:paraId="22C3CCEF" w14:textId="1EA302E1" w:rsidR="00C1234D" w:rsidRPr="00E35EDA" w:rsidRDefault="00C1234D" w:rsidP="00C1234D">
      <w:pPr>
        <w:pStyle w:val="Paragrafoelenco"/>
        <w:numPr>
          <w:ilvl w:val="1"/>
          <w:numId w:val="26"/>
        </w:numPr>
      </w:pPr>
      <w:r w:rsidRPr="00E35EDA">
        <w:t xml:space="preserve">Percentuale di completamento </w:t>
      </w:r>
      <w:r w:rsidR="00B4522C">
        <w:t>Quest</w:t>
      </w:r>
      <w:r w:rsidRPr="00E35EDA">
        <w:t xml:space="preserve"> assegnate</w:t>
      </w:r>
    </w:p>
    <w:p w14:paraId="6C2018B1" w14:textId="46529DBC" w:rsidR="00FB49E6" w:rsidRPr="00E35EDA" w:rsidRDefault="00FB49E6" w:rsidP="00C1234D">
      <w:pPr>
        <w:pStyle w:val="Paragrafoelenco"/>
        <w:numPr>
          <w:ilvl w:val="1"/>
          <w:numId w:val="26"/>
        </w:numPr>
      </w:pPr>
      <w:r w:rsidRPr="00E35EDA">
        <w:t xml:space="preserve">Numero di </w:t>
      </w:r>
      <w:r w:rsidR="00B4522C">
        <w:t>Quest</w:t>
      </w:r>
      <w:r w:rsidRPr="00E35EDA">
        <w:t xml:space="preserve"> scadute</w:t>
      </w:r>
    </w:p>
    <w:p w14:paraId="3038D49C" w14:textId="7DBD6C8D" w:rsidR="00FB49E6" w:rsidRPr="00E35EDA" w:rsidRDefault="00FB49E6" w:rsidP="00C1234D">
      <w:pPr>
        <w:pStyle w:val="Paragrafoelenco"/>
        <w:numPr>
          <w:ilvl w:val="1"/>
          <w:numId w:val="26"/>
        </w:numPr>
      </w:pPr>
      <w:r w:rsidRPr="00E35EDA">
        <w:t>Informazioni personali:</w:t>
      </w:r>
    </w:p>
    <w:p w14:paraId="2D497712" w14:textId="59D50B42" w:rsidR="00FB49E6" w:rsidRPr="00E35EDA" w:rsidRDefault="00FB49E6" w:rsidP="00FB49E6">
      <w:pPr>
        <w:pStyle w:val="Paragrafoelenco"/>
        <w:numPr>
          <w:ilvl w:val="2"/>
          <w:numId w:val="26"/>
        </w:numPr>
      </w:pPr>
      <w:r w:rsidRPr="00E35EDA">
        <w:t>Indirizzo email</w:t>
      </w:r>
    </w:p>
    <w:p w14:paraId="5CE6814C" w14:textId="494D9DF8" w:rsidR="00FB49E6" w:rsidRPr="00E35EDA" w:rsidRDefault="00FB49E6" w:rsidP="00FB49E6">
      <w:pPr>
        <w:pStyle w:val="Paragrafoelenco"/>
        <w:numPr>
          <w:ilvl w:val="2"/>
          <w:numId w:val="26"/>
        </w:numPr>
      </w:pPr>
      <w:r w:rsidRPr="00E35EDA">
        <w:t>Dipartimento di appartenenza</w:t>
      </w:r>
    </w:p>
    <w:p w14:paraId="6802CED8" w14:textId="2AD33E71" w:rsidR="00FB49E6" w:rsidRPr="00E35EDA" w:rsidRDefault="00FB49E6" w:rsidP="00FB49E6">
      <w:pPr>
        <w:pStyle w:val="Paragrafoelenco"/>
        <w:numPr>
          <w:ilvl w:val="2"/>
          <w:numId w:val="26"/>
        </w:numPr>
      </w:pPr>
      <w:r w:rsidRPr="00E35EDA">
        <w:t>Livello attuale</w:t>
      </w:r>
    </w:p>
    <w:p w14:paraId="34F3CDCA" w14:textId="206EC289" w:rsidR="00FB49E6" w:rsidRPr="00E35EDA" w:rsidRDefault="00FB49E6" w:rsidP="00FB49E6">
      <w:pPr>
        <w:pStyle w:val="Paragrafoelenco"/>
        <w:numPr>
          <w:ilvl w:val="2"/>
          <w:numId w:val="26"/>
        </w:numPr>
      </w:pPr>
      <w:r w:rsidRPr="00E35EDA">
        <w:t>Punti esperienza accumulati</w:t>
      </w:r>
    </w:p>
    <w:p w14:paraId="603A76A0" w14:textId="5E490CBE" w:rsidR="00FB49E6" w:rsidRPr="00E35EDA" w:rsidRDefault="00FB49E6" w:rsidP="00FB49E6">
      <w:pPr>
        <w:pStyle w:val="Paragrafoelenco"/>
        <w:numPr>
          <w:ilvl w:val="2"/>
          <w:numId w:val="26"/>
        </w:numPr>
      </w:pPr>
      <w:r w:rsidRPr="00E35EDA">
        <w:lastRenderedPageBreak/>
        <w:t>Crediti disponibili</w:t>
      </w:r>
    </w:p>
    <w:p w14:paraId="27D373A3" w14:textId="49D95DA9" w:rsidR="001940FE" w:rsidRPr="00E35EDA" w:rsidRDefault="00B4522C" w:rsidP="001940FE">
      <w:pPr>
        <w:pStyle w:val="Paragrafoelenco"/>
        <w:numPr>
          <w:ilvl w:val="0"/>
          <w:numId w:val="26"/>
        </w:numPr>
      </w:pPr>
      <w:proofErr w:type="spellStart"/>
      <w:r>
        <w:t>Quest</w:t>
      </w:r>
      <w:r w:rsidR="001940FE" w:rsidRPr="00E35EDA">
        <w:t>s</w:t>
      </w:r>
      <w:proofErr w:type="spellEnd"/>
      <w:r w:rsidR="00D920F7" w:rsidRPr="00E35EDA">
        <w:t>, in cui sono visualizzate in formato tabellare la lista delle</w:t>
      </w:r>
      <w:r w:rsidR="00C671EC">
        <w:t xml:space="preserve"> </w:t>
      </w:r>
      <w:r>
        <w:t>Quest</w:t>
      </w:r>
      <w:r w:rsidR="00C671EC">
        <w:t xml:space="preserve"> assegnate, in qualunque stato esse si trovino (In corso o scadute)</w:t>
      </w:r>
      <w:r w:rsidR="00D920F7" w:rsidRPr="00E35EDA">
        <w:t xml:space="preserve"> </w:t>
      </w:r>
    </w:p>
    <w:p w14:paraId="0AD81382" w14:textId="5455DD42" w:rsidR="001940FE" w:rsidRPr="00E35EDA" w:rsidRDefault="001940FE" w:rsidP="001940FE">
      <w:pPr>
        <w:pStyle w:val="Paragrafoelenco"/>
        <w:numPr>
          <w:ilvl w:val="0"/>
          <w:numId w:val="26"/>
        </w:numPr>
      </w:pPr>
      <w:r w:rsidRPr="00E35EDA">
        <w:t>Teams</w:t>
      </w:r>
      <w:r w:rsidR="00D920F7" w:rsidRPr="00E35EDA">
        <w:t xml:space="preserve">, di appartenenza del </w:t>
      </w:r>
      <w:r w:rsidR="004B2AF3">
        <w:t>Dipendente</w:t>
      </w:r>
    </w:p>
    <w:p w14:paraId="0F203893" w14:textId="74AC8519" w:rsidR="001940FE" w:rsidRPr="00E35EDA" w:rsidRDefault="001940FE" w:rsidP="001940FE">
      <w:pPr>
        <w:pStyle w:val="Paragrafoelenco"/>
        <w:numPr>
          <w:ilvl w:val="0"/>
          <w:numId w:val="26"/>
        </w:numPr>
      </w:pPr>
      <w:r w:rsidRPr="00E35EDA">
        <w:t>Analytics</w:t>
      </w:r>
    </w:p>
    <w:p w14:paraId="15D09E4A" w14:textId="26ACC9D9" w:rsidR="001940FE" w:rsidRPr="00E35EDA" w:rsidRDefault="00BC2FB5" w:rsidP="001940FE">
      <w:r w:rsidRPr="00E35EDA">
        <w:t>Inoltre, tramite un</w:t>
      </w:r>
      <w:r w:rsidR="0019403A" w:rsidRPr="00E35EDA">
        <w:t>a</w:t>
      </w:r>
      <w:r w:rsidRPr="00E35EDA">
        <w:t xml:space="preserve"> icona apposita visualizzata a lato pagina, è possibile mandare un messaggio al </w:t>
      </w:r>
      <w:r w:rsidR="004B2AF3">
        <w:t>Dipendente</w:t>
      </w:r>
      <w:r w:rsidRPr="00E35EDA">
        <w:t xml:space="preserve"> utilizzando la funzionalità di chat interna</w:t>
      </w:r>
      <w:r w:rsidR="00813B54">
        <w:t xml:space="preserve">. Selezionandola, viene aperto un popup in cui è possibile scrivere un messaggio al </w:t>
      </w:r>
      <w:r w:rsidR="004B2AF3">
        <w:t>Dipendente</w:t>
      </w:r>
      <w:r w:rsidR="00813B54">
        <w:t xml:space="preserve"> stesso, che verrà recapitato sotto forma di email all’indirizzo di posta utilizzato per la registrazione. </w:t>
      </w:r>
    </w:p>
    <w:p w14:paraId="6D21C3F0" w14:textId="1B14D5A0" w:rsidR="001940FE" w:rsidRDefault="0019403A" w:rsidP="001940FE">
      <w:r w:rsidRPr="00E35EDA">
        <w:t>L’</w:t>
      </w:r>
      <w:r w:rsidR="004B2AF3">
        <w:t>Utente</w:t>
      </w:r>
      <w:r w:rsidRPr="00E35EDA">
        <w:t xml:space="preserve"> può effettuare la ricerca del </w:t>
      </w:r>
      <w:r w:rsidR="004B2AF3">
        <w:t>Dipendente</w:t>
      </w:r>
      <w:r w:rsidRPr="00E35EDA">
        <w:t xml:space="preserve"> tramite l’apposito tool di ricerca </w:t>
      </w:r>
      <w:r w:rsidR="00813B54">
        <w:t>caratterizzato dai filtri:</w:t>
      </w:r>
    </w:p>
    <w:p w14:paraId="5B01583F" w14:textId="260F9CEB" w:rsidR="00813B54" w:rsidRDefault="00813B54" w:rsidP="00813B54">
      <w:pPr>
        <w:pStyle w:val="Paragrafoelenco"/>
        <w:numPr>
          <w:ilvl w:val="0"/>
          <w:numId w:val="26"/>
        </w:numPr>
      </w:pPr>
      <w:r>
        <w:t>Nome e cognome</w:t>
      </w:r>
    </w:p>
    <w:p w14:paraId="6A2B360A" w14:textId="1C915A49" w:rsidR="00813B54" w:rsidRDefault="00813B54" w:rsidP="00813B54">
      <w:pPr>
        <w:pStyle w:val="Paragrafoelenco"/>
        <w:numPr>
          <w:ilvl w:val="0"/>
          <w:numId w:val="26"/>
        </w:numPr>
      </w:pPr>
      <w:r>
        <w:t>Team di appartenenza</w:t>
      </w:r>
    </w:p>
    <w:p w14:paraId="5A83F2AD" w14:textId="1055746C" w:rsidR="00813B54" w:rsidRPr="00E35EDA" w:rsidRDefault="00813B54" w:rsidP="00813B54">
      <w:pPr>
        <w:pStyle w:val="Paragrafoelenco"/>
        <w:numPr>
          <w:ilvl w:val="0"/>
          <w:numId w:val="26"/>
        </w:numPr>
      </w:pPr>
      <w:r>
        <w:t>Livello raggiunto</w:t>
      </w:r>
    </w:p>
    <w:p w14:paraId="5E3D1A51" w14:textId="77777777" w:rsidR="00985797" w:rsidRPr="00E35EDA" w:rsidRDefault="00985797" w:rsidP="001940FE"/>
    <w:p w14:paraId="19012956" w14:textId="7D119527" w:rsidR="00985797" w:rsidRPr="00E35EDA" w:rsidRDefault="00971F06" w:rsidP="00985797">
      <w:pPr>
        <w:pStyle w:val="Titolo2"/>
        <w:spacing w:before="160" w:after="120" w:line="240" w:lineRule="auto"/>
        <w:ind w:left="720" w:hanging="720"/>
        <w:jc w:val="both"/>
        <w:rPr>
          <w:rFonts w:cs="Arial"/>
        </w:rPr>
      </w:pPr>
      <w:bookmarkStart w:id="8" w:name="_Toc214022536"/>
      <w:r w:rsidRPr="00E35EDA">
        <w:rPr>
          <w:rFonts w:cs="Arial"/>
        </w:rPr>
        <w:t xml:space="preserve">4.2.2 </w:t>
      </w:r>
      <w:proofErr w:type="spellStart"/>
      <w:r w:rsidR="00B4522C">
        <w:rPr>
          <w:rFonts w:cs="Arial"/>
        </w:rPr>
        <w:t>Quest</w:t>
      </w:r>
      <w:r w:rsidRPr="00E35EDA">
        <w:rPr>
          <w:rFonts w:cs="Arial"/>
        </w:rPr>
        <w:t>s</w:t>
      </w:r>
      <w:bookmarkEnd w:id="8"/>
      <w:proofErr w:type="spellEnd"/>
    </w:p>
    <w:p w14:paraId="01C5837E" w14:textId="051EBB9F" w:rsidR="00D17F36" w:rsidRDefault="00E35EDA" w:rsidP="001940FE">
      <w:r w:rsidRPr="00E35EDA">
        <w:t xml:space="preserve">Selezionando </w:t>
      </w:r>
      <w:proofErr w:type="spellStart"/>
      <w:r w:rsidR="00B4522C">
        <w:rPr>
          <w:b/>
          <w:bCs/>
        </w:rPr>
        <w:t>Quest</w:t>
      </w:r>
      <w:r w:rsidRPr="00E35EDA">
        <w:rPr>
          <w:b/>
          <w:bCs/>
        </w:rPr>
        <w:t>s</w:t>
      </w:r>
      <w:proofErr w:type="spellEnd"/>
      <w:r w:rsidRPr="00E35EDA">
        <w:t xml:space="preserve">, </w:t>
      </w:r>
      <w:r>
        <w:t>l’</w:t>
      </w:r>
      <w:r w:rsidR="004B2AF3">
        <w:t>Utente</w:t>
      </w:r>
      <w:r>
        <w:t xml:space="preserve"> accede alla pagina di </w:t>
      </w:r>
      <w:r w:rsidR="00D6683E">
        <w:t>Gestione</w:t>
      </w:r>
      <w:r>
        <w:t xml:space="preserve"> </w:t>
      </w:r>
      <w:r w:rsidR="00B4522C">
        <w:t>Quest</w:t>
      </w:r>
      <w:r>
        <w:t xml:space="preserve"> in cui può visualizzare le </w:t>
      </w:r>
      <w:r w:rsidR="00B4522C">
        <w:t>Quest</w:t>
      </w:r>
      <w:r>
        <w:t xml:space="preserve"> a cui è stato assegnato</w:t>
      </w:r>
      <w:r w:rsidR="007E14A0">
        <w:t xml:space="preserve"> (sezione My </w:t>
      </w:r>
      <w:r w:rsidR="00B4522C">
        <w:t>Quest</w:t>
      </w:r>
      <w:r w:rsidR="007E14A0">
        <w:t>)</w:t>
      </w:r>
      <w:r w:rsidR="00D17F36">
        <w:t xml:space="preserve"> e quelle che ha assegnato ai </w:t>
      </w:r>
      <w:r w:rsidR="004B2AF3">
        <w:t>Dipendenti</w:t>
      </w:r>
      <w:r w:rsidR="00D17F36">
        <w:t xml:space="preserve"> appartenenti al proprio team</w:t>
      </w:r>
      <w:r w:rsidR="007E14A0">
        <w:t xml:space="preserve"> (sezione </w:t>
      </w:r>
      <w:r w:rsidR="00B4522C">
        <w:t>Quest</w:t>
      </w:r>
      <w:r w:rsidR="007E14A0">
        <w:t xml:space="preserve"> Attive).</w:t>
      </w:r>
    </w:p>
    <w:p w14:paraId="290C9391" w14:textId="531225D0" w:rsidR="00985797" w:rsidRDefault="00BD64FE" w:rsidP="001940FE">
      <w:r>
        <w:t xml:space="preserve">Nella sezione My </w:t>
      </w:r>
      <w:r w:rsidR="00B4522C">
        <w:t>Quest</w:t>
      </w:r>
      <w:r>
        <w:t>, visualizzata direttamente in pagina, o</w:t>
      </w:r>
      <w:r w:rsidR="00D6683E">
        <w:t xml:space="preserve">gni </w:t>
      </w:r>
      <w:r w:rsidR="00B4522C">
        <w:t>Quest</w:t>
      </w:r>
      <w:r w:rsidR="00D6683E">
        <w:t xml:space="preserve"> è rappresentata da un riquadro in cui sono riportate le seguenti informazioni:</w:t>
      </w:r>
    </w:p>
    <w:p w14:paraId="2051C8E1" w14:textId="3F537D77" w:rsidR="00D6683E" w:rsidRDefault="00D6683E" w:rsidP="00D6683E">
      <w:pPr>
        <w:pStyle w:val="Paragrafoelenco"/>
        <w:numPr>
          <w:ilvl w:val="0"/>
          <w:numId w:val="26"/>
        </w:numPr>
      </w:pPr>
      <w:r>
        <w:t xml:space="preserve">Titolo </w:t>
      </w:r>
      <w:r w:rsidR="00B4522C">
        <w:t>Quest</w:t>
      </w:r>
    </w:p>
    <w:p w14:paraId="07D4018B" w14:textId="572D2AF1" w:rsidR="00AC7AFE" w:rsidRDefault="00D6683E" w:rsidP="00BD64FE">
      <w:pPr>
        <w:pStyle w:val="Paragrafoelenco"/>
        <w:numPr>
          <w:ilvl w:val="0"/>
          <w:numId w:val="26"/>
        </w:numPr>
      </w:pPr>
      <w:r>
        <w:t>Stato</w:t>
      </w:r>
      <w:r w:rsidR="00D17F36">
        <w:t xml:space="preserve">: </w:t>
      </w:r>
      <w:r w:rsidR="00AC7AFE">
        <w:t>approvata/rifiutata</w:t>
      </w:r>
    </w:p>
    <w:p w14:paraId="4198BEA8" w14:textId="77777777" w:rsidR="00D6683E" w:rsidRDefault="00D6683E" w:rsidP="00D6683E">
      <w:pPr>
        <w:pStyle w:val="Paragrafoelenco"/>
        <w:numPr>
          <w:ilvl w:val="0"/>
          <w:numId w:val="26"/>
        </w:numPr>
      </w:pPr>
      <w:r>
        <w:t>Punti esperienza in palio per il suo completamento</w:t>
      </w:r>
    </w:p>
    <w:p w14:paraId="1E12C5D6" w14:textId="50540035" w:rsidR="00D6683E" w:rsidRDefault="00D6683E" w:rsidP="00D6683E">
      <w:pPr>
        <w:pStyle w:val="Paragrafoelenco"/>
        <w:numPr>
          <w:ilvl w:val="0"/>
          <w:numId w:val="26"/>
        </w:numPr>
      </w:pPr>
      <w:r>
        <w:t>Crediti in palio per il suo completamento</w:t>
      </w:r>
    </w:p>
    <w:p w14:paraId="6BC4FB7D" w14:textId="0FB53D4E" w:rsidR="00D6683E" w:rsidRDefault="00712B22" w:rsidP="00D6683E">
      <w:r>
        <w:t>I</w:t>
      </w:r>
      <w:r w:rsidR="00D6683E">
        <w:t>noltre, sono messi a disposizione le funzionalità necessarie per:</w:t>
      </w:r>
    </w:p>
    <w:p w14:paraId="2B6B439F" w14:textId="4412F625" w:rsidR="00D6683E" w:rsidRDefault="00D6683E" w:rsidP="00D6683E">
      <w:pPr>
        <w:pStyle w:val="Paragrafoelenco"/>
        <w:numPr>
          <w:ilvl w:val="0"/>
          <w:numId w:val="28"/>
        </w:numPr>
      </w:pPr>
      <w:r>
        <w:t>la creazione</w:t>
      </w:r>
    </w:p>
    <w:p w14:paraId="4442E9E6" w14:textId="22613813" w:rsidR="00D6683E" w:rsidRDefault="00D6683E" w:rsidP="00D6683E">
      <w:pPr>
        <w:pStyle w:val="Paragrafoelenco"/>
        <w:numPr>
          <w:ilvl w:val="0"/>
          <w:numId w:val="28"/>
        </w:numPr>
      </w:pPr>
      <w:r>
        <w:t xml:space="preserve">la gestione delle </w:t>
      </w:r>
      <w:r w:rsidR="00B4522C">
        <w:t>Quest</w:t>
      </w:r>
      <w:r>
        <w:t xml:space="preserve"> </w:t>
      </w:r>
      <w:r w:rsidR="007E14A0">
        <w:t>scadute e in scadenza</w:t>
      </w:r>
      <w:r>
        <w:t xml:space="preserve"> </w:t>
      </w:r>
    </w:p>
    <w:p w14:paraId="2DA27BD1" w14:textId="334950EE" w:rsidR="00D6683E" w:rsidRDefault="00D6683E" w:rsidP="00D6683E">
      <w:pPr>
        <w:pStyle w:val="Paragrafoelenco"/>
        <w:numPr>
          <w:ilvl w:val="0"/>
          <w:numId w:val="28"/>
        </w:numPr>
      </w:pPr>
      <w:r w:rsidRPr="00D6683E">
        <w:t>la gestion</w:t>
      </w:r>
      <w:r>
        <w:t>e</w:t>
      </w:r>
      <w:r w:rsidRPr="00D6683E">
        <w:t xml:space="preserve"> delle </w:t>
      </w:r>
      <w:r w:rsidR="00B4522C">
        <w:t>Quest</w:t>
      </w:r>
      <w:r w:rsidRPr="00D6683E">
        <w:t xml:space="preserve"> o</w:t>
      </w:r>
      <w:r>
        <w:t xml:space="preserve">rdinarie, e cioè il monitoraggio di tutte le </w:t>
      </w:r>
      <w:r w:rsidR="00B4522C">
        <w:t>Quest</w:t>
      </w:r>
      <w:r>
        <w:t xml:space="preserve"> in corso </w:t>
      </w:r>
      <w:r w:rsidR="00BD64FE">
        <w:t>create da lui e assegnate ad un membro del team</w:t>
      </w:r>
    </w:p>
    <w:p w14:paraId="7EA351FD" w14:textId="35F2F813" w:rsidR="00D6683E" w:rsidRDefault="00D6683E" w:rsidP="00D6683E">
      <w:pPr>
        <w:pStyle w:val="Paragrafoelenco"/>
        <w:numPr>
          <w:ilvl w:val="0"/>
          <w:numId w:val="28"/>
        </w:numPr>
      </w:pPr>
      <w:r>
        <w:t xml:space="preserve">L’approvazione delle </w:t>
      </w:r>
      <w:r w:rsidR="00B4522C">
        <w:t>Quest</w:t>
      </w:r>
      <w:r w:rsidR="00BD64FE">
        <w:t xml:space="preserve">: quanto una </w:t>
      </w:r>
      <w:r w:rsidR="00B4522C">
        <w:t>Quest</w:t>
      </w:r>
      <w:r w:rsidR="00BD64FE">
        <w:t xml:space="preserve"> viene dichiarata terminata dal </w:t>
      </w:r>
      <w:r w:rsidR="004B2AF3">
        <w:t>Dipendente</w:t>
      </w:r>
      <w:r w:rsidR="00BD64FE">
        <w:t>, l’</w:t>
      </w:r>
      <w:r w:rsidR="004B2AF3">
        <w:t>Utente</w:t>
      </w:r>
      <w:r w:rsidR="00BD64FE">
        <w:t xml:space="preserve"> </w:t>
      </w:r>
      <w:r w:rsidR="004B2AF3">
        <w:t>Manager</w:t>
      </w:r>
      <w:r w:rsidR="00BD64FE">
        <w:t xml:space="preserve"> deve verificare </w:t>
      </w:r>
      <w:r w:rsidR="00BD64FE">
        <w:rPr>
          <w:i/>
          <w:iCs/>
        </w:rPr>
        <w:t>offline</w:t>
      </w:r>
      <w:r w:rsidR="00BD64FE">
        <w:t xml:space="preserve"> l’effettivo completamento dello stesso</w:t>
      </w:r>
    </w:p>
    <w:p w14:paraId="6721F8C0" w14:textId="54B55D2E" w:rsidR="00D6683E" w:rsidRDefault="00DE442E" w:rsidP="00D6683E">
      <w:pPr>
        <w:pStyle w:val="Paragrafoelenco"/>
        <w:numPr>
          <w:ilvl w:val="0"/>
          <w:numId w:val="28"/>
        </w:numPr>
      </w:pPr>
      <w:r>
        <w:t xml:space="preserve">La gestione del template delle </w:t>
      </w:r>
      <w:r w:rsidR="00B4522C">
        <w:t>Quest</w:t>
      </w:r>
      <w:r w:rsidR="00BD64FE">
        <w:t xml:space="preserve">, e cioè di quelle </w:t>
      </w:r>
      <w:r w:rsidR="00B4522C">
        <w:t>Quest</w:t>
      </w:r>
      <w:r w:rsidR="00BD64FE">
        <w:t xml:space="preserve"> create da lui ma non ancora assegnate a nessun </w:t>
      </w:r>
      <w:r w:rsidR="004B2AF3">
        <w:t>Dipendente</w:t>
      </w:r>
      <w:r w:rsidR="00BD64FE">
        <w:t>.</w:t>
      </w:r>
    </w:p>
    <w:p w14:paraId="7FE2C7D4" w14:textId="77777777" w:rsidR="00DE442E" w:rsidRDefault="00DE442E" w:rsidP="00DE442E"/>
    <w:p w14:paraId="6E033F7E" w14:textId="2D4E5E57" w:rsidR="00DE442E" w:rsidRPr="00E35EDA" w:rsidRDefault="00DE442E" w:rsidP="00DE442E">
      <w:pPr>
        <w:pStyle w:val="Titolo2"/>
        <w:spacing w:before="160" w:after="120" w:line="240" w:lineRule="auto"/>
        <w:ind w:left="720" w:hanging="720"/>
        <w:jc w:val="both"/>
        <w:rPr>
          <w:rFonts w:cs="Arial"/>
        </w:rPr>
      </w:pPr>
      <w:bookmarkStart w:id="9" w:name="_Toc214022537"/>
      <w:r w:rsidRPr="00E35EDA">
        <w:rPr>
          <w:rFonts w:cs="Arial"/>
        </w:rPr>
        <w:t>4.2.2</w:t>
      </w:r>
      <w:r>
        <w:rPr>
          <w:rFonts w:cs="Arial"/>
        </w:rPr>
        <w:t>.1</w:t>
      </w:r>
      <w:r w:rsidRPr="00E35EDA">
        <w:rPr>
          <w:rFonts w:cs="Arial"/>
        </w:rPr>
        <w:t xml:space="preserve"> </w:t>
      </w:r>
      <w:r>
        <w:rPr>
          <w:rFonts w:cs="Arial"/>
        </w:rPr>
        <w:t xml:space="preserve">Nuova </w:t>
      </w:r>
      <w:r w:rsidR="00B4522C">
        <w:rPr>
          <w:rFonts w:cs="Arial"/>
        </w:rPr>
        <w:t>Quest</w:t>
      </w:r>
      <w:bookmarkEnd w:id="9"/>
    </w:p>
    <w:p w14:paraId="4D10DF5A" w14:textId="3326C3B6" w:rsidR="00DE442E" w:rsidRDefault="00FE0F01" w:rsidP="00DE442E">
      <w:r>
        <w:t xml:space="preserve">Selezionando il tasto Nuova </w:t>
      </w:r>
      <w:r w:rsidR="00B4522C">
        <w:t>Quest</w:t>
      </w:r>
      <w:r>
        <w:t>, l’</w:t>
      </w:r>
      <w:r w:rsidR="004B2AF3">
        <w:t>Utente</w:t>
      </w:r>
      <w:r>
        <w:t xml:space="preserve"> atterra in una nuova pagina in cui deve settare i dettagli necessari per la creazione della nuova </w:t>
      </w:r>
      <w:r w:rsidR="00B4522C">
        <w:t>Quest</w:t>
      </w:r>
      <w:r>
        <w:t>:</w:t>
      </w:r>
    </w:p>
    <w:p w14:paraId="4C941DD0" w14:textId="3254A036" w:rsidR="00FE0F01" w:rsidRDefault="00FE0F01" w:rsidP="00FE0F01">
      <w:pPr>
        <w:pStyle w:val="Paragrafoelenco"/>
        <w:numPr>
          <w:ilvl w:val="0"/>
          <w:numId w:val="28"/>
        </w:numPr>
      </w:pPr>
      <w:r>
        <w:t xml:space="preserve">Nome </w:t>
      </w:r>
      <w:r w:rsidR="00B4522C">
        <w:t>Quest</w:t>
      </w:r>
    </w:p>
    <w:p w14:paraId="432E443C" w14:textId="1E73FAF1" w:rsidR="00FE0F01" w:rsidRDefault="00FE0F01" w:rsidP="00FE0F01">
      <w:pPr>
        <w:pStyle w:val="Paragrafoelenco"/>
        <w:numPr>
          <w:ilvl w:val="0"/>
          <w:numId w:val="28"/>
        </w:numPr>
      </w:pPr>
      <w:r>
        <w:t>Descrizione</w:t>
      </w:r>
    </w:p>
    <w:p w14:paraId="4D848645" w14:textId="5279571D" w:rsidR="00FE0F01" w:rsidRDefault="00FE0F01" w:rsidP="00FE0F01">
      <w:pPr>
        <w:pStyle w:val="Paragrafoelenco"/>
        <w:numPr>
          <w:ilvl w:val="0"/>
          <w:numId w:val="28"/>
        </w:numPr>
      </w:pPr>
      <w:r>
        <w:t>Data</w:t>
      </w:r>
      <w:r w:rsidR="00402BFB">
        <w:t xml:space="preserve"> di scadenza completa di orario, indicabile in modo opzionale</w:t>
      </w:r>
      <w:r w:rsidR="00455289">
        <w:t>. Dato non obbligatorio se è selezionata la checkbox “Salva come modello”.</w:t>
      </w:r>
    </w:p>
    <w:p w14:paraId="39BC3844" w14:textId="69DE2085" w:rsidR="00FE0F01" w:rsidRDefault="00FE0F01" w:rsidP="00FE0F01">
      <w:pPr>
        <w:pStyle w:val="Paragrafoelenco"/>
        <w:numPr>
          <w:ilvl w:val="0"/>
          <w:numId w:val="28"/>
        </w:numPr>
      </w:pPr>
      <w:r>
        <w:t xml:space="preserve">Tipologia di </w:t>
      </w:r>
      <w:r w:rsidR="00B4522C">
        <w:t>Quest</w:t>
      </w:r>
      <w:r>
        <w:t>:</w:t>
      </w:r>
    </w:p>
    <w:p w14:paraId="620067FC" w14:textId="21ABA97D" w:rsidR="004F3982" w:rsidRPr="00402BFB" w:rsidRDefault="004F3982" w:rsidP="00FE0F01">
      <w:pPr>
        <w:pStyle w:val="Paragrafoelenco"/>
        <w:numPr>
          <w:ilvl w:val="1"/>
          <w:numId w:val="28"/>
        </w:numPr>
      </w:pPr>
      <w:r w:rsidRPr="00402BFB">
        <w:t>Principale</w:t>
      </w:r>
    </w:p>
    <w:p w14:paraId="371C36C4" w14:textId="08287111" w:rsidR="004F3982" w:rsidRPr="00402BFB" w:rsidRDefault="004F3982" w:rsidP="00FE0F01">
      <w:pPr>
        <w:pStyle w:val="Paragrafoelenco"/>
        <w:numPr>
          <w:ilvl w:val="1"/>
          <w:numId w:val="28"/>
        </w:numPr>
      </w:pPr>
      <w:r w:rsidRPr="00402BFB">
        <w:t xml:space="preserve">Side </w:t>
      </w:r>
      <w:r w:rsidR="00B4522C">
        <w:t>Quest</w:t>
      </w:r>
      <w:r w:rsidR="00402BFB">
        <w:t xml:space="preserve">: sono quelle </w:t>
      </w:r>
      <w:r w:rsidR="00B4522C">
        <w:t>Quest</w:t>
      </w:r>
      <w:r w:rsidR="00402BFB">
        <w:t xml:space="preserve"> create, messe a disposizione per i </w:t>
      </w:r>
      <w:r w:rsidR="004B2AF3">
        <w:t>Dipendenti</w:t>
      </w:r>
      <w:r w:rsidR="00402BFB">
        <w:t xml:space="preserve"> e che essi stessi possono prendere in carico volontariamente</w:t>
      </w:r>
    </w:p>
    <w:p w14:paraId="1B608B71" w14:textId="75E91F78" w:rsidR="004F3982" w:rsidRPr="00402BFB" w:rsidRDefault="004F3982" w:rsidP="00FE0F01">
      <w:pPr>
        <w:pStyle w:val="Paragrafoelenco"/>
        <w:numPr>
          <w:ilvl w:val="1"/>
          <w:numId w:val="28"/>
        </w:numPr>
      </w:pPr>
      <w:r w:rsidRPr="00402BFB">
        <w:t>Istanza (</w:t>
      </w:r>
      <w:r w:rsidR="00B4522C">
        <w:t>Quest</w:t>
      </w:r>
      <w:r w:rsidRPr="00402BFB">
        <w:t xml:space="preserve"> di gruppo): </w:t>
      </w:r>
      <w:r w:rsidR="00F82431">
        <w:t xml:space="preserve">sono le </w:t>
      </w:r>
      <w:r w:rsidR="00B4522C">
        <w:t>Quest</w:t>
      </w:r>
      <w:r w:rsidRPr="00402BFB">
        <w:t xml:space="preserve"> collaborative,</w:t>
      </w:r>
      <w:r w:rsidR="00F82431">
        <w:t xml:space="preserve"> assegnate quindi ad un gruppo specifico o a più persone contemporaneamente.</w:t>
      </w:r>
      <w:r w:rsidRPr="00402BFB">
        <w:t xml:space="preserve"> </w:t>
      </w:r>
    </w:p>
    <w:p w14:paraId="218F56A6" w14:textId="35184D1B" w:rsidR="00FE0F01" w:rsidRDefault="00FE0F01" w:rsidP="00FE0F01">
      <w:pPr>
        <w:pStyle w:val="Paragrafoelenco"/>
        <w:numPr>
          <w:ilvl w:val="0"/>
          <w:numId w:val="28"/>
        </w:numPr>
      </w:pPr>
      <w:r>
        <w:t>Ricompensa punti XP al completamento</w:t>
      </w:r>
    </w:p>
    <w:p w14:paraId="45CC7680" w14:textId="4FDDDD4F" w:rsidR="00FE0F01" w:rsidRPr="00455289" w:rsidRDefault="00FE0F01" w:rsidP="00FE0F01">
      <w:pPr>
        <w:pStyle w:val="Paragrafoelenco"/>
        <w:numPr>
          <w:ilvl w:val="0"/>
          <w:numId w:val="28"/>
        </w:numPr>
      </w:pPr>
      <w:r>
        <w:t>Ricompensa crediti al completamento</w:t>
      </w:r>
      <w:r w:rsidR="004F3982">
        <w:t xml:space="preserve">. </w:t>
      </w:r>
      <w:r w:rsidR="00455289" w:rsidRPr="00455289">
        <w:t>Può essere indicato anche “0 crediti”.</w:t>
      </w:r>
    </w:p>
    <w:p w14:paraId="12E653F2" w14:textId="6788D66D" w:rsidR="00CF56CD" w:rsidRDefault="00CF56CD" w:rsidP="00FE0F01">
      <w:pPr>
        <w:pStyle w:val="Paragrafoelenco"/>
        <w:numPr>
          <w:ilvl w:val="0"/>
          <w:numId w:val="28"/>
        </w:numPr>
      </w:pPr>
      <w:r>
        <w:t>Note</w:t>
      </w:r>
    </w:p>
    <w:p w14:paraId="48F97B7E" w14:textId="2C9925FA" w:rsidR="00CF56CD" w:rsidRDefault="00CF56CD" w:rsidP="00FE0F01">
      <w:pPr>
        <w:pStyle w:val="Paragrafoelenco"/>
        <w:numPr>
          <w:ilvl w:val="0"/>
          <w:numId w:val="28"/>
        </w:numPr>
      </w:pPr>
      <w:r>
        <w:t xml:space="preserve">Checkbox “Salva come modello” </w:t>
      </w:r>
    </w:p>
    <w:p w14:paraId="5E99BAE5" w14:textId="46267A2E" w:rsidR="00914B2B" w:rsidRPr="00914B2B" w:rsidRDefault="00CF56CD" w:rsidP="00BB4A88">
      <w:pPr>
        <w:pStyle w:val="Paragrafoelenco"/>
        <w:numPr>
          <w:ilvl w:val="0"/>
          <w:numId w:val="28"/>
        </w:numPr>
        <w:rPr>
          <w:color w:val="0070C0"/>
        </w:rPr>
      </w:pPr>
      <w:r>
        <w:t>Assegna a</w:t>
      </w:r>
      <w:r w:rsidR="00455289">
        <w:t>:</w:t>
      </w:r>
      <w:r>
        <w:t xml:space="preserve"> utilizzando la dropdown dedicata è possibile assegnare la </w:t>
      </w:r>
      <w:r w:rsidR="00B4522C">
        <w:t>Quest</w:t>
      </w:r>
      <w:r>
        <w:t xml:space="preserve"> ad un </w:t>
      </w:r>
      <w:r w:rsidR="004B2AF3">
        <w:t>Dipendente</w:t>
      </w:r>
      <w:r w:rsidR="00CB6D40">
        <w:t xml:space="preserve"> o ad un Team. In </w:t>
      </w:r>
      <w:r w:rsidR="00B4522C">
        <w:t>quest</w:t>
      </w:r>
      <w:r w:rsidR="00CB6D40">
        <w:t xml:space="preserve">’ultimo caso, la </w:t>
      </w:r>
      <w:r w:rsidR="00B4522C">
        <w:t>Quest</w:t>
      </w:r>
      <w:r w:rsidR="00CB6D40">
        <w:t xml:space="preserve"> diventa abilitata per tutti i componenti del gruppo</w:t>
      </w:r>
      <w:r w:rsidR="00914B2B">
        <w:t>. L’assegnazione non è mandatoria.</w:t>
      </w:r>
    </w:p>
    <w:p w14:paraId="5260B56E" w14:textId="5F657E70" w:rsidR="00914B2B" w:rsidRDefault="00CF56CD" w:rsidP="00914B2B">
      <w:r>
        <w:t xml:space="preserve">Una volta compilati tutti i dati necessari, </w:t>
      </w:r>
      <w:r w:rsidR="00914B2B">
        <w:t xml:space="preserve">La </w:t>
      </w:r>
      <w:r w:rsidR="00B4522C">
        <w:t>Quest</w:t>
      </w:r>
      <w:r w:rsidR="00914B2B">
        <w:t xml:space="preserve"> può essere salvata in diversi modi:</w:t>
      </w:r>
    </w:p>
    <w:p w14:paraId="69CF4A6E" w14:textId="543BD92B" w:rsidR="00914B2B" w:rsidRDefault="00914B2B" w:rsidP="00914B2B">
      <w:pPr>
        <w:pStyle w:val="Paragrafoelenco"/>
        <w:numPr>
          <w:ilvl w:val="0"/>
          <w:numId w:val="28"/>
        </w:numPr>
      </w:pPr>
      <w:r>
        <w:t>Se non è stato selezionato alcun dipendente a cui assegnarla:</w:t>
      </w:r>
    </w:p>
    <w:p w14:paraId="2B7EAB34" w14:textId="36A5FB2A" w:rsidR="00914B2B" w:rsidRDefault="00914B2B" w:rsidP="00914B2B">
      <w:pPr>
        <w:pStyle w:val="Paragrafoelenco"/>
        <w:numPr>
          <w:ilvl w:val="1"/>
          <w:numId w:val="28"/>
        </w:numPr>
      </w:pPr>
      <w:r>
        <w:t xml:space="preserve">selezionando il tasto Usa come template, essa viene visualizzata nella sezione </w:t>
      </w:r>
      <w:r w:rsidR="00B4522C">
        <w:t>Quest</w:t>
      </w:r>
      <w:r>
        <w:t xml:space="preserve"> Salvate così da poter essere poi modificata successivamente. </w:t>
      </w:r>
    </w:p>
    <w:p w14:paraId="67DDDACF" w14:textId="10F42B5B" w:rsidR="00914B2B" w:rsidRDefault="00914B2B" w:rsidP="00914B2B">
      <w:pPr>
        <w:pStyle w:val="Paragrafoelenco"/>
        <w:numPr>
          <w:ilvl w:val="1"/>
          <w:numId w:val="28"/>
        </w:numPr>
      </w:pPr>
      <w:r>
        <w:t xml:space="preserve">selezionando il tasto Salva, la </w:t>
      </w:r>
      <w:r w:rsidR="00B4522C">
        <w:t>Quest</w:t>
      </w:r>
      <w:r>
        <w:t xml:space="preserve"> </w:t>
      </w:r>
      <w:r w:rsidR="00564E6E">
        <w:t xml:space="preserve">viene attivata diventando una </w:t>
      </w:r>
      <w:r>
        <w:t xml:space="preserve">Side </w:t>
      </w:r>
      <w:r w:rsidR="00B4522C">
        <w:t>Quest</w:t>
      </w:r>
      <w:r>
        <w:t>, e cioè può essere presa in carico in autonomia dal Dipendente interessato attraverso la funzionalità apposita presente nella sezione Help (vedi paragrafo 5.4)</w:t>
      </w:r>
    </w:p>
    <w:p w14:paraId="423FE115" w14:textId="06278C38" w:rsidR="00455289" w:rsidRPr="00914B2B" w:rsidRDefault="00914B2B" w:rsidP="00914B2B">
      <w:pPr>
        <w:pStyle w:val="Paragrafoelenco"/>
        <w:numPr>
          <w:ilvl w:val="0"/>
          <w:numId w:val="28"/>
        </w:numPr>
      </w:pPr>
      <w:r>
        <w:t xml:space="preserve">Se è stata assegnata ad un Dipendente/gruppo, selezionando il tasto Salva la </w:t>
      </w:r>
      <w:r w:rsidR="00B4522C">
        <w:t>Quest</w:t>
      </w:r>
      <w:r>
        <w:t xml:space="preserve"> diverrà attiva e </w:t>
      </w:r>
      <w:r w:rsidR="00455289" w:rsidRPr="00455289">
        <w:t>l’</w:t>
      </w:r>
      <w:r w:rsidR="004B2AF3">
        <w:t>Utente</w:t>
      </w:r>
      <w:r w:rsidR="00455289" w:rsidRPr="00455289">
        <w:t xml:space="preserve"> </w:t>
      </w:r>
      <w:r w:rsidR="004B2AF3">
        <w:t>Dipendente</w:t>
      </w:r>
      <w:r w:rsidR="00455289" w:rsidRPr="00455289">
        <w:t xml:space="preserve"> dovrà confermarne l’assegnazione oppure rifiutarla indicando il motivo del rifiuto (per </w:t>
      </w:r>
      <w:r w:rsidR="00002ABE" w:rsidRPr="00455289">
        <w:t>esempio</w:t>
      </w:r>
      <w:r w:rsidR="00455289" w:rsidRPr="00455289">
        <w:t xml:space="preserve"> </w:t>
      </w:r>
      <w:r w:rsidR="00455289" w:rsidRPr="00914B2B">
        <w:rPr>
          <w:i/>
          <w:iCs/>
        </w:rPr>
        <w:t>“troppo carico di lavoro attuale”</w:t>
      </w:r>
      <w:r w:rsidR="00832A9D" w:rsidRPr="00914B2B">
        <w:rPr>
          <w:i/>
          <w:iCs/>
        </w:rPr>
        <w:t xml:space="preserve">, </w:t>
      </w:r>
      <w:r w:rsidR="00832A9D" w:rsidRPr="00832A9D">
        <w:t>vedi paragrafo 5.2</w:t>
      </w:r>
      <w:r w:rsidR="00455289" w:rsidRPr="00455289">
        <w:t>).</w:t>
      </w:r>
    </w:p>
    <w:p w14:paraId="2351E632" w14:textId="6BB27378" w:rsidR="00CF56CD" w:rsidRPr="00455289" w:rsidRDefault="00455289" w:rsidP="00CF56CD">
      <w:r w:rsidRPr="00455289">
        <w:t xml:space="preserve">Nel momento in cui il </w:t>
      </w:r>
      <w:r w:rsidR="004B2AF3">
        <w:t>Dipendente</w:t>
      </w:r>
      <w:r w:rsidRPr="00455289">
        <w:t xml:space="preserve"> contrassegna come</w:t>
      </w:r>
      <w:r w:rsidR="00085FCB" w:rsidRPr="00455289">
        <w:t xml:space="preserve"> risolta</w:t>
      </w:r>
      <w:r w:rsidRPr="00455289">
        <w:t xml:space="preserve"> una </w:t>
      </w:r>
      <w:r w:rsidR="00B4522C">
        <w:t>Quest</w:t>
      </w:r>
      <w:r w:rsidRPr="00455289">
        <w:t xml:space="preserve">, viene inviata una notifica e la </w:t>
      </w:r>
      <w:r w:rsidR="00B4522C">
        <w:t>Quest</w:t>
      </w:r>
      <w:r w:rsidRPr="00455289">
        <w:t xml:space="preserve"> stessa viene visualizzata nella sezione Approvazione </w:t>
      </w:r>
      <w:r w:rsidR="00B4522C">
        <w:t>Quest</w:t>
      </w:r>
      <w:r w:rsidRPr="00455289">
        <w:t xml:space="preserve">. </w:t>
      </w:r>
      <w:r w:rsidR="00085FCB" w:rsidRPr="00455289">
        <w:t xml:space="preserve"> </w:t>
      </w:r>
    </w:p>
    <w:p w14:paraId="5CA8C5CB" w14:textId="77777777" w:rsidR="00435791" w:rsidRDefault="00435791" w:rsidP="00CF56CD"/>
    <w:p w14:paraId="77EBBC02" w14:textId="25C3CB1F" w:rsidR="00435791" w:rsidRPr="00E35EDA" w:rsidRDefault="00435791" w:rsidP="00435791">
      <w:pPr>
        <w:pStyle w:val="Titolo2"/>
        <w:spacing w:before="160" w:after="120" w:line="240" w:lineRule="auto"/>
        <w:ind w:left="720" w:hanging="720"/>
        <w:jc w:val="both"/>
        <w:rPr>
          <w:rFonts w:cs="Arial"/>
        </w:rPr>
      </w:pPr>
      <w:bookmarkStart w:id="10" w:name="_Toc214022538"/>
      <w:r w:rsidRPr="00E35EDA">
        <w:rPr>
          <w:rFonts w:cs="Arial"/>
        </w:rPr>
        <w:lastRenderedPageBreak/>
        <w:t>4.2.2</w:t>
      </w:r>
      <w:r>
        <w:rPr>
          <w:rFonts w:cs="Arial"/>
        </w:rPr>
        <w:t>.</w:t>
      </w:r>
      <w:r w:rsidR="00BE71E9">
        <w:rPr>
          <w:rFonts w:cs="Arial"/>
        </w:rPr>
        <w:t>2</w:t>
      </w:r>
      <w:r w:rsidRPr="00E35EDA">
        <w:rPr>
          <w:rFonts w:cs="Arial"/>
        </w:rPr>
        <w:t xml:space="preserve"> </w:t>
      </w:r>
      <w:r w:rsidR="00B4522C">
        <w:rPr>
          <w:rFonts w:cs="Arial"/>
        </w:rPr>
        <w:t>Quest</w:t>
      </w:r>
      <w:r>
        <w:rPr>
          <w:rFonts w:cs="Arial"/>
        </w:rPr>
        <w:t xml:space="preserve"> </w:t>
      </w:r>
      <w:r w:rsidR="00DF101F">
        <w:rPr>
          <w:rFonts w:cs="Arial"/>
        </w:rPr>
        <w:t>i</w:t>
      </w:r>
      <w:r w:rsidR="00455289">
        <w:rPr>
          <w:rFonts w:cs="Arial"/>
        </w:rPr>
        <w:t>n scadenza</w:t>
      </w:r>
      <w:bookmarkEnd w:id="10"/>
    </w:p>
    <w:p w14:paraId="57CFAF2A" w14:textId="764B79FA" w:rsidR="00DE442E" w:rsidRDefault="00435791" w:rsidP="00DE442E">
      <w:r>
        <w:t xml:space="preserve">Selezionando il tasto </w:t>
      </w:r>
      <w:r w:rsidR="00B4522C">
        <w:t>Quest</w:t>
      </w:r>
      <w:r w:rsidR="0043281E">
        <w:t xml:space="preserve"> in scadenza</w:t>
      </w:r>
      <w:r>
        <w:t>, l’</w:t>
      </w:r>
      <w:r w:rsidR="004B2AF3">
        <w:t>Utente</w:t>
      </w:r>
      <w:r>
        <w:t xml:space="preserve"> atterra in una nuova pagina in cui sono visualizzate in formato tabellare le </w:t>
      </w:r>
      <w:r w:rsidR="00B4522C">
        <w:t>Quest</w:t>
      </w:r>
      <w:r>
        <w:t xml:space="preserve"> che </w:t>
      </w:r>
      <w:r w:rsidR="00DF101F">
        <w:t xml:space="preserve">scadono entro 48h </w:t>
      </w:r>
      <w:r>
        <w:t xml:space="preserve">e quelle già scadute. </w:t>
      </w:r>
    </w:p>
    <w:p w14:paraId="56A55C93" w14:textId="58177135" w:rsidR="00435791" w:rsidRDefault="00435791" w:rsidP="00DE442E">
      <w:r>
        <w:t xml:space="preserve">Ogni </w:t>
      </w:r>
      <w:r w:rsidR="00B4522C">
        <w:t>Quest</w:t>
      </w:r>
      <w:r>
        <w:t xml:space="preserve"> è rappresentata da:</w:t>
      </w:r>
    </w:p>
    <w:p w14:paraId="746E5EEE" w14:textId="582ADA4F" w:rsidR="00435791" w:rsidRDefault="00435791" w:rsidP="00435791">
      <w:pPr>
        <w:pStyle w:val="Paragrafoelenco"/>
        <w:numPr>
          <w:ilvl w:val="0"/>
          <w:numId w:val="28"/>
        </w:numPr>
      </w:pPr>
      <w:r>
        <w:t>Titolo</w:t>
      </w:r>
    </w:p>
    <w:p w14:paraId="1DF14C07" w14:textId="3E45166A" w:rsidR="00435791" w:rsidRDefault="00435791" w:rsidP="00435791">
      <w:pPr>
        <w:pStyle w:val="Paragrafoelenco"/>
        <w:numPr>
          <w:ilvl w:val="0"/>
          <w:numId w:val="28"/>
        </w:numPr>
      </w:pPr>
      <w:r>
        <w:t>Tipologia</w:t>
      </w:r>
    </w:p>
    <w:p w14:paraId="659CE382" w14:textId="1CDB0092" w:rsidR="00435791" w:rsidRDefault="00435791" w:rsidP="00435791">
      <w:pPr>
        <w:pStyle w:val="Paragrafoelenco"/>
        <w:numPr>
          <w:ilvl w:val="0"/>
          <w:numId w:val="28"/>
        </w:numPr>
      </w:pPr>
      <w:r>
        <w:t>Descrizione</w:t>
      </w:r>
    </w:p>
    <w:p w14:paraId="08BB2EAF" w14:textId="3D2CCCF6" w:rsidR="00435791" w:rsidRDefault="00435791" w:rsidP="00435791">
      <w:pPr>
        <w:pStyle w:val="Paragrafoelenco"/>
        <w:numPr>
          <w:ilvl w:val="0"/>
          <w:numId w:val="28"/>
        </w:numPr>
      </w:pPr>
      <w:r>
        <w:t>Data di scadenza</w:t>
      </w:r>
    </w:p>
    <w:p w14:paraId="2A1C80B0" w14:textId="2F7E15C9" w:rsidR="00435791" w:rsidRDefault="004B2AF3" w:rsidP="00435791">
      <w:pPr>
        <w:pStyle w:val="Paragrafoelenco"/>
        <w:numPr>
          <w:ilvl w:val="0"/>
          <w:numId w:val="28"/>
        </w:numPr>
      </w:pPr>
      <w:r>
        <w:t>Dipendente</w:t>
      </w:r>
      <w:r w:rsidR="00435791">
        <w:t xml:space="preserve"> assegnatario</w:t>
      </w:r>
    </w:p>
    <w:p w14:paraId="18C00565" w14:textId="1A9B6FB1" w:rsidR="00435791" w:rsidRDefault="00435791" w:rsidP="00435791">
      <w:pPr>
        <w:pStyle w:val="Paragrafoelenco"/>
        <w:numPr>
          <w:ilvl w:val="0"/>
          <w:numId w:val="28"/>
        </w:numPr>
      </w:pPr>
      <w:r>
        <w:t>Punti XP in palio</w:t>
      </w:r>
    </w:p>
    <w:p w14:paraId="32807629" w14:textId="2B99D542" w:rsidR="00435791" w:rsidRDefault="00435791" w:rsidP="00435791">
      <w:pPr>
        <w:pStyle w:val="Paragrafoelenco"/>
        <w:numPr>
          <w:ilvl w:val="0"/>
          <w:numId w:val="28"/>
        </w:numPr>
      </w:pPr>
      <w:r>
        <w:t>Crediti in palio</w:t>
      </w:r>
    </w:p>
    <w:p w14:paraId="09A8DF12" w14:textId="51B9E9B0" w:rsidR="00435791" w:rsidRDefault="00435791" w:rsidP="00435791">
      <w:r>
        <w:t xml:space="preserve">Sono presenti alcuni filtri così da agevolare la ricerca di una </w:t>
      </w:r>
      <w:r w:rsidR="00B4522C">
        <w:t>Quest</w:t>
      </w:r>
      <w:r>
        <w:t xml:space="preserve"> specifica:</w:t>
      </w:r>
    </w:p>
    <w:p w14:paraId="36976958" w14:textId="16C12E3B" w:rsidR="00435791" w:rsidRDefault="00435791" w:rsidP="00435791">
      <w:pPr>
        <w:pStyle w:val="Paragrafoelenco"/>
        <w:numPr>
          <w:ilvl w:val="0"/>
          <w:numId w:val="28"/>
        </w:numPr>
      </w:pPr>
      <w:r>
        <w:t>Tutte</w:t>
      </w:r>
    </w:p>
    <w:p w14:paraId="74724D2F" w14:textId="72690791" w:rsidR="00435791" w:rsidRDefault="00435791" w:rsidP="00435791">
      <w:pPr>
        <w:pStyle w:val="Paragrafoelenco"/>
        <w:numPr>
          <w:ilvl w:val="0"/>
          <w:numId w:val="28"/>
        </w:numPr>
      </w:pPr>
      <w:r>
        <w:t>Scadute</w:t>
      </w:r>
    </w:p>
    <w:p w14:paraId="659A89F9" w14:textId="7F2554EF" w:rsidR="00BE71E9" w:rsidRDefault="00435791" w:rsidP="00BE71E9">
      <w:pPr>
        <w:pStyle w:val="Paragrafoelenco"/>
        <w:numPr>
          <w:ilvl w:val="0"/>
          <w:numId w:val="28"/>
        </w:numPr>
      </w:pPr>
      <w:r>
        <w:t>In scadenza</w:t>
      </w:r>
    </w:p>
    <w:p w14:paraId="487F122C" w14:textId="21BB5F42" w:rsidR="00DF101F" w:rsidRDefault="00DF101F" w:rsidP="00BE71E9">
      <w:pPr>
        <w:pStyle w:val="Paragrafoelenco"/>
        <w:numPr>
          <w:ilvl w:val="0"/>
          <w:numId w:val="28"/>
        </w:numPr>
      </w:pPr>
      <w:r>
        <w:t>Tipologia</w:t>
      </w:r>
    </w:p>
    <w:p w14:paraId="0289FCF3" w14:textId="5F7A1192" w:rsidR="00DF101F" w:rsidRDefault="00DF101F" w:rsidP="00BE71E9">
      <w:pPr>
        <w:pStyle w:val="Paragrafoelenco"/>
        <w:numPr>
          <w:ilvl w:val="0"/>
          <w:numId w:val="28"/>
        </w:numPr>
      </w:pPr>
      <w:r>
        <w:t>Assegnatario</w:t>
      </w:r>
    </w:p>
    <w:p w14:paraId="656FF604" w14:textId="49CD416B" w:rsidR="00DF101F" w:rsidRDefault="00DF101F" w:rsidP="00DF101F">
      <w:r>
        <w:t xml:space="preserve">In </w:t>
      </w:r>
      <w:r w:rsidR="00B4522C">
        <w:t>quest</w:t>
      </w:r>
      <w:r>
        <w:t>o modo l’</w:t>
      </w:r>
      <w:r w:rsidR="004B2AF3">
        <w:t>Utente</w:t>
      </w:r>
      <w:r>
        <w:t xml:space="preserve"> può inviare un messaggio all’assegnatario della </w:t>
      </w:r>
      <w:r w:rsidR="00B4522C">
        <w:t>Quest</w:t>
      </w:r>
      <w:r>
        <w:t xml:space="preserve"> tramite la funzionalità di Messaggistica così da verificare eventuali impedimenti e agevolare così il completamento della </w:t>
      </w:r>
      <w:r w:rsidR="00B4522C">
        <w:t>Quest</w:t>
      </w:r>
      <w:r>
        <w:t>.</w:t>
      </w:r>
    </w:p>
    <w:p w14:paraId="376EC832" w14:textId="77777777" w:rsidR="00DF101F" w:rsidRDefault="00DF101F" w:rsidP="00DF101F"/>
    <w:p w14:paraId="6FDCFA9B" w14:textId="5EC1A732" w:rsidR="00BE71E9" w:rsidRPr="00BE71E9" w:rsidRDefault="00BE71E9" w:rsidP="00BE71E9">
      <w:pPr>
        <w:pStyle w:val="Titolo2"/>
        <w:spacing w:before="160" w:after="120" w:line="240" w:lineRule="auto"/>
        <w:ind w:left="720" w:hanging="720"/>
        <w:jc w:val="both"/>
        <w:rPr>
          <w:rFonts w:cs="Arial"/>
        </w:rPr>
      </w:pPr>
      <w:bookmarkStart w:id="11" w:name="_Toc214022539"/>
      <w:r w:rsidRPr="00E35EDA">
        <w:rPr>
          <w:rFonts w:cs="Arial"/>
        </w:rPr>
        <w:t>4.2.2</w:t>
      </w:r>
      <w:r>
        <w:rPr>
          <w:rFonts w:cs="Arial"/>
        </w:rPr>
        <w:t>.</w:t>
      </w:r>
      <w:r w:rsidR="00515395">
        <w:rPr>
          <w:rFonts w:cs="Arial"/>
        </w:rPr>
        <w:t>3</w:t>
      </w:r>
      <w:r w:rsidRPr="00E35EDA">
        <w:rPr>
          <w:rFonts w:cs="Arial"/>
        </w:rPr>
        <w:t xml:space="preserve"> </w:t>
      </w:r>
      <w:r w:rsidR="00B4522C">
        <w:rPr>
          <w:rFonts w:cs="Arial"/>
        </w:rPr>
        <w:t>Quest</w:t>
      </w:r>
      <w:r>
        <w:rPr>
          <w:rFonts w:cs="Arial"/>
        </w:rPr>
        <w:t xml:space="preserve"> attive</w:t>
      </w:r>
      <w:bookmarkEnd w:id="11"/>
    </w:p>
    <w:p w14:paraId="1E4BEC8A" w14:textId="6F4928B9" w:rsidR="00BE71E9" w:rsidRDefault="00BE71E9" w:rsidP="00BE71E9">
      <w:r>
        <w:t xml:space="preserve">Selezionando il tasto </w:t>
      </w:r>
      <w:r w:rsidR="00B4522C">
        <w:t>Quest</w:t>
      </w:r>
      <w:r w:rsidR="00515395">
        <w:t xml:space="preserve"> attive</w:t>
      </w:r>
      <w:r>
        <w:t>, l’</w:t>
      </w:r>
      <w:r w:rsidR="004B2AF3">
        <w:t>Utente</w:t>
      </w:r>
      <w:r>
        <w:t xml:space="preserve"> atterra in una nuova pagina in cui sono visualizzate in formato tabellare le </w:t>
      </w:r>
      <w:r w:rsidR="00B4522C">
        <w:t>Quest</w:t>
      </w:r>
      <w:r>
        <w:t xml:space="preserve"> attive</w:t>
      </w:r>
      <w:r w:rsidR="00DF101F">
        <w:t>.</w:t>
      </w:r>
    </w:p>
    <w:p w14:paraId="20666015" w14:textId="3B767796" w:rsidR="00BE71E9" w:rsidRDefault="00BE71E9" w:rsidP="00BE71E9">
      <w:r>
        <w:t xml:space="preserve">Ogni </w:t>
      </w:r>
      <w:r w:rsidR="00B4522C">
        <w:t>Quest</w:t>
      </w:r>
      <w:r>
        <w:t xml:space="preserve"> è rappresentata da:</w:t>
      </w:r>
    </w:p>
    <w:p w14:paraId="1280D98D" w14:textId="77777777" w:rsidR="00BE71E9" w:rsidRDefault="00BE71E9" w:rsidP="00BE71E9">
      <w:pPr>
        <w:pStyle w:val="Paragrafoelenco"/>
        <w:numPr>
          <w:ilvl w:val="0"/>
          <w:numId w:val="28"/>
        </w:numPr>
      </w:pPr>
      <w:r>
        <w:t>Titolo</w:t>
      </w:r>
    </w:p>
    <w:p w14:paraId="7426BA7B" w14:textId="77777777" w:rsidR="00BE71E9" w:rsidRDefault="00BE71E9" w:rsidP="00BE71E9">
      <w:pPr>
        <w:pStyle w:val="Paragrafoelenco"/>
        <w:numPr>
          <w:ilvl w:val="0"/>
          <w:numId w:val="28"/>
        </w:numPr>
      </w:pPr>
      <w:r>
        <w:t>Tipologia</w:t>
      </w:r>
    </w:p>
    <w:p w14:paraId="0CCCECBC" w14:textId="77777777" w:rsidR="00BE71E9" w:rsidRDefault="00BE71E9" w:rsidP="00BE71E9">
      <w:pPr>
        <w:pStyle w:val="Paragrafoelenco"/>
        <w:numPr>
          <w:ilvl w:val="0"/>
          <w:numId w:val="28"/>
        </w:numPr>
      </w:pPr>
      <w:r>
        <w:t>Descrizione</w:t>
      </w:r>
    </w:p>
    <w:p w14:paraId="157F6E54" w14:textId="77777777" w:rsidR="00BE71E9" w:rsidRDefault="00BE71E9" w:rsidP="00BE71E9">
      <w:pPr>
        <w:pStyle w:val="Paragrafoelenco"/>
        <w:numPr>
          <w:ilvl w:val="0"/>
          <w:numId w:val="28"/>
        </w:numPr>
      </w:pPr>
      <w:r>
        <w:t>Punti XP in palio</w:t>
      </w:r>
    </w:p>
    <w:p w14:paraId="54B847C8" w14:textId="77777777" w:rsidR="00BE71E9" w:rsidRDefault="00BE71E9" w:rsidP="00BE71E9">
      <w:pPr>
        <w:pStyle w:val="Paragrafoelenco"/>
        <w:numPr>
          <w:ilvl w:val="0"/>
          <w:numId w:val="28"/>
        </w:numPr>
      </w:pPr>
      <w:r>
        <w:t>Crediti in palio</w:t>
      </w:r>
    </w:p>
    <w:p w14:paraId="10B89D83" w14:textId="68C434C2" w:rsidR="00BE71E9" w:rsidRDefault="00BE71E9" w:rsidP="00BE71E9">
      <w:pPr>
        <w:pStyle w:val="Paragrafoelenco"/>
        <w:numPr>
          <w:ilvl w:val="0"/>
          <w:numId w:val="28"/>
        </w:numPr>
      </w:pPr>
      <w:r>
        <w:t>Data di creazione</w:t>
      </w:r>
    </w:p>
    <w:p w14:paraId="2CA29914" w14:textId="77777777" w:rsidR="00BE71E9" w:rsidRDefault="00BE71E9" w:rsidP="00BE71E9">
      <w:pPr>
        <w:pStyle w:val="Paragrafoelenco"/>
        <w:numPr>
          <w:ilvl w:val="0"/>
          <w:numId w:val="28"/>
        </w:numPr>
      </w:pPr>
      <w:r>
        <w:t>Data di scadenza</w:t>
      </w:r>
    </w:p>
    <w:p w14:paraId="74D75141" w14:textId="62F4574B" w:rsidR="00BE71E9" w:rsidRDefault="004B2AF3" w:rsidP="00BE71E9">
      <w:pPr>
        <w:pStyle w:val="Paragrafoelenco"/>
        <w:numPr>
          <w:ilvl w:val="0"/>
          <w:numId w:val="28"/>
        </w:numPr>
      </w:pPr>
      <w:r>
        <w:t>Dipendente</w:t>
      </w:r>
      <w:r w:rsidR="00DF101F">
        <w:t>/gruppo</w:t>
      </w:r>
      <w:r w:rsidR="00BE71E9">
        <w:t xml:space="preserve"> assegnatario</w:t>
      </w:r>
    </w:p>
    <w:p w14:paraId="25B8FD38" w14:textId="20E4487B" w:rsidR="00BF526B" w:rsidRDefault="00BF526B" w:rsidP="00BE71E9">
      <w:pPr>
        <w:pStyle w:val="Paragrafoelenco"/>
        <w:numPr>
          <w:ilvl w:val="0"/>
          <w:numId w:val="28"/>
        </w:numPr>
      </w:pPr>
      <w:r>
        <w:t xml:space="preserve">Funzionalità di chiusura della </w:t>
      </w:r>
      <w:r w:rsidR="00B4522C">
        <w:t>Quest</w:t>
      </w:r>
      <w:r>
        <w:t xml:space="preserve"> (in anticipo sulla scadenza, senza che sia stata completata)</w:t>
      </w:r>
    </w:p>
    <w:p w14:paraId="7AE6BBEF" w14:textId="2AAD233B" w:rsidR="00BE71E9" w:rsidRDefault="00BE71E9" w:rsidP="00BE71E9">
      <w:r>
        <w:lastRenderedPageBreak/>
        <w:t xml:space="preserve">Sono presenti alcuni filtri così da agevolare la ricerca di una </w:t>
      </w:r>
      <w:r w:rsidR="00B4522C">
        <w:t>Quest</w:t>
      </w:r>
      <w:r>
        <w:t xml:space="preserve"> specifica:</w:t>
      </w:r>
    </w:p>
    <w:p w14:paraId="711A3FD6" w14:textId="1CCB2776" w:rsidR="004F3982" w:rsidRPr="00DF101F" w:rsidRDefault="004F3982" w:rsidP="00BE71E9">
      <w:pPr>
        <w:pStyle w:val="Paragrafoelenco"/>
        <w:numPr>
          <w:ilvl w:val="0"/>
          <w:numId w:val="28"/>
        </w:numPr>
      </w:pPr>
      <w:r w:rsidRPr="00DF101F">
        <w:t>Scadenza</w:t>
      </w:r>
      <w:r w:rsidR="00DF101F" w:rsidRPr="00DF101F">
        <w:t xml:space="preserve"> (filtro sul mese)</w:t>
      </w:r>
    </w:p>
    <w:p w14:paraId="3C052E85" w14:textId="4DBA69DA" w:rsidR="004F3982" w:rsidRPr="00DF101F" w:rsidRDefault="00DF101F" w:rsidP="00BE71E9">
      <w:pPr>
        <w:pStyle w:val="Paragrafoelenco"/>
        <w:numPr>
          <w:ilvl w:val="0"/>
          <w:numId w:val="28"/>
        </w:numPr>
      </w:pPr>
      <w:r w:rsidRPr="00DF101F">
        <w:t>Assegnatario</w:t>
      </w:r>
    </w:p>
    <w:p w14:paraId="389DD956" w14:textId="069BAB1F" w:rsidR="004F3982" w:rsidRPr="00DF101F" w:rsidRDefault="00DF101F" w:rsidP="00DF101F">
      <w:pPr>
        <w:pStyle w:val="Paragrafoelenco"/>
        <w:numPr>
          <w:ilvl w:val="0"/>
          <w:numId w:val="28"/>
        </w:numPr>
      </w:pPr>
      <w:r w:rsidRPr="00DF101F">
        <w:t>Tipologia</w:t>
      </w:r>
    </w:p>
    <w:p w14:paraId="5C795F05" w14:textId="17CD47BB" w:rsidR="00BE71E9" w:rsidRPr="00515395" w:rsidRDefault="00515395" w:rsidP="00515395">
      <w:pPr>
        <w:pStyle w:val="Titolo2"/>
        <w:spacing w:before="160" w:after="120" w:line="240" w:lineRule="auto"/>
        <w:ind w:left="720" w:hanging="720"/>
        <w:jc w:val="both"/>
        <w:rPr>
          <w:rFonts w:cs="Arial"/>
        </w:rPr>
      </w:pPr>
      <w:bookmarkStart w:id="12" w:name="_Toc214022540"/>
      <w:r w:rsidRPr="00E35EDA">
        <w:rPr>
          <w:rFonts w:cs="Arial"/>
        </w:rPr>
        <w:t>4.2.2</w:t>
      </w:r>
      <w:r>
        <w:rPr>
          <w:rFonts w:cs="Arial"/>
        </w:rPr>
        <w:t>.4</w:t>
      </w:r>
      <w:r w:rsidRPr="00E35EDA">
        <w:rPr>
          <w:rFonts w:cs="Arial"/>
        </w:rPr>
        <w:t xml:space="preserve"> </w:t>
      </w:r>
      <w:r>
        <w:rPr>
          <w:rFonts w:cs="Arial"/>
        </w:rPr>
        <w:t xml:space="preserve">Approvazione </w:t>
      </w:r>
      <w:r w:rsidR="00B4522C">
        <w:rPr>
          <w:rFonts w:cs="Arial"/>
        </w:rPr>
        <w:t>Quest</w:t>
      </w:r>
      <w:bookmarkEnd w:id="12"/>
    </w:p>
    <w:p w14:paraId="38BCF066" w14:textId="525AA0FD" w:rsidR="00515395" w:rsidRDefault="00515395" w:rsidP="00515395">
      <w:r>
        <w:t xml:space="preserve">Selezionando il tasto </w:t>
      </w:r>
      <w:r w:rsidR="00E232FC">
        <w:t>Approvazione</w:t>
      </w:r>
      <w:r>
        <w:t xml:space="preserve"> </w:t>
      </w:r>
      <w:r w:rsidR="00B4522C">
        <w:t>Quest</w:t>
      </w:r>
      <w:r>
        <w:t>, l’</w:t>
      </w:r>
      <w:r w:rsidR="004B2AF3">
        <w:t>Utente</w:t>
      </w:r>
      <w:r>
        <w:t xml:space="preserve"> atterra in una nuova pagina in cui sono visualizzate in formato tabellare le </w:t>
      </w:r>
      <w:r w:rsidR="00B4522C">
        <w:t>Quest</w:t>
      </w:r>
      <w:r>
        <w:t xml:space="preserve"> </w:t>
      </w:r>
      <w:r w:rsidR="005734C7">
        <w:t xml:space="preserve">contrassegnate come completate dal </w:t>
      </w:r>
      <w:r w:rsidR="004B2AF3">
        <w:t>Dipendente</w:t>
      </w:r>
      <w:r w:rsidR="005734C7">
        <w:t xml:space="preserve"> e </w:t>
      </w:r>
      <w:r w:rsidR="00D566AF">
        <w:t xml:space="preserve">che devono essere </w:t>
      </w:r>
      <w:r w:rsidR="005734C7">
        <w:t xml:space="preserve">quindi </w:t>
      </w:r>
      <w:r w:rsidR="00D566AF">
        <w:t>approvate.</w:t>
      </w:r>
    </w:p>
    <w:p w14:paraId="6D15C6E5" w14:textId="67E17C2D" w:rsidR="00D566AF" w:rsidRDefault="00A00625" w:rsidP="00515395">
      <w:r>
        <w:t xml:space="preserve">Per poter completare una </w:t>
      </w:r>
      <w:r w:rsidR="00B4522C">
        <w:t>Quest</w:t>
      </w:r>
      <w:r w:rsidR="00D566AF">
        <w:t xml:space="preserve">, </w:t>
      </w:r>
      <w:r>
        <w:t xml:space="preserve">il </w:t>
      </w:r>
      <w:r w:rsidR="004B2AF3">
        <w:t>Dipendente</w:t>
      </w:r>
      <w:r w:rsidR="00D566AF">
        <w:t xml:space="preserve"> deve confermare l’effettivo completamento della </w:t>
      </w:r>
      <w:r>
        <w:t>stessa</w:t>
      </w:r>
      <w:r w:rsidR="00D566AF">
        <w:t xml:space="preserve"> tramite la funzionalità apposita. </w:t>
      </w:r>
      <w:r w:rsidR="00C0470C">
        <w:t>L’</w:t>
      </w:r>
      <w:r w:rsidR="004B2AF3">
        <w:t>Utente</w:t>
      </w:r>
      <w:r w:rsidR="00C0470C">
        <w:t xml:space="preserve"> riceverà una notifica di </w:t>
      </w:r>
      <w:r w:rsidR="00B4522C">
        <w:t>Quest</w:t>
      </w:r>
      <w:r w:rsidR="00C0470C">
        <w:t xml:space="preserve"> completata, e la visualizzerà in lista in</w:t>
      </w:r>
      <w:r>
        <w:t xml:space="preserve"> stato Da Approvare; egli potrà verificarne </w:t>
      </w:r>
      <w:r>
        <w:rPr>
          <w:i/>
          <w:iCs/>
        </w:rPr>
        <w:t>offline</w:t>
      </w:r>
      <w:r>
        <w:t xml:space="preserve"> l’effettivo completamento, per poi dare la propria conferma.</w:t>
      </w:r>
      <w:r w:rsidR="009E553E">
        <w:t xml:space="preserve"> </w:t>
      </w:r>
    </w:p>
    <w:p w14:paraId="113C43C1" w14:textId="66CB91EF" w:rsidR="00D92267" w:rsidRDefault="00D92267" w:rsidP="00515395">
      <w:r>
        <w:t>L’</w:t>
      </w:r>
      <w:r w:rsidR="004B2AF3">
        <w:t>Utente</w:t>
      </w:r>
      <w:r>
        <w:t xml:space="preserve"> seleziona il tasto Conferma: viene visualizzato un popup di ulteriore conferma (</w:t>
      </w:r>
      <w:r>
        <w:rPr>
          <w:i/>
          <w:iCs/>
        </w:rPr>
        <w:t>“sei sicuro?”</w:t>
      </w:r>
      <w:r>
        <w:t>)</w:t>
      </w:r>
      <w:r w:rsidR="003C7A22">
        <w:t xml:space="preserve">, la </w:t>
      </w:r>
      <w:r w:rsidR="00B4522C">
        <w:t>Quest</w:t>
      </w:r>
      <w:r w:rsidR="003C7A22">
        <w:t xml:space="preserve"> viene chiusa e vengono così assegnati i punti esperienza e i crediti previsti al </w:t>
      </w:r>
      <w:r w:rsidR="004B2AF3">
        <w:t>Dipendente</w:t>
      </w:r>
      <w:r w:rsidR="003C7A22">
        <w:t>.</w:t>
      </w:r>
    </w:p>
    <w:p w14:paraId="305832D2" w14:textId="08A2A9B4" w:rsidR="003C7A22" w:rsidRPr="00D92267" w:rsidRDefault="003C7A22" w:rsidP="00515395">
      <w:r>
        <w:t>Nel caso in cui l’</w:t>
      </w:r>
      <w:r w:rsidR="004B2AF3">
        <w:t>Utente</w:t>
      </w:r>
      <w:r>
        <w:t xml:space="preserve"> rifiuti il completamento della </w:t>
      </w:r>
      <w:r w:rsidR="00B4522C">
        <w:t>Quest</w:t>
      </w:r>
      <w:r>
        <w:t xml:space="preserve"> tramite il tasto previsto, la </w:t>
      </w:r>
      <w:r w:rsidR="00B4522C">
        <w:t>Quest</w:t>
      </w:r>
      <w:r>
        <w:t xml:space="preserve"> rimane attiva, e l’</w:t>
      </w:r>
      <w:r w:rsidR="004B2AF3">
        <w:t>Utente</w:t>
      </w:r>
      <w:r>
        <w:t xml:space="preserve"> deve modificarne la scadenza; in un secondo momento potrà modificare gli altri parametri che la caratterizzano, per esempio può anche riassegnarla ad altro </w:t>
      </w:r>
      <w:r w:rsidR="004B2AF3">
        <w:t>Dipendente</w:t>
      </w:r>
      <w:r>
        <w:t xml:space="preserve"> oppure direttamente chiuderla anzitempo senza che sia stata completata.</w:t>
      </w:r>
    </w:p>
    <w:p w14:paraId="0CA81BE3" w14:textId="77777777" w:rsidR="00D566AF" w:rsidRDefault="00D566AF" w:rsidP="00D566AF"/>
    <w:p w14:paraId="4FDD0936" w14:textId="52647A44" w:rsidR="00E232FC" w:rsidRPr="00515395" w:rsidRDefault="00E232FC" w:rsidP="00E232FC">
      <w:pPr>
        <w:pStyle w:val="Titolo2"/>
        <w:spacing w:before="160" w:after="120" w:line="240" w:lineRule="auto"/>
        <w:ind w:left="720" w:hanging="720"/>
        <w:jc w:val="both"/>
        <w:rPr>
          <w:rFonts w:cs="Arial"/>
        </w:rPr>
      </w:pPr>
      <w:bookmarkStart w:id="13" w:name="_Toc214022541"/>
      <w:r w:rsidRPr="00E35EDA">
        <w:rPr>
          <w:rFonts w:cs="Arial"/>
        </w:rPr>
        <w:t>4.2.2</w:t>
      </w:r>
      <w:r>
        <w:rPr>
          <w:rFonts w:cs="Arial"/>
        </w:rPr>
        <w:t>.5</w:t>
      </w:r>
      <w:r w:rsidRPr="00E35EDA">
        <w:rPr>
          <w:rFonts w:cs="Arial"/>
        </w:rPr>
        <w:t xml:space="preserve"> </w:t>
      </w:r>
      <w:r w:rsidR="00B4522C">
        <w:rPr>
          <w:rFonts w:cs="Arial"/>
        </w:rPr>
        <w:t>Quest</w:t>
      </w:r>
      <w:r>
        <w:rPr>
          <w:rFonts w:cs="Arial"/>
        </w:rPr>
        <w:t xml:space="preserve"> salvate</w:t>
      </w:r>
      <w:bookmarkEnd w:id="13"/>
    </w:p>
    <w:p w14:paraId="4815C8C0" w14:textId="29344D2B" w:rsidR="003B57C1" w:rsidRDefault="003B57C1" w:rsidP="003B57C1">
      <w:r>
        <w:t xml:space="preserve">Selezionando il tasto </w:t>
      </w:r>
      <w:r w:rsidR="00B4522C">
        <w:t>Quest</w:t>
      </w:r>
      <w:r>
        <w:t xml:space="preserve"> salvate, l’</w:t>
      </w:r>
      <w:r w:rsidR="004B2AF3">
        <w:t>Utente</w:t>
      </w:r>
      <w:r>
        <w:t xml:space="preserve"> atterra in una nuova pagina in cui sono visualizzate in formato tabellare </w:t>
      </w:r>
      <w:r w:rsidR="00091281">
        <w:t xml:space="preserve">le </w:t>
      </w:r>
      <w:r w:rsidR="00B4522C">
        <w:t>Quest</w:t>
      </w:r>
      <w:r w:rsidR="00091281">
        <w:t xml:space="preserve"> che non sono ancora state assegnate</w:t>
      </w:r>
      <w:r w:rsidR="00E836F5">
        <w:t>.</w:t>
      </w:r>
      <w:r w:rsidR="00091281">
        <w:t xml:space="preserve"> </w:t>
      </w:r>
      <w:r w:rsidR="007D0D74">
        <w:t>Selezionando il tasto Usa Template, l’</w:t>
      </w:r>
      <w:r w:rsidR="004B2AF3">
        <w:t>Utente</w:t>
      </w:r>
      <w:r w:rsidR="007D0D74">
        <w:t xml:space="preserve"> atterra nella pagina di creazione della </w:t>
      </w:r>
      <w:r w:rsidR="00B4522C">
        <w:t>Quest</w:t>
      </w:r>
      <w:r w:rsidR="007D0D74">
        <w:t xml:space="preserve"> in cui tutti i dati sono già precompilati ad eccezione del campo “Assegna a”. Una volta utilizzato il template, </w:t>
      </w:r>
      <w:r w:rsidR="00B4522C">
        <w:t>Quest</w:t>
      </w:r>
      <w:r w:rsidR="007D0D74">
        <w:t>o rimane disponibile per essere usato più volte fino all’esplicita cancellazione dello stesso tramite l’icona cancella presente per ognuno dei template salvati</w:t>
      </w:r>
      <w:r w:rsidR="00E26466">
        <w:t>.</w:t>
      </w:r>
    </w:p>
    <w:p w14:paraId="1FBEBB14" w14:textId="77777777" w:rsidR="00D6683E" w:rsidRPr="00D6683E" w:rsidRDefault="00D6683E" w:rsidP="00D6683E"/>
    <w:p w14:paraId="7575CCA7" w14:textId="7036EFC5" w:rsidR="00985797" w:rsidRPr="00D6683E" w:rsidRDefault="00985797" w:rsidP="00985797">
      <w:pPr>
        <w:pStyle w:val="Titolo2"/>
        <w:spacing w:before="160" w:after="120" w:line="240" w:lineRule="auto"/>
        <w:ind w:left="720" w:hanging="720"/>
        <w:jc w:val="both"/>
        <w:rPr>
          <w:rFonts w:cs="Arial"/>
        </w:rPr>
      </w:pPr>
      <w:bookmarkStart w:id="14" w:name="_Toc214022542"/>
      <w:r w:rsidRPr="00D6683E">
        <w:rPr>
          <w:rFonts w:cs="Arial"/>
        </w:rPr>
        <w:t xml:space="preserve">4.2.3 </w:t>
      </w:r>
      <w:r w:rsidR="00E836F5">
        <w:rPr>
          <w:rFonts w:cs="Arial"/>
        </w:rPr>
        <w:t>Team Support e Assistenza</w:t>
      </w:r>
      <w:bookmarkEnd w:id="14"/>
    </w:p>
    <w:p w14:paraId="634158AB" w14:textId="5142DC25" w:rsidR="00E25D35" w:rsidRDefault="003B57C1" w:rsidP="00985797">
      <w:r w:rsidRPr="00E35EDA">
        <w:t xml:space="preserve">Selezionando </w:t>
      </w:r>
      <w:r>
        <w:rPr>
          <w:b/>
          <w:bCs/>
        </w:rPr>
        <w:t xml:space="preserve">Help </w:t>
      </w:r>
      <w:proofErr w:type="spellStart"/>
      <w:r>
        <w:rPr>
          <w:b/>
          <w:bCs/>
        </w:rPr>
        <w:t>Re</w:t>
      </w:r>
      <w:r w:rsidR="00B4522C">
        <w:rPr>
          <w:b/>
          <w:bCs/>
        </w:rPr>
        <w:t>quest</w:t>
      </w:r>
      <w:r>
        <w:rPr>
          <w:b/>
          <w:bCs/>
        </w:rPr>
        <w:t>s</w:t>
      </w:r>
      <w:proofErr w:type="spellEnd"/>
      <w:r w:rsidRPr="00E35EDA">
        <w:t xml:space="preserve">, </w:t>
      </w:r>
      <w:r>
        <w:t>l’</w:t>
      </w:r>
      <w:r w:rsidR="004B2AF3">
        <w:t>Utente</w:t>
      </w:r>
      <w:r>
        <w:t xml:space="preserve"> accede alla pagina in cui </w:t>
      </w:r>
      <w:r w:rsidR="00E25D35">
        <w:t xml:space="preserve">sono visualizzate tutte le </w:t>
      </w:r>
      <w:r w:rsidR="00B4522C">
        <w:t>Quest</w:t>
      </w:r>
      <w:r w:rsidR="00E25D35">
        <w:t xml:space="preserve"> per le quali un </w:t>
      </w:r>
      <w:r w:rsidR="004B2AF3">
        <w:t>Utente</w:t>
      </w:r>
      <w:r w:rsidR="00E25D35">
        <w:t xml:space="preserve"> </w:t>
      </w:r>
      <w:r w:rsidR="004B2AF3">
        <w:t>Dipendente</w:t>
      </w:r>
      <w:r w:rsidR="00E25D35">
        <w:t xml:space="preserve"> ha richiesto un aiuto; selezionando la </w:t>
      </w:r>
      <w:r w:rsidR="00B4522C">
        <w:t>Quest</w:t>
      </w:r>
      <w:r w:rsidR="00E25D35">
        <w:t xml:space="preserve"> desiderata, viene visualizzato un popup in cui è presente il testo con la richiesta di aiuto stessa. </w:t>
      </w:r>
      <w:r>
        <w:t xml:space="preserve"> </w:t>
      </w:r>
    </w:p>
    <w:p w14:paraId="4B78922F" w14:textId="634F31D7" w:rsidR="00E25D35" w:rsidRDefault="00E25D35" w:rsidP="00985797">
      <w:r>
        <w:t>Sono presenti i seguenti filtri:</w:t>
      </w:r>
    </w:p>
    <w:p w14:paraId="2CD7DFE9" w14:textId="743F7CB2" w:rsidR="00E25D35" w:rsidRDefault="00E25D35" w:rsidP="00E25D35">
      <w:pPr>
        <w:pStyle w:val="Paragrafoelenco"/>
        <w:numPr>
          <w:ilvl w:val="0"/>
          <w:numId w:val="28"/>
        </w:numPr>
      </w:pPr>
      <w:r>
        <w:lastRenderedPageBreak/>
        <w:t>Team di appartenenza</w:t>
      </w:r>
    </w:p>
    <w:p w14:paraId="0386F9C8" w14:textId="6BA22774" w:rsidR="00E25D35" w:rsidRDefault="00E25D35" w:rsidP="00E25D35">
      <w:pPr>
        <w:pStyle w:val="Paragrafoelenco"/>
        <w:numPr>
          <w:ilvl w:val="0"/>
          <w:numId w:val="28"/>
        </w:numPr>
      </w:pPr>
      <w:r>
        <w:t>Assegnatario</w:t>
      </w:r>
    </w:p>
    <w:p w14:paraId="098DCAF0" w14:textId="790E1011" w:rsidR="00E25D35" w:rsidRDefault="00E25D35" w:rsidP="00E25D35">
      <w:pPr>
        <w:pStyle w:val="Paragrafoelenco"/>
        <w:numPr>
          <w:ilvl w:val="0"/>
          <w:numId w:val="28"/>
        </w:numPr>
      </w:pPr>
      <w:r>
        <w:t xml:space="preserve">Titolo </w:t>
      </w:r>
      <w:r w:rsidR="00B4522C">
        <w:t>Quest</w:t>
      </w:r>
    </w:p>
    <w:p w14:paraId="733668D6" w14:textId="77777777" w:rsidR="00C0470C" w:rsidRPr="00E35EDA" w:rsidRDefault="00C0470C" w:rsidP="00985797"/>
    <w:p w14:paraId="2C99BB7A" w14:textId="5B2651CB" w:rsidR="00985797" w:rsidRPr="00E35EDA" w:rsidRDefault="00985797" w:rsidP="00985797">
      <w:pPr>
        <w:pStyle w:val="Titolo2"/>
        <w:spacing w:before="160" w:after="120" w:line="240" w:lineRule="auto"/>
        <w:ind w:left="720" w:hanging="720"/>
        <w:jc w:val="both"/>
        <w:rPr>
          <w:rFonts w:cs="Arial"/>
        </w:rPr>
      </w:pPr>
      <w:bookmarkStart w:id="15" w:name="_Toc214022543"/>
      <w:r w:rsidRPr="00E35EDA">
        <w:rPr>
          <w:rFonts w:cs="Arial"/>
        </w:rPr>
        <w:t>4.2.4 Projects</w:t>
      </w:r>
      <w:bookmarkEnd w:id="15"/>
    </w:p>
    <w:p w14:paraId="333AC08F" w14:textId="34E3DBCB" w:rsidR="00B14E42" w:rsidRDefault="00B14E42" w:rsidP="00985797">
      <w:r w:rsidRPr="00E35EDA">
        <w:t xml:space="preserve">Selezionando </w:t>
      </w:r>
      <w:r>
        <w:rPr>
          <w:b/>
          <w:bCs/>
        </w:rPr>
        <w:t>Projects</w:t>
      </w:r>
      <w:r w:rsidRPr="00E35EDA">
        <w:t>, l’</w:t>
      </w:r>
      <w:r w:rsidR="004B2AF3">
        <w:t>Utente</w:t>
      </w:r>
      <w:r w:rsidRPr="00E35EDA">
        <w:t xml:space="preserve"> accede ad una pagina in cui </w:t>
      </w:r>
      <w:r>
        <w:t>può create un team, visualizzare i team esistenti e i team che sono stati chiusi in passato. L</w:t>
      </w:r>
      <w:r w:rsidR="00D23145">
        <w:t>a</w:t>
      </w:r>
      <w:r>
        <w:t xml:space="preserve"> creazion</w:t>
      </w:r>
      <w:r w:rsidR="00D23145">
        <w:t>e</w:t>
      </w:r>
      <w:r>
        <w:t xml:space="preserve"> di un team facilita l’assegnazione delle </w:t>
      </w:r>
      <w:r w:rsidR="00B4522C">
        <w:t>Quest</w:t>
      </w:r>
      <w:r>
        <w:t xml:space="preserve"> a più persone in un colpo solo (le </w:t>
      </w:r>
      <w:r w:rsidR="00B4522C">
        <w:t>Quest</w:t>
      </w:r>
      <w:r>
        <w:t xml:space="preserve"> diventano </w:t>
      </w:r>
      <w:r w:rsidR="00D23145">
        <w:rPr>
          <w:i/>
          <w:iCs/>
        </w:rPr>
        <w:t>Istanze</w:t>
      </w:r>
      <w:r w:rsidR="00D23145">
        <w:t>)</w:t>
      </w:r>
    </w:p>
    <w:p w14:paraId="3C1C936D" w14:textId="2939DEF6" w:rsidR="00C821E8" w:rsidRDefault="00C821E8" w:rsidP="00985797">
      <w:r>
        <w:t>Selezionando il tasto New Project, l’</w:t>
      </w:r>
      <w:r w:rsidR="004B2AF3">
        <w:t>Utente</w:t>
      </w:r>
      <w:r>
        <w:t xml:space="preserve"> atterra in una pagina in cui deve inserire</w:t>
      </w:r>
    </w:p>
    <w:p w14:paraId="4242E5D3" w14:textId="3712DBF6" w:rsidR="00C821E8" w:rsidRDefault="00C821E8" w:rsidP="00C821E8">
      <w:pPr>
        <w:pStyle w:val="Paragrafoelenco"/>
        <w:numPr>
          <w:ilvl w:val="0"/>
          <w:numId w:val="28"/>
        </w:numPr>
      </w:pPr>
      <w:r>
        <w:t>Nome progetto</w:t>
      </w:r>
    </w:p>
    <w:p w14:paraId="6CFEC316" w14:textId="10FE6E00" w:rsidR="00C821E8" w:rsidRDefault="00C821E8" w:rsidP="00C821E8">
      <w:pPr>
        <w:pStyle w:val="Paragrafoelenco"/>
        <w:numPr>
          <w:ilvl w:val="0"/>
          <w:numId w:val="28"/>
        </w:numPr>
      </w:pPr>
      <w:r>
        <w:t>Descrizione progetto</w:t>
      </w:r>
    </w:p>
    <w:p w14:paraId="14174A2C" w14:textId="36314B86" w:rsidR="00C821E8" w:rsidRDefault="00C821E8" w:rsidP="00C821E8">
      <w:pPr>
        <w:pStyle w:val="Paragrafoelenco"/>
        <w:numPr>
          <w:ilvl w:val="0"/>
          <w:numId w:val="28"/>
        </w:numPr>
      </w:pPr>
      <w:r>
        <w:t>Data inizio/fine progetto</w:t>
      </w:r>
    </w:p>
    <w:p w14:paraId="3CC3986A" w14:textId="70655582" w:rsidR="00C821E8" w:rsidRPr="00C821E8" w:rsidRDefault="00C821E8" w:rsidP="00C821E8">
      <w:pPr>
        <w:pStyle w:val="Paragrafoelenco"/>
        <w:numPr>
          <w:ilvl w:val="0"/>
          <w:numId w:val="28"/>
        </w:numPr>
        <w:rPr>
          <w:i/>
          <w:iCs/>
        </w:rPr>
      </w:pPr>
      <w:r>
        <w:t xml:space="preserve">Assegnazione </w:t>
      </w:r>
      <w:r w:rsidR="004B2AF3">
        <w:t>Dipendenti</w:t>
      </w:r>
      <w:r>
        <w:t xml:space="preserve">: tramite un tool di ricerca può ricercare il nome del </w:t>
      </w:r>
      <w:r w:rsidR="004B2AF3">
        <w:t>Dipendente</w:t>
      </w:r>
      <w:r>
        <w:t xml:space="preserve"> e aggiungerlo al progetto. Possono essere aggiunti al progetto anche </w:t>
      </w:r>
      <w:r w:rsidR="004B2AF3">
        <w:t>Dipendenti</w:t>
      </w:r>
      <w:r>
        <w:t xml:space="preserve"> appartenenti ad altre divisioni </w:t>
      </w:r>
      <w:r w:rsidRPr="00C821E8">
        <w:rPr>
          <w:i/>
          <w:iCs/>
        </w:rPr>
        <w:t>(l’accett</w:t>
      </w:r>
      <w:r w:rsidR="00A07FBC">
        <w:rPr>
          <w:i/>
          <w:iCs/>
        </w:rPr>
        <w:t>a</w:t>
      </w:r>
      <w:r w:rsidRPr="00C821E8">
        <w:rPr>
          <w:i/>
          <w:iCs/>
        </w:rPr>
        <w:t xml:space="preserve">zione o meno del </w:t>
      </w:r>
      <w:r w:rsidR="004B2AF3">
        <w:rPr>
          <w:i/>
          <w:iCs/>
        </w:rPr>
        <w:t>Dipendente</w:t>
      </w:r>
      <w:r w:rsidRPr="00C821E8">
        <w:rPr>
          <w:i/>
          <w:iCs/>
        </w:rPr>
        <w:t xml:space="preserve"> al progetto viene effettuata offline)</w:t>
      </w:r>
    </w:p>
    <w:p w14:paraId="1873B224" w14:textId="079313FE" w:rsidR="00D73DB8" w:rsidRPr="00C821E8" w:rsidRDefault="00C821E8" w:rsidP="001940FE">
      <w:r w:rsidRPr="00C821E8">
        <w:t xml:space="preserve">Accedendo a Progetti Esistenti, vengono visualizzati in formato tabellare i progetti creati attualmente attivi, caratterizzati da nome e data di fine progetto. Selezionandone uno, vengono visualizzate le </w:t>
      </w:r>
      <w:r w:rsidR="00B4522C">
        <w:t>Quest</w:t>
      </w:r>
      <w:r w:rsidRPr="00C821E8">
        <w:t xml:space="preserve"> assegnate a quel team.</w:t>
      </w:r>
    </w:p>
    <w:p w14:paraId="3C8C4062" w14:textId="3894CA5D" w:rsidR="00C821E8" w:rsidRPr="00C821E8" w:rsidRDefault="00C821E8" w:rsidP="00C821E8">
      <w:r w:rsidRPr="00C821E8">
        <w:t xml:space="preserve">Accedendo a Progetti Chiusi, vengono visualizzati in formato tabellare tutti i progetti creati, caratterizzati da nome e data di inizio/fine progetto. Selezionandone uno, vengono visualizzate le </w:t>
      </w:r>
      <w:r w:rsidR="00B4522C">
        <w:t>Quest</w:t>
      </w:r>
      <w:r w:rsidRPr="00C821E8">
        <w:t xml:space="preserve"> che sono state assegnate a quel team in passato.</w:t>
      </w:r>
    </w:p>
    <w:p w14:paraId="0FBB82C4" w14:textId="77777777" w:rsidR="00D73DB8" w:rsidRPr="00E35EDA" w:rsidRDefault="00D73DB8" w:rsidP="001940FE"/>
    <w:p w14:paraId="2BD3A91C" w14:textId="681CB38F" w:rsidR="00880CE8" w:rsidRPr="00E35EDA" w:rsidRDefault="007313C5" w:rsidP="00D45DA8">
      <w:pPr>
        <w:pStyle w:val="Titolo2"/>
        <w:spacing w:before="160" w:after="120" w:line="240" w:lineRule="auto"/>
        <w:ind w:left="720" w:hanging="720"/>
        <w:jc w:val="both"/>
        <w:rPr>
          <w:rFonts w:cs="Arial"/>
        </w:rPr>
      </w:pPr>
      <w:bookmarkStart w:id="16" w:name="_Toc214022544"/>
      <w:r w:rsidRPr="00E35EDA">
        <w:rPr>
          <w:rFonts w:cs="Arial"/>
        </w:rPr>
        <w:t>4.</w:t>
      </w:r>
      <w:r w:rsidR="00880CE8" w:rsidRPr="00E35EDA">
        <w:rPr>
          <w:rFonts w:cs="Arial"/>
        </w:rPr>
        <w:t xml:space="preserve">3 </w:t>
      </w:r>
      <w:r w:rsidR="00D45DA8" w:rsidRPr="00E35EDA">
        <w:rPr>
          <w:rFonts w:cs="Arial"/>
        </w:rPr>
        <w:t>Data</w:t>
      </w:r>
      <w:bookmarkEnd w:id="16"/>
    </w:p>
    <w:p w14:paraId="5655EB74" w14:textId="6BF410B9" w:rsidR="00B70258" w:rsidRDefault="00194C35" w:rsidP="00D45DA8">
      <w:r w:rsidRPr="00E35EDA">
        <w:t xml:space="preserve">Accedendo alla Tab </w:t>
      </w:r>
      <w:r>
        <w:t>Data</w:t>
      </w:r>
      <w:r w:rsidRPr="00E35EDA">
        <w:t>, l’</w:t>
      </w:r>
      <w:r w:rsidR="004B2AF3">
        <w:t>Utente</w:t>
      </w:r>
      <w:r w:rsidRPr="00E35EDA">
        <w:t xml:space="preserve"> visualizza</w:t>
      </w:r>
      <w:r>
        <w:t xml:space="preserve"> gli indicatori di performance previsti riguardanti le macroaree Performance e Crediti per ogni singolo </w:t>
      </w:r>
      <w:r w:rsidR="004B2AF3">
        <w:t>Dipendente</w:t>
      </w:r>
      <w:r>
        <w:t xml:space="preserve"> e </w:t>
      </w:r>
      <w:r w:rsidR="004F0BBF">
        <w:t>di conseguenza</w:t>
      </w:r>
      <w:r>
        <w:t xml:space="preserve"> il team che gestisce</w:t>
      </w:r>
      <w:r w:rsidR="004F0BBF">
        <w:t>, oltre che le proprie</w:t>
      </w:r>
      <w:r>
        <w:t>. Nello specifico:</w:t>
      </w:r>
    </w:p>
    <w:p w14:paraId="3D1217F0" w14:textId="48D68298" w:rsidR="00194C35" w:rsidRPr="00194C35" w:rsidRDefault="00D73DB8" w:rsidP="00D73DB8">
      <w:pPr>
        <w:pStyle w:val="Paragrafoelenco"/>
        <w:numPr>
          <w:ilvl w:val="0"/>
          <w:numId w:val="28"/>
        </w:numPr>
        <w:rPr>
          <w:u w:val="single"/>
        </w:rPr>
      </w:pPr>
      <w:r w:rsidRPr="00194C35">
        <w:t xml:space="preserve">Performance: </w:t>
      </w:r>
    </w:p>
    <w:p w14:paraId="196D67AA" w14:textId="6A0386C9" w:rsidR="00D73DB8" w:rsidRPr="00194C35" w:rsidRDefault="00D73DB8" w:rsidP="00D73DB8">
      <w:pPr>
        <w:pStyle w:val="Paragrafoelenco"/>
        <w:numPr>
          <w:ilvl w:val="1"/>
          <w:numId w:val="28"/>
        </w:numPr>
      </w:pPr>
      <w:r w:rsidRPr="00194C35">
        <w:t xml:space="preserve">Numero di </w:t>
      </w:r>
      <w:r w:rsidR="00B4522C">
        <w:t>Quest</w:t>
      </w:r>
      <w:r w:rsidRPr="00194C35">
        <w:t xml:space="preserve"> portate a termine in tempo</w:t>
      </w:r>
    </w:p>
    <w:p w14:paraId="452FAF2E" w14:textId="3EFB8AF9" w:rsidR="00D73DB8" w:rsidRPr="00194C35" w:rsidRDefault="00D73DB8" w:rsidP="00D73DB8">
      <w:pPr>
        <w:pStyle w:val="Paragrafoelenco"/>
        <w:numPr>
          <w:ilvl w:val="1"/>
          <w:numId w:val="28"/>
        </w:numPr>
      </w:pPr>
      <w:r w:rsidRPr="00194C35">
        <w:t xml:space="preserve">La </w:t>
      </w:r>
      <w:r w:rsidR="00194C35" w:rsidRPr="00194C35">
        <w:t>percentuale</w:t>
      </w:r>
      <w:r w:rsidRPr="00194C35">
        <w:t xml:space="preserve"> sul totale</w:t>
      </w:r>
    </w:p>
    <w:p w14:paraId="121F26D6" w14:textId="20E9AF52" w:rsidR="00D73DB8" w:rsidRPr="00194C35" w:rsidRDefault="00D73DB8" w:rsidP="00D73DB8">
      <w:pPr>
        <w:pStyle w:val="Paragrafoelenco"/>
        <w:numPr>
          <w:ilvl w:val="1"/>
          <w:numId w:val="28"/>
        </w:numPr>
      </w:pPr>
      <w:r w:rsidRPr="00194C35">
        <w:t>Numero delle volte che ho fornito aiuto</w:t>
      </w:r>
    </w:p>
    <w:p w14:paraId="12E3DAAE" w14:textId="161415E9" w:rsidR="00D73DB8" w:rsidRPr="00194C35" w:rsidRDefault="00D73DB8" w:rsidP="00D73DB8">
      <w:pPr>
        <w:pStyle w:val="Paragrafoelenco"/>
        <w:numPr>
          <w:ilvl w:val="1"/>
          <w:numId w:val="28"/>
        </w:numPr>
      </w:pPr>
      <w:r w:rsidRPr="00194C35">
        <w:t>Numero delle volte che ho richiesto aiuto</w:t>
      </w:r>
    </w:p>
    <w:p w14:paraId="1A2C526F" w14:textId="2F14CC03" w:rsidR="00D73DB8" w:rsidRPr="00194C35" w:rsidRDefault="00D73DB8" w:rsidP="00D73DB8">
      <w:pPr>
        <w:pStyle w:val="Paragrafoelenco"/>
        <w:numPr>
          <w:ilvl w:val="1"/>
          <w:numId w:val="28"/>
        </w:numPr>
      </w:pPr>
      <w:r w:rsidRPr="00194C35">
        <w:t>Numero delle volte che ho fallito l</w:t>
      </w:r>
      <w:r w:rsidR="00114CBB">
        <w:t>a</w:t>
      </w:r>
      <w:r w:rsidRPr="00194C35">
        <w:t xml:space="preserve"> </w:t>
      </w:r>
      <w:r w:rsidR="00B4522C">
        <w:t>Quest</w:t>
      </w:r>
    </w:p>
    <w:p w14:paraId="082B1CE3" w14:textId="6D03F23A" w:rsidR="00D73DB8" w:rsidRPr="00194C35" w:rsidRDefault="00D73DB8" w:rsidP="00D73DB8">
      <w:pPr>
        <w:pStyle w:val="Paragrafoelenco"/>
        <w:numPr>
          <w:ilvl w:val="1"/>
          <w:numId w:val="28"/>
        </w:numPr>
      </w:pPr>
      <w:r w:rsidRPr="00194C35">
        <w:t xml:space="preserve">La </w:t>
      </w:r>
      <w:r w:rsidR="00194C35" w:rsidRPr="00194C35">
        <w:t>percentuale</w:t>
      </w:r>
      <w:r w:rsidRPr="00194C35">
        <w:t xml:space="preserve"> sul totale de</w:t>
      </w:r>
      <w:r w:rsidR="00194C35" w:rsidRPr="00194C35">
        <w:t xml:space="preserve">lle </w:t>
      </w:r>
      <w:r w:rsidR="00B4522C">
        <w:t>Quest</w:t>
      </w:r>
      <w:r w:rsidR="00194C35" w:rsidRPr="00194C35">
        <w:t xml:space="preserve"> fallite</w:t>
      </w:r>
    </w:p>
    <w:p w14:paraId="5A0FD089" w14:textId="14BFBC16" w:rsidR="00D73DB8" w:rsidRPr="00194C35" w:rsidRDefault="00D73DB8" w:rsidP="00D73DB8">
      <w:pPr>
        <w:pStyle w:val="Paragrafoelenco"/>
        <w:numPr>
          <w:ilvl w:val="1"/>
          <w:numId w:val="28"/>
        </w:numPr>
      </w:pPr>
      <w:r w:rsidRPr="00194C35">
        <w:lastRenderedPageBreak/>
        <w:t xml:space="preserve">Numero </w:t>
      </w:r>
      <w:r w:rsidR="00194C35" w:rsidRPr="00194C35">
        <w:t>e percentuale</w:t>
      </w:r>
      <w:r w:rsidRPr="00194C35">
        <w:t xml:space="preserve"> delle volte che ho portato a termina la </w:t>
      </w:r>
      <w:r w:rsidR="00B4522C">
        <w:t>Quest</w:t>
      </w:r>
      <w:r w:rsidRPr="00194C35">
        <w:t xml:space="preserve"> ma in ritardo</w:t>
      </w:r>
    </w:p>
    <w:p w14:paraId="450D60AC" w14:textId="77777777" w:rsidR="00194C35" w:rsidRPr="00194C35" w:rsidRDefault="00D73DB8" w:rsidP="00D73DB8">
      <w:pPr>
        <w:pStyle w:val="Paragrafoelenco"/>
        <w:numPr>
          <w:ilvl w:val="1"/>
          <w:numId w:val="28"/>
        </w:numPr>
      </w:pPr>
      <w:r w:rsidRPr="00194C35">
        <w:t>Assenze medie nel periodo di tempo</w:t>
      </w:r>
    </w:p>
    <w:p w14:paraId="642916E3" w14:textId="7945100E" w:rsidR="00D73DB8" w:rsidRPr="00194C35" w:rsidRDefault="00194C35" w:rsidP="00D73DB8">
      <w:pPr>
        <w:pStyle w:val="Paragrafoelenco"/>
        <w:numPr>
          <w:ilvl w:val="1"/>
          <w:numId w:val="28"/>
        </w:numPr>
      </w:pPr>
      <w:r w:rsidRPr="00194C35">
        <w:t>Giorni di presenza consecutivi</w:t>
      </w:r>
    </w:p>
    <w:p w14:paraId="787C0FB5" w14:textId="70683CCA" w:rsidR="00D73DB8" w:rsidRPr="00194C35" w:rsidRDefault="00D73DB8" w:rsidP="00D73DB8">
      <w:pPr>
        <w:pStyle w:val="Paragrafoelenco"/>
        <w:numPr>
          <w:ilvl w:val="0"/>
          <w:numId w:val="28"/>
        </w:numPr>
      </w:pPr>
      <w:r w:rsidRPr="00194C35">
        <w:t>Credits</w:t>
      </w:r>
      <w:r w:rsidR="004B7249" w:rsidRPr="00194C35">
        <w:t xml:space="preserve">: </w:t>
      </w:r>
    </w:p>
    <w:p w14:paraId="5F76223C" w14:textId="5F6791A9" w:rsidR="004B7249" w:rsidRPr="00194C35" w:rsidRDefault="004B7249" w:rsidP="004B7249">
      <w:pPr>
        <w:pStyle w:val="Paragrafoelenco"/>
        <w:numPr>
          <w:ilvl w:val="1"/>
          <w:numId w:val="28"/>
        </w:numPr>
      </w:pPr>
      <w:r w:rsidRPr="00194C35">
        <w:t>Totale crediti guadagnati</w:t>
      </w:r>
    </w:p>
    <w:p w14:paraId="34E26937" w14:textId="7B726250" w:rsidR="004B7249" w:rsidRPr="00194C35" w:rsidRDefault="004B7249" w:rsidP="004B7249">
      <w:pPr>
        <w:pStyle w:val="Paragrafoelenco"/>
        <w:numPr>
          <w:ilvl w:val="1"/>
          <w:numId w:val="28"/>
        </w:numPr>
      </w:pPr>
      <w:r w:rsidRPr="00194C35">
        <w:t>Totale crediti spesi</w:t>
      </w:r>
    </w:p>
    <w:p w14:paraId="22C5A15A" w14:textId="0D1C808D" w:rsidR="004B7249" w:rsidRPr="00194C35" w:rsidRDefault="004B7249" w:rsidP="004B7249">
      <w:pPr>
        <w:pStyle w:val="Paragrafoelenco"/>
        <w:numPr>
          <w:ilvl w:val="1"/>
          <w:numId w:val="28"/>
        </w:numPr>
      </w:pPr>
      <w:r w:rsidRPr="00194C35">
        <w:t>Totale crediti guadagnati attraverso collaborazione</w:t>
      </w:r>
    </w:p>
    <w:p w14:paraId="28456A0D" w14:textId="431AD2AB" w:rsidR="00194C35" w:rsidRPr="00194C35" w:rsidRDefault="0034569D" w:rsidP="00194C35">
      <w:pPr>
        <w:rPr>
          <w:u w:val="single"/>
        </w:rPr>
      </w:pPr>
      <w:r>
        <w:t>È</w:t>
      </w:r>
      <w:r w:rsidR="00194C35">
        <w:t xml:space="preserve"> possibile confrontare i dati </w:t>
      </w:r>
      <w:r w:rsidR="004B2AF3">
        <w:t>Dipendenti</w:t>
      </w:r>
      <w:r w:rsidR="00194C35">
        <w:t>/team utilizzando diagrammi sovrapponibili.</w:t>
      </w:r>
    </w:p>
    <w:p w14:paraId="4E0DA449" w14:textId="6728DEDA" w:rsidR="0034569D" w:rsidRPr="0034569D" w:rsidRDefault="0034569D" w:rsidP="00824A25">
      <w:r w:rsidRPr="0034569D">
        <w:t xml:space="preserve">È inoltre possibile assegnare un badge particolare ad un </w:t>
      </w:r>
      <w:r w:rsidR="004B2AF3">
        <w:t>Dipendente</w:t>
      </w:r>
      <w:r w:rsidRPr="0034569D">
        <w:t xml:space="preserve">, che lo </w:t>
      </w:r>
      <w:r w:rsidR="003C0E43" w:rsidRPr="0034569D">
        <w:t>visualizzerà</w:t>
      </w:r>
      <w:r w:rsidRPr="0034569D">
        <w:t xml:space="preserve"> “attaccato” al proprio avatar; l’</w:t>
      </w:r>
      <w:r w:rsidR="004B2AF3">
        <w:t>Utente</w:t>
      </w:r>
      <w:r w:rsidRPr="0034569D">
        <w:t xml:space="preserve"> ha la possibilità di scegliere l’icona desiderata tra quelle disponibili per poi procedere con l’assegnazione.</w:t>
      </w:r>
    </w:p>
    <w:p w14:paraId="564E6C10" w14:textId="3CF07BA8" w:rsidR="00880CE8" w:rsidRPr="00584733" w:rsidRDefault="007313C5" w:rsidP="00584733">
      <w:pPr>
        <w:pStyle w:val="Titolo2"/>
        <w:spacing w:before="160" w:after="120" w:line="240" w:lineRule="auto"/>
        <w:ind w:left="720" w:hanging="720"/>
        <w:jc w:val="both"/>
        <w:rPr>
          <w:rFonts w:cs="Arial"/>
        </w:rPr>
      </w:pPr>
      <w:bookmarkStart w:id="17" w:name="_Toc214022545"/>
      <w:r w:rsidRPr="00E35EDA">
        <w:rPr>
          <w:rFonts w:cs="Arial"/>
        </w:rPr>
        <w:t>4</w:t>
      </w:r>
      <w:r w:rsidR="00D45DA8" w:rsidRPr="00E35EDA">
        <w:rPr>
          <w:rFonts w:cs="Arial"/>
        </w:rPr>
        <w:t>.</w:t>
      </w:r>
      <w:r w:rsidR="00880CE8" w:rsidRPr="00E35EDA">
        <w:rPr>
          <w:rFonts w:cs="Arial"/>
        </w:rPr>
        <w:t xml:space="preserve">4 </w:t>
      </w:r>
      <w:r w:rsidR="00D45DA8" w:rsidRPr="00E35EDA">
        <w:rPr>
          <w:rFonts w:cs="Arial"/>
        </w:rPr>
        <w:t>Notifications</w:t>
      </w:r>
      <w:bookmarkEnd w:id="17"/>
    </w:p>
    <w:p w14:paraId="594C8A82" w14:textId="3C3CE5A0" w:rsidR="00016718" w:rsidRDefault="0073742A" w:rsidP="00584733">
      <w:r w:rsidRPr="00E35EDA">
        <w:t xml:space="preserve">Accedendo alla Tab </w:t>
      </w:r>
      <w:proofErr w:type="spellStart"/>
      <w:r>
        <w:t>Notifications</w:t>
      </w:r>
      <w:proofErr w:type="spellEnd"/>
      <w:r w:rsidRPr="00E35EDA">
        <w:t>, l’</w:t>
      </w:r>
      <w:r w:rsidR="004B2AF3">
        <w:t>Utente</w:t>
      </w:r>
      <w:r w:rsidRPr="00E35EDA">
        <w:t xml:space="preserve"> visualizza</w:t>
      </w:r>
      <w:r>
        <w:t xml:space="preserve"> in formato tabellare le notifiche ricevute; esse sono suddivise per apparten</w:t>
      </w:r>
      <w:r w:rsidR="00002ABE">
        <w:t>en</w:t>
      </w:r>
      <w:r>
        <w:t>za, management o personali.</w:t>
      </w:r>
    </w:p>
    <w:p w14:paraId="623DA887" w14:textId="15D6DF98" w:rsidR="0073742A" w:rsidRDefault="0073742A" w:rsidP="00584733">
      <w:r>
        <w:t>Le notifiche previste sono:</w:t>
      </w:r>
    </w:p>
    <w:p w14:paraId="258A47FB" w14:textId="0C2C648B" w:rsidR="0073742A" w:rsidRPr="0073742A" w:rsidRDefault="0073742A" w:rsidP="0073742A">
      <w:pPr>
        <w:pStyle w:val="Paragrafoelenco"/>
        <w:numPr>
          <w:ilvl w:val="0"/>
          <w:numId w:val="28"/>
        </w:numPr>
        <w:rPr>
          <w:color w:val="0070C0"/>
        </w:rPr>
      </w:pPr>
      <w:r>
        <w:t xml:space="preserve">Alert di deadline chiusura </w:t>
      </w:r>
      <w:r w:rsidR="00B4522C">
        <w:t>Quest</w:t>
      </w:r>
    </w:p>
    <w:p w14:paraId="29314F14" w14:textId="604C9A4F" w:rsidR="00016718" w:rsidRPr="0073742A" w:rsidRDefault="0073742A" w:rsidP="00584733">
      <w:pPr>
        <w:pStyle w:val="Paragrafoelenco"/>
        <w:numPr>
          <w:ilvl w:val="0"/>
          <w:numId w:val="28"/>
        </w:numPr>
        <w:rPr>
          <w:color w:val="0070C0"/>
        </w:rPr>
      </w:pPr>
      <w:r>
        <w:t xml:space="preserve">Richiesta di conferma per le </w:t>
      </w:r>
      <w:r w:rsidR="00B4522C">
        <w:t>Quest</w:t>
      </w:r>
      <w:r>
        <w:t xml:space="preserve"> contrassegnate come completate dal </w:t>
      </w:r>
      <w:r w:rsidR="004B2AF3">
        <w:t>Dipendente</w:t>
      </w:r>
      <w:r>
        <w:t xml:space="preserve">. </w:t>
      </w:r>
    </w:p>
    <w:p w14:paraId="4B8466EE" w14:textId="77777777" w:rsidR="008B0C8C" w:rsidRPr="00016718" w:rsidRDefault="008B0C8C" w:rsidP="00824A25"/>
    <w:p w14:paraId="659E6C6D" w14:textId="09B2E33B" w:rsidR="0029188D" w:rsidRPr="00E35EDA" w:rsidRDefault="007313C5" w:rsidP="0029188D">
      <w:pPr>
        <w:pStyle w:val="Titolo2"/>
        <w:spacing w:before="160" w:after="120" w:line="240" w:lineRule="auto"/>
        <w:ind w:left="720" w:hanging="720"/>
        <w:jc w:val="both"/>
        <w:rPr>
          <w:rFonts w:cs="Arial"/>
        </w:rPr>
      </w:pPr>
      <w:bookmarkStart w:id="18" w:name="_Toc214022546"/>
      <w:r w:rsidRPr="00E35EDA">
        <w:rPr>
          <w:rFonts w:cs="Arial"/>
        </w:rPr>
        <w:t>4</w:t>
      </w:r>
      <w:r w:rsidR="00D45DA8" w:rsidRPr="00E35EDA">
        <w:rPr>
          <w:rFonts w:cs="Arial"/>
        </w:rPr>
        <w:t>.</w:t>
      </w:r>
      <w:r w:rsidR="00891EC4" w:rsidRPr="00E35EDA">
        <w:rPr>
          <w:rFonts w:cs="Arial"/>
        </w:rPr>
        <w:t>5</w:t>
      </w:r>
      <w:r w:rsidR="0029188D" w:rsidRPr="00E35EDA">
        <w:rPr>
          <w:rFonts w:cs="Arial"/>
        </w:rPr>
        <w:t xml:space="preserve"> </w:t>
      </w:r>
      <w:r w:rsidR="00D45DA8" w:rsidRPr="00E35EDA">
        <w:rPr>
          <w:rFonts w:cs="Arial"/>
        </w:rPr>
        <w:t>Menu</w:t>
      </w:r>
      <w:bookmarkEnd w:id="18"/>
    </w:p>
    <w:p w14:paraId="005A124A" w14:textId="0A2FD022" w:rsidR="008A1DC6" w:rsidRDefault="008A1DC6" w:rsidP="00584733">
      <w:r w:rsidRPr="00E35EDA">
        <w:t xml:space="preserve">Accedendo alla Tab </w:t>
      </w:r>
      <w:r w:rsidR="003B6624">
        <w:t>Menu</w:t>
      </w:r>
      <w:r w:rsidRPr="00E35EDA">
        <w:t>, l’</w:t>
      </w:r>
      <w:r w:rsidR="004B2AF3">
        <w:t>Utente</w:t>
      </w:r>
      <w:r w:rsidRPr="00E35EDA">
        <w:t xml:space="preserve"> visualizza</w:t>
      </w:r>
      <w:r>
        <w:t xml:space="preserve"> le seguenti funzionalità:</w:t>
      </w:r>
    </w:p>
    <w:p w14:paraId="46E90F44" w14:textId="3099D111" w:rsidR="008A1DC6" w:rsidRDefault="00002B2C" w:rsidP="00002B2C">
      <w:pPr>
        <w:pStyle w:val="Paragrafoelenco"/>
        <w:numPr>
          <w:ilvl w:val="0"/>
          <w:numId w:val="28"/>
        </w:numPr>
      </w:pPr>
      <w:r w:rsidRPr="00A01F5B">
        <w:t>Marketplace, link al marketplace</w:t>
      </w:r>
      <w:r w:rsidR="00A01F5B" w:rsidRPr="00A01F5B">
        <w:t xml:space="preserve"> dove possono e</w:t>
      </w:r>
      <w:r w:rsidR="00A01F5B">
        <w:t xml:space="preserve">ssere spesi i crediti guadagnati completando le </w:t>
      </w:r>
      <w:r w:rsidR="00B4522C">
        <w:t>Quest</w:t>
      </w:r>
    </w:p>
    <w:p w14:paraId="1267FB51" w14:textId="256C92B7" w:rsidR="00A01F5B" w:rsidRDefault="00A01F5B" w:rsidP="00002B2C">
      <w:pPr>
        <w:pStyle w:val="Paragrafoelenco"/>
        <w:numPr>
          <w:ilvl w:val="0"/>
          <w:numId w:val="28"/>
        </w:numPr>
      </w:pPr>
      <w:r>
        <w:t>Aiuto, in cui sono presenti contenuti statici e i contatti (indirizzi email) per poter contattare la Direzione Aziendale oppure per riportare bug</w:t>
      </w:r>
    </w:p>
    <w:p w14:paraId="678F54D8" w14:textId="60BBC809" w:rsidR="00A01F5B" w:rsidRDefault="00A01F5B" w:rsidP="00002B2C">
      <w:pPr>
        <w:pStyle w:val="Paragrafoelenco"/>
        <w:numPr>
          <w:ilvl w:val="0"/>
          <w:numId w:val="28"/>
        </w:numPr>
      </w:pPr>
      <w:r>
        <w:t xml:space="preserve">FAQ, in cui sono presenti le </w:t>
      </w:r>
      <w:proofErr w:type="spellStart"/>
      <w:r>
        <w:t>frequently</w:t>
      </w:r>
      <w:proofErr w:type="spellEnd"/>
      <w:r>
        <w:t xml:space="preserve"> </w:t>
      </w:r>
      <w:proofErr w:type="spellStart"/>
      <w:r>
        <w:t>asked</w:t>
      </w:r>
      <w:proofErr w:type="spellEnd"/>
      <w:r>
        <w:t xml:space="preserve"> </w:t>
      </w:r>
      <w:proofErr w:type="spellStart"/>
      <w:r w:rsidR="00B4522C">
        <w:t>quest</w:t>
      </w:r>
      <w:r w:rsidR="00832A9D">
        <w:t>ions</w:t>
      </w:r>
      <w:proofErr w:type="spellEnd"/>
      <w:r>
        <w:t xml:space="preserve"> in formato testo statico</w:t>
      </w:r>
    </w:p>
    <w:p w14:paraId="482B900A" w14:textId="5C646A7E" w:rsidR="00A01F5B" w:rsidRDefault="00A01F5B" w:rsidP="00002B2C">
      <w:pPr>
        <w:pStyle w:val="Paragrafoelenco"/>
        <w:numPr>
          <w:ilvl w:val="0"/>
          <w:numId w:val="28"/>
        </w:numPr>
      </w:pPr>
      <w:r>
        <w:t xml:space="preserve">Impostazioni. Selezionando </w:t>
      </w:r>
      <w:r w:rsidR="00B4522C">
        <w:t>quest</w:t>
      </w:r>
      <w:r>
        <w:t>o tasto, l’</w:t>
      </w:r>
      <w:r w:rsidR="004B2AF3">
        <w:t>Utente</w:t>
      </w:r>
      <w:r>
        <w:t xml:space="preserve"> attera in una nuova pagina in cui sono presenti le seguenti funzionalità:</w:t>
      </w:r>
    </w:p>
    <w:p w14:paraId="27EDFD13" w14:textId="7BFF495C" w:rsidR="00A01F5B" w:rsidRDefault="00A01F5B" w:rsidP="00A01F5B">
      <w:pPr>
        <w:pStyle w:val="Paragrafoelenco"/>
        <w:numPr>
          <w:ilvl w:val="1"/>
          <w:numId w:val="28"/>
        </w:numPr>
      </w:pPr>
      <w:r>
        <w:t>Attiva notifiche (si/no)</w:t>
      </w:r>
    </w:p>
    <w:p w14:paraId="3A1F1575" w14:textId="5357DE14" w:rsidR="00A01F5B" w:rsidRDefault="00A01F5B" w:rsidP="00A01F5B">
      <w:pPr>
        <w:pStyle w:val="Paragrafoelenco"/>
        <w:numPr>
          <w:ilvl w:val="1"/>
          <w:numId w:val="28"/>
        </w:numPr>
      </w:pPr>
      <w:r>
        <w:t>Dark Mode (si/no)</w:t>
      </w:r>
    </w:p>
    <w:p w14:paraId="34CEA846" w14:textId="70E60022" w:rsidR="00BF01C4" w:rsidRDefault="00BF01C4" w:rsidP="00A01F5B">
      <w:pPr>
        <w:pStyle w:val="Paragrafoelenco"/>
        <w:numPr>
          <w:ilvl w:val="1"/>
          <w:numId w:val="28"/>
        </w:numPr>
      </w:pPr>
      <w:r>
        <w:t>Cambia Password</w:t>
      </w:r>
    </w:p>
    <w:p w14:paraId="1131647A" w14:textId="5989E8CF" w:rsidR="00BF01C4" w:rsidRDefault="00BF01C4" w:rsidP="00A01F5B">
      <w:pPr>
        <w:pStyle w:val="Paragrafoelenco"/>
        <w:numPr>
          <w:ilvl w:val="1"/>
          <w:numId w:val="28"/>
        </w:numPr>
      </w:pPr>
      <w:r>
        <w:t xml:space="preserve">Export data: selezionando </w:t>
      </w:r>
      <w:r w:rsidR="00B4522C">
        <w:t>quest</w:t>
      </w:r>
      <w:r>
        <w:t xml:space="preserve">o tasto, viene scaricato e salvato nella memoria dello smartphone un excel contenente le </w:t>
      </w:r>
      <w:r w:rsidR="00B4522C">
        <w:t>Quest</w:t>
      </w:r>
      <w:r>
        <w:t xml:space="preserve"> in corso, quelle passate, il livello raggiunto e i crediti da utilizzare</w:t>
      </w:r>
      <w:r w:rsidRPr="00BF01C4">
        <w:rPr>
          <w:i/>
          <w:iCs/>
        </w:rPr>
        <w:t xml:space="preserve"> (funzionalità da implementare nella wave 2 di progetto)</w:t>
      </w:r>
    </w:p>
    <w:p w14:paraId="5D2EF385" w14:textId="7F454D3E" w:rsidR="00BF01C4" w:rsidRDefault="00BF01C4" w:rsidP="00A01F5B">
      <w:pPr>
        <w:pStyle w:val="Paragrafoelenco"/>
        <w:numPr>
          <w:ilvl w:val="1"/>
          <w:numId w:val="28"/>
        </w:numPr>
      </w:pPr>
      <w:r>
        <w:lastRenderedPageBreak/>
        <w:t xml:space="preserve">Delete Account. </w:t>
      </w:r>
      <w:r w:rsidR="00B4522C">
        <w:t>quest</w:t>
      </w:r>
      <w:r>
        <w:t>a funzionalità sarà sempre disponibile, anche nel momento in cui l’</w:t>
      </w:r>
      <w:r w:rsidR="004B2AF3">
        <w:t>Utente</w:t>
      </w:r>
      <w:r>
        <w:t xml:space="preserve"> fa parte di una organizzazione ancora attiva. In </w:t>
      </w:r>
      <w:r w:rsidR="00B4522C">
        <w:t>quest</w:t>
      </w:r>
      <w:r>
        <w:t>o caso, una volta selezionato il tasto apposi</w:t>
      </w:r>
      <w:r w:rsidR="00C30313">
        <w:t>t</w:t>
      </w:r>
      <w:r>
        <w:t>o verrà visualizzato un popup di conferma e successivamente</w:t>
      </w:r>
      <w:r w:rsidR="002D3064">
        <w:t xml:space="preserve">, in caso di ulteriore conferma, </w:t>
      </w:r>
      <w:r>
        <w:t>un secondo popu</w:t>
      </w:r>
      <w:r w:rsidR="002D3064">
        <w:t>p con il messaggio ”Sei stato rimosso dall’Organizzazione, vuoi che altre Organizzazioni ti possano trovare?”. In caso di risposta affermativa, l’account verrà</w:t>
      </w:r>
      <w:r w:rsidR="00C30313">
        <w:t xml:space="preserve"> mantenuto ma non associato ad alcuna organizzazione; in caso di risposta negativa, l’account verrà</w:t>
      </w:r>
      <w:r w:rsidR="002D3064">
        <w:t xml:space="preserve"> “anonimizzato” eliminando i riferimenti personali dall’</w:t>
      </w:r>
      <w:r w:rsidR="004B2AF3">
        <w:t>Utente</w:t>
      </w:r>
      <w:r w:rsidR="002D3064">
        <w:t xml:space="preserve"> quali nome e cognome</w:t>
      </w:r>
      <w:r w:rsidR="00C30313">
        <w:t>, venendo così identificato solo da un id. Le performance passate dell’</w:t>
      </w:r>
      <w:r w:rsidR="004B2AF3">
        <w:t>Utente</w:t>
      </w:r>
      <w:r w:rsidR="00C30313">
        <w:t xml:space="preserve"> rimarranno fisicamente sul database e verranno utilizzate in ogni caso per il calcolo delle performance a livello di divisione e di Organizzazione.</w:t>
      </w:r>
    </w:p>
    <w:p w14:paraId="43529574" w14:textId="7BD725A6" w:rsidR="008367F3" w:rsidRDefault="008367F3" w:rsidP="008367F3">
      <w:pPr>
        <w:pStyle w:val="Paragrafoelenco"/>
        <w:numPr>
          <w:ilvl w:val="0"/>
          <w:numId w:val="28"/>
        </w:numPr>
      </w:pPr>
      <w:r>
        <w:t>About Achivia, in cui sono presenti contenuti statici relativi alla storia e al concept dell’app</w:t>
      </w:r>
    </w:p>
    <w:p w14:paraId="418B5A90" w14:textId="6DF6486C" w:rsidR="008367F3" w:rsidRDefault="008367F3" w:rsidP="008367F3">
      <w:pPr>
        <w:pStyle w:val="Paragrafoelenco"/>
        <w:numPr>
          <w:ilvl w:val="0"/>
          <w:numId w:val="28"/>
        </w:numPr>
      </w:pPr>
      <w:r>
        <w:t>Termini di servizio, in cui sono presenti contenuti statici di livello legale</w:t>
      </w:r>
    </w:p>
    <w:p w14:paraId="4B425B61" w14:textId="16F2716E" w:rsidR="008367F3" w:rsidRDefault="008367F3" w:rsidP="008367F3">
      <w:pPr>
        <w:pStyle w:val="Paragrafoelenco"/>
        <w:numPr>
          <w:ilvl w:val="0"/>
          <w:numId w:val="28"/>
        </w:numPr>
      </w:pPr>
      <w:r>
        <w:t>Privacy Policy, in cui sono presenti contenuti statici di livello legale</w:t>
      </w:r>
    </w:p>
    <w:p w14:paraId="2A5ADF78" w14:textId="7A547367" w:rsidR="008367F3" w:rsidRPr="00A01F5B" w:rsidRDefault="008367F3" w:rsidP="008367F3">
      <w:pPr>
        <w:pStyle w:val="Paragrafoelenco"/>
        <w:numPr>
          <w:ilvl w:val="0"/>
          <w:numId w:val="28"/>
        </w:numPr>
      </w:pPr>
      <w:r>
        <w:t>Tasto Logout</w:t>
      </w:r>
    </w:p>
    <w:p w14:paraId="343946CC" w14:textId="32F2C5D2" w:rsidR="007313C5" w:rsidRPr="00E35EDA" w:rsidRDefault="004B2AF3" w:rsidP="007313C5">
      <w:pPr>
        <w:pStyle w:val="Titolo1"/>
        <w:numPr>
          <w:ilvl w:val="0"/>
          <w:numId w:val="10"/>
        </w:numPr>
        <w:ind w:left="0" w:firstLine="0"/>
        <w:jc w:val="both"/>
      </w:pPr>
      <w:bookmarkStart w:id="19" w:name="_Toc214022547"/>
      <w:r>
        <w:t>Utente</w:t>
      </w:r>
      <w:r w:rsidR="007313C5" w:rsidRPr="00E35EDA">
        <w:t xml:space="preserve"> </w:t>
      </w:r>
      <w:r>
        <w:t>Dipendente</w:t>
      </w:r>
      <w:bookmarkEnd w:id="19"/>
    </w:p>
    <w:p w14:paraId="145DDB9A" w14:textId="77777777" w:rsidR="007313C5" w:rsidRPr="00E35EDA" w:rsidRDefault="007313C5" w:rsidP="007313C5"/>
    <w:p w14:paraId="7B655DAF" w14:textId="4E02061B" w:rsidR="00CE5231" w:rsidRPr="00E35EDA" w:rsidRDefault="00CE5231" w:rsidP="00CE5231">
      <w:r w:rsidRPr="00E35EDA">
        <w:t>Una volta registrato, l’</w:t>
      </w:r>
      <w:r w:rsidR="004B2AF3">
        <w:t>Utente</w:t>
      </w:r>
      <w:r w:rsidRPr="00E35EDA">
        <w:t xml:space="preserve"> </w:t>
      </w:r>
      <w:r w:rsidR="004B2AF3">
        <w:t>Dipendente</w:t>
      </w:r>
      <w:r w:rsidRPr="00E35EDA">
        <w:t xml:space="preserve"> ha a disposizione le funzionalità necessarie a:</w:t>
      </w:r>
    </w:p>
    <w:p w14:paraId="67B1CBEF" w14:textId="4D90F085" w:rsidR="00CE5231" w:rsidRPr="00E35EDA" w:rsidRDefault="00CE5231" w:rsidP="00CE5231">
      <w:pPr>
        <w:pStyle w:val="Paragrafoelenco"/>
        <w:numPr>
          <w:ilvl w:val="0"/>
          <w:numId w:val="24"/>
        </w:numPr>
      </w:pPr>
      <w:r>
        <w:t xml:space="preserve">Visualizzare e gestire le proprie </w:t>
      </w:r>
      <w:r w:rsidR="00B4522C">
        <w:t>Quest</w:t>
      </w:r>
    </w:p>
    <w:p w14:paraId="2AE96EC3" w14:textId="30CB7FE3" w:rsidR="00CE5231" w:rsidRDefault="00CE5231" w:rsidP="00CE5231">
      <w:pPr>
        <w:pStyle w:val="Paragrafoelenco"/>
        <w:numPr>
          <w:ilvl w:val="0"/>
          <w:numId w:val="24"/>
        </w:numPr>
      </w:pPr>
      <w:r>
        <w:t>Visualizzare statistiche sulle proprie performance</w:t>
      </w:r>
    </w:p>
    <w:p w14:paraId="3BA8B583" w14:textId="648B2E24" w:rsidR="00CE5231" w:rsidRPr="00E35EDA" w:rsidRDefault="00CE5231" w:rsidP="00CE5231">
      <w:pPr>
        <w:pStyle w:val="Paragrafoelenco"/>
        <w:numPr>
          <w:ilvl w:val="0"/>
          <w:numId w:val="24"/>
        </w:numPr>
      </w:pPr>
      <w:r>
        <w:t>Visualizzare i messaggi di richiesta di aiuto propri e di altri</w:t>
      </w:r>
    </w:p>
    <w:p w14:paraId="584AE7A2" w14:textId="77777777" w:rsidR="00CE5231" w:rsidRDefault="00CE5231" w:rsidP="00CE5231">
      <w:pPr>
        <w:pStyle w:val="Paragrafoelenco"/>
        <w:numPr>
          <w:ilvl w:val="0"/>
          <w:numId w:val="24"/>
        </w:numPr>
      </w:pPr>
      <w:r w:rsidRPr="00E35EDA">
        <w:t>Gestire il proprio profilo</w:t>
      </w:r>
    </w:p>
    <w:p w14:paraId="76AC69B5" w14:textId="4DFAED6F" w:rsidR="00CE5231" w:rsidRPr="00E35EDA" w:rsidRDefault="00B4522C" w:rsidP="00CE5231">
      <w:r>
        <w:t>Quest</w:t>
      </w:r>
      <w:r w:rsidR="00CE5231" w:rsidRPr="00E35EDA">
        <w:t>e funzionalità sono raggruppate all’interno delle seguenti tab:</w:t>
      </w:r>
    </w:p>
    <w:p w14:paraId="4F602D94" w14:textId="77777777" w:rsidR="00CE5231" w:rsidRPr="00E35EDA" w:rsidRDefault="00CE5231" w:rsidP="00CE5231">
      <w:pPr>
        <w:pStyle w:val="Paragrafoelenco"/>
        <w:numPr>
          <w:ilvl w:val="0"/>
          <w:numId w:val="24"/>
        </w:numPr>
      </w:pPr>
      <w:r w:rsidRPr="00E35EDA">
        <w:t>Profile (</w:t>
      </w:r>
      <w:r w:rsidRPr="00E35EDA">
        <w:rPr>
          <w:i/>
          <w:iCs/>
        </w:rPr>
        <w:t>Home Page)</w:t>
      </w:r>
    </w:p>
    <w:p w14:paraId="37C1651A" w14:textId="21C12E5B" w:rsidR="00CE5231" w:rsidRPr="00E35EDA" w:rsidRDefault="00365619" w:rsidP="00CE5231">
      <w:pPr>
        <w:pStyle w:val="Paragrafoelenco"/>
        <w:numPr>
          <w:ilvl w:val="0"/>
          <w:numId w:val="24"/>
        </w:numPr>
      </w:pPr>
      <w:r>
        <w:t xml:space="preserve">My </w:t>
      </w:r>
      <w:proofErr w:type="spellStart"/>
      <w:r w:rsidR="00B4522C">
        <w:t>Quest</w:t>
      </w:r>
      <w:r>
        <w:t>s</w:t>
      </w:r>
      <w:proofErr w:type="spellEnd"/>
    </w:p>
    <w:p w14:paraId="11506439" w14:textId="4A521BB5" w:rsidR="00CE5231" w:rsidRPr="00E35EDA" w:rsidRDefault="00365619" w:rsidP="00CE5231">
      <w:pPr>
        <w:pStyle w:val="Paragrafoelenco"/>
        <w:numPr>
          <w:ilvl w:val="0"/>
          <w:numId w:val="24"/>
        </w:numPr>
      </w:pPr>
      <w:r>
        <w:t>Analitycs</w:t>
      </w:r>
    </w:p>
    <w:p w14:paraId="5421A703" w14:textId="51103A72" w:rsidR="00CE5231" w:rsidRPr="00E35EDA" w:rsidRDefault="00365619" w:rsidP="00CE5231">
      <w:pPr>
        <w:pStyle w:val="Paragrafoelenco"/>
        <w:numPr>
          <w:ilvl w:val="0"/>
          <w:numId w:val="24"/>
        </w:numPr>
      </w:pPr>
      <w:r>
        <w:t>Help</w:t>
      </w:r>
    </w:p>
    <w:p w14:paraId="2A1102CC" w14:textId="77777777" w:rsidR="00CE5231" w:rsidRPr="00E35EDA" w:rsidRDefault="00CE5231" w:rsidP="00CE5231">
      <w:pPr>
        <w:pStyle w:val="Paragrafoelenco"/>
        <w:numPr>
          <w:ilvl w:val="0"/>
          <w:numId w:val="24"/>
        </w:numPr>
      </w:pPr>
      <w:r w:rsidRPr="00E35EDA">
        <w:t>Menu</w:t>
      </w:r>
    </w:p>
    <w:p w14:paraId="69A50461" w14:textId="77777777" w:rsidR="00CE5231" w:rsidRPr="00E35EDA" w:rsidRDefault="00CE5231" w:rsidP="00CE5231">
      <w:r w:rsidRPr="00E35EDA">
        <w:t>Di seguito vengono approfondite le funzionalità stesse, suddivise per area di appartenenza.</w:t>
      </w:r>
    </w:p>
    <w:p w14:paraId="55295CE7" w14:textId="77777777" w:rsidR="00D45DA8" w:rsidRPr="00E35EDA" w:rsidRDefault="00D45DA8" w:rsidP="00824A25"/>
    <w:p w14:paraId="1E3D4E1E" w14:textId="39A0D3D4" w:rsidR="00E269A9" w:rsidRPr="00E35EDA" w:rsidRDefault="00E269A9" w:rsidP="00E269A9">
      <w:pPr>
        <w:pStyle w:val="Titolo2"/>
        <w:spacing w:before="160" w:after="120" w:line="240" w:lineRule="auto"/>
        <w:ind w:left="720" w:hanging="720"/>
        <w:jc w:val="both"/>
        <w:rPr>
          <w:rFonts w:cs="Arial"/>
        </w:rPr>
      </w:pPr>
      <w:bookmarkStart w:id="20" w:name="_Toc214022548"/>
      <w:r w:rsidRPr="00E35EDA">
        <w:rPr>
          <w:rFonts w:cs="Arial"/>
        </w:rPr>
        <w:t>5.1  Profile</w:t>
      </w:r>
      <w:bookmarkEnd w:id="20"/>
    </w:p>
    <w:p w14:paraId="30EAA4B3" w14:textId="77777777" w:rsidR="00E269A9" w:rsidRPr="00E35EDA" w:rsidRDefault="00E269A9" w:rsidP="00E269A9"/>
    <w:p w14:paraId="29D1AB9D" w14:textId="4F1F4FA3" w:rsidR="00365619" w:rsidRPr="00E35EDA" w:rsidRDefault="00365619" w:rsidP="00365619">
      <w:r w:rsidRPr="00E35EDA">
        <w:lastRenderedPageBreak/>
        <w:t>Effettuato l’accesso all’app tramite le proprie credenziali, l’</w:t>
      </w:r>
      <w:r w:rsidR="004B2AF3">
        <w:t>Utente</w:t>
      </w:r>
      <w:r w:rsidRPr="00E35EDA">
        <w:t xml:space="preserve"> atterra nella pagina Profile (</w:t>
      </w:r>
      <w:r w:rsidRPr="00E35EDA">
        <w:rPr>
          <w:i/>
          <w:iCs/>
        </w:rPr>
        <w:t>Home Page</w:t>
      </w:r>
      <w:r w:rsidRPr="00E35EDA">
        <w:t>) in cui sono presenti le seguenti informazioni/funzionalità sotto forma di dashboard:</w:t>
      </w:r>
    </w:p>
    <w:p w14:paraId="6BB17B4D" w14:textId="3067619A" w:rsidR="00365619" w:rsidRPr="00BE47AC" w:rsidRDefault="00365619" w:rsidP="00365619">
      <w:pPr>
        <w:pStyle w:val="Paragrafoelenco"/>
        <w:numPr>
          <w:ilvl w:val="0"/>
          <w:numId w:val="24"/>
        </w:numPr>
      </w:pPr>
      <w:r w:rsidRPr="00BE47AC">
        <w:t xml:space="preserve">Nome e Cognome </w:t>
      </w:r>
      <w:r w:rsidR="004B2AF3">
        <w:t>Utente</w:t>
      </w:r>
    </w:p>
    <w:p w14:paraId="12D42DF0" w14:textId="513F5E09" w:rsidR="00365619" w:rsidRPr="00BE47AC" w:rsidRDefault="00365619" w:rsidP="00365619">
      <w:pPr>
        <w:pStyle w:val="Paragrafoelenco"/>
        <w:numPr>
          <w:ilvl w:val="0"/>
          <w:numId w:val="24"/>
        </w:numPr>
      </w:pPr>
      <w:r w:rsidRPr="00BE47AC">
        <w:t>Nome del Team di appartenenza (ad es.</w:t>
      </w:r>
      <w:r w:rsidR="00263879">
        <w:t xml:space="preserve"> </w:t>
      </w:r>
      <w:r w:rsidRPr="00BE47AC">
        <w:rPr>
          <w:i/>
          <w:iCs/>
        </w:rPr>
        <w:t>Bank&amp;Insurance</w:t>
      </w:r>
      <w:r w:rsidR="00263879">
        <w:rPr>
          <w:i/>
          <w:iCs/>
        </w:rPr>
        <w:t xml:space="preserve"> prototypes</w:t>
      </w:r>
      <w:r w:rsidRPr="00BE47AC">
        <w:t>)</w:t>
      </w:r>
    </w:p>
    <w:p w14:paraId="70F3187E" w14:textId="7BE6D874" w:rsidR="00365619" w:rsidRPr="00BE47AC" w:rsidRDefault="00365619" w:rsidP="00365619">
      <w:pPr>
        <w:pStyle w:val="Paragrafoelenco"/>
        <w:numPr>
          <w:ilvl w:val="0"/>
          <w:numId w:val="24"/>
        </w:numPr>
      </w:pPr>
      <w:r w:rsidRPr="00BE47AC">
        <w:t xml:space="preserve">Icona </w:t>
      </w:r>
      <w:r w:rsidRPr="000875D1">
        <w:t xml:space="preserve">piccione viaggiatore con icona letterina sopra in </w:t>
      </w:r>
      <w:r w:rsidRPr="00BE47AC">
        <w:t>cui sono indicati eventualmente in rosso il numero dei messaggi privati da leggere. Selezionando l’icona, l’</w:t>
      </w:r>
      <w:r w:rsidR="004B2AF3">
        <w:t>Utente</w:t>
      </w:r>
      <w:r w:rsidRPr="00BE47AC">
        <w:t xml:space="preserve"> atterra nella pagina dedicata alla messaggistica</w:t>
      </w:r>
      <w:r>
        <w:t xml:space="preserve"> (</w:t>
      </w:r>
      <w:r>
        <w:rPr>
          <w:i/>
          <w:iCs/>
        </w:rPr>
        <w:t>Help)</w:t>
      </w:r>
    </w:p>
    <w:p w14:paraId="38FF7E7A" w14:textId="77777777" w:rsidR="00365619" w:rsidRDefault="00365619" w:rsidP="00365619">
      <w:pPr>
        <w:pStyle w:val="Paragrafoelenco"/>
        <w:numPr>
          <w:ilvl w:val="0"/>
          <w:numId w:val="24"/>
        </w:numPr>
      </w:pPr>
      <w:r w:rsidRPr="00BE47AC">
        <w:t>Avatar</w:t>
      </w:r>
    </w:p>
    <w:p w14:paraId="3CA3ECF5" w14:textId="77777777" w:rsidR="00365619" w:rsidRPr="00BE47AC" w:rsidRDefault="00365619" w:rsidP="00365619">
      <w:pPr>
        <w:pStyle w:val="Paragrafoelenco"/>
        <w:numPr>
          <w:ilvl w:val="0"/>
          <w:numId w:val="24"/>
        </w:numPr>
      </w:pPr>
      <w:r>
        <w:t>Barra a riempimento rappresentante il livello raggiunto</w:t>
      </w:r>
    </w:p>
    <w:p w14:paraId="77C63649" w14:textId="77777777" w:rsidR="00365619" w:rsidRPr="00E35EDA" w:rsidRDefault="00365619" w:rsidP="00365619">
      <w:pPr>
        <w:pStyle w:val="Paragrafoelenco"/>
        <w:numPr>
          <w:ilvl w:val="0"/>
          <w:numId w:val="24"/>
        </w:numPr>
      </w:pPr>
      <w:r w:rsidRPr="00E35EDA">
        <w:t>Icone rappresentanti ognuna:</w:t>
      </w:r>
    </w:p>
    <w:p w14:paraId="0A1D9312" w14:textId="77777777" w:rsidR="00365619" w:rsidRPr="00E35EDA" w:rsidRDefault="00365619" w:rsidP="00365619">
      <w:pPr>
        <w:pStyle w:val="Paragrafoelenco"/>
        <w:numPr>
          <w:ilvl w:val="1"/>
          <w:numId w:val="24"/>
        </w:numPr>
      </w:pPr>
      <w:r w:rsidRPr="00E35EDA">
        <w:t>Livello attuale</w:t>
      </w:r>
    </w:p>
    <w:p w14:paraId="2B9FD974" w14:textId="77777777" w:rsidR="00365619" w:rsidRPr="00E35EDA" w:rsidRDefault="00365619" w:rsidP="00365619">
      <w:pPr>
        <w:pStyle w:val="Paragrafoelenco"/>
        <w:numPr>
          <w:ilvl w:val="1"/>
          <w:numId w:val="24"/>
        </w:numPr>
      </w:pPr>
      <w:r w:rsidRPr="00E35EDA">
        <w:t>Punti esperienza accumulati</w:t>
      </w:r>
    </w:p>
    <w:p w14:paraId="2E660EA9" w14:textId="77777777" w:rsidR="00365619" w:rsidRPr="00E35EDA" w:rsidRDefault="00365619" w:rsidP="00365619">
      <w:pPr>
        <w:pStyle w:val="Paragrafoelenco"/>
        <w:numPr>
          <w:ilvl w:val="1"/>
          <w:numId w:val="24"/>
        </w:numPr>
      </w:pPr>
      <w:r w:rsidRPr="00E35EDA">
        <w:t>Crediti disponibili</w:t>
      </w:r>
    </w:p>
    <w:p w14:paraId="1C4D22DE" w14:textId="77777777" w:rsidR="00365619" w:rsidRPr="00E35EDA" w:rsidRDefault="00365619" w:rsidP="00365619">
      <w:pPr>
        <w:pStyle w:val="Paragrafoelenco"/>
        <w:numPr>
          <w:ilvl w:val="0"/>
          <w:numId w:val="24"/>
        </w:numPr>
      </w:pPr>
      <w:r w:rsidRPr="00E35EDA">
        <w:t>Link al Marketplace dedicato dove è possibile utilizzare i crediti accumulati</w:t>
      </w:r>
    </w:p>
    <w:p w14:paraId="563F5E56" w14:textId="51B29E64" w:rsidR="00365619" w:rsidRPr="00E35EDA" w:rsidRDefault="00365619" w:rsidP="00365619">
      <w:r w:rsidRPr="00E35EDA">
        <w:t>Selezionando il tasto personalizza, visualizzato accanto all’immagine dell’Avatar, l’</w:t>
      </w:r>
      <w:r w:rsidR="004B2AF3">
        <w:t>Utente</w:t>
      </w:r>
      <w:r w:rsidRPr="00E35EDA">
        <w:t xml:space="preserve"> accede </w:t>
      </w:r>
      <w:r>
        <w:t>alla</w:t>
      </w:r>
      <w:r w:rsidRPr="00E35EDA">
        <w:t xml:space="preserve"> funzionalità di personalizzazione dell’avatar stesso</w:t>
      </w:r>
      <w:r>
        <w:t>.</w:t>
      </w:r>
      <w:r w:rsidRPr="00E35EDA">
        <w:t xml:space="preserve"> </w:t>
      </w:r>
      <w:r>
        <w:t>Sarà</w:t>
      </w:r>
      <w:r w:rsidRPr="00E35EDA">
        <w:t xml:space="preserve"> possibile scegliere tra:</w:t>
      </w:r>
    </w:p>
    <w:p w14:paraId="5812F237" w14:textId="77777777" w:rsidR="00365619" w:rsidRPr="00E35EDA" w:rsidRDefault="00365619" w:rsidP="00365619">
      <w:pPr>
        <w:pStyle w:val="Paragrafoelenco"/>
        <w:numPr>
          <w:ilvl w:val="0"/>
          <w:numId w:val="24"/>
        </w:numPr>
      </w:pPr>
      <w:r w:rsidRPr="00E35EDA">
        <w:t>Sesso</w:t>
      </w:r>
    </w:p>
    <w:p w14:paraId="69E3142D" w14:textId="77777777" w:rsidR="00365619" w:rsidRPr="00E35EDA" w:rsidRDefault="00365619" w:rsidP="00365619">
      <w:pPr>
        <w:pStyle w:val="Paragrafoelenco"/>
        <w:numPr>
          <w:ilvl w:val="0"/>
          <w:numId w:val="24"/>
        </w:numPr>
      </w:pPr>
      <w:r w:rsidRPr="00E35EDA">
        <w:t>Colore della pelle</w:t>
      </w:r>
    </w:p>
    <w:p w14:paraId="4789E747" w14:textId="77777777" w:rsidR="00365619" w:rsidRPr="00E35EDA" w:rsidRDefault="00365619" w:rsidP="00365619">
      <w:pPr>
        <w:pStyle w:val="Paragrafoelenco"/>
        <w:numPr>
          <w:ilvl w:val="0"/>
          <w:numId w:val="24"/>
        </w:numPr>
      </w:pPr>
      <w:r w:rsidRPr="00E35EDA">
        <w:t>Set di vestiario da indossare:</w:t>
      </w:r>
    </w:p>
    <w:p w14:paraId="107A5BF9" w14:textId="77777777" w:rsidR="00365619" w:rsidRPr="00E35EDA" w:rsidRDefault="00365619" w:rsidP="00365619">
      <w:pPr>
        <w:pStyle w:val="Paragrafoelenco"/>
        <w:numPr>
          <w:ilvl w:val="1"/>
          <w:numId w:val="24"/>
        </w:numPr>
      </w:pPr>
      <w:r w:rsidRPr="00E35EDA">
        <w:t>Copricapo</w:t>
      </w:r>
    </w:p>
    <w:p w14:paraId="41271661" w14:textId="77777777" w:rsidR="00365619" w:rsidRPr="00E35EDA" w:rsidRDefault="00365619" w:rsidP="00365619">
      <w:pPr>
        <w:pStyle w:val="Paragrafoelenco"/>
        <w:numPr>
          <w:ilvl w:val="1"/>
          <w:numId w:val="24"/>
        </w:numPr>
      </w:pPr>
      <w:r w:rsidRPr="00E35EDA">
        <w:t>Top</w:t>
      </w:r>
    </w:p>
    <w:p w14:paraId="1392668D" w14:textId="77777777" w:rsidR="00365619" w:rsidRPr="00E35EDA" w:rsidRDefault="00365619" w:rsidP="00365619">
      <w:pPr>
        <w:pStyle w:val="Paragrafoelenco"/>
        <w:numPr>
          <w:ilvl w:val="1"/>
          <w:numId w:val="24"/>
        </w:numPr>
      </w:pPr>
      <w:r w:rsidRPr="00E35EDA">
        <w:t>Bottom</w:t>
      </w:r>
    </w:p>
    <w:p w14:paraId="7274E47E" w14:textId="77777777" w:rsidR="00365619" w:rsidRPr="00E35EDA" w:rsidRDefault="00365619" w:rsidP="00365619">
      <w:pPr>
        <w:pStyle w:val="Paragrafoelenco"/>
        <w:numPr>
          <w:ilvl w:val="1"/>
          <w:numId w:val="24"/>
        </w:numPr>
      </w:pPr>
      <w:r w:rsidRPr="00E35EDA">
        <w:t>Scarpe</w:t>
      </w:r>
    </w:p>
    <w:p w14:paraId="096EBB99" w14:textId="77777777" w:rsidR="00365619" w:rsidRDefault="00365619" w:rsidP="00365619">
      <w:pPr>
        <w:pStyle w:val="Paragrafoelenco"/>
        <w:numPr>
          <w:ilvl w:val="1"/>
          <w:numId w:val="24"/>
        </w:numPr>
      </w:pPr>
      <w:r w:rsidRPr="00E35EDA">
        <w:t>Arma (</w:t>
      </w:r>
      <w:r w:rsidRPr="00E35EDA">
        <w:rPr>
          <w:i/>
          <w:iCs/>
        </w:rPr>
        <w:t>da impugnare</w:t>
      </w:r>
      <w:r w:rsidRPr="00E35EDA">
        <w:t xml:space="preserve">) </w:t>
      </w:r>
    </w:p>
    <w:p w14:paraId="2A0F0B9D" w14:textId="77777777" w:rsidR="00E269A9" w:rsidRPr="00E35EDA" w:rsidRDefault="00E269A9" w:rsidP="00824A25"/>
    <w:p w14:paraId="4F65128D" w14:textId="51BA2BAB" w:rsidR="00E269A9" w:rsidRPr="00E35EDA" w:rsidRDefault="00E269A9" w:rsidP="00E269A9">
      <w:pPr>
        <w:pStyle w:val="Titolo2"/>
        <w:spacing w:before="160" w:after="120" w:line="240" w:lineRule="auto"/>
        <w:ind w:left="720" w:hanging="720"/>
        <w:jc w:val="both"/>
        <w:rPr>
          <w:rFonts w:cs="Arial"/>
        </w:rPr>
      </w:pPr>
      <w:bookmarkStart w:id="21" w:name="_Toc214022549"/>
      <w:r w:rsidRPr="00E35EDA">
        <w:rPr>
          <w:rFonts w:cs="Arial"/>
        </w:rPr>
        <w:t xml:space="preserve">5.2  My </w:t>
      </w:r>
      <w:proofErr w:type="spellStart"/>
      <w:r w:rsidR="00B4522C">
        <w:rPr>
          <w:rFonts w:cs="Arial"/>
        </w:rPr>
        <w:t>Quest</w:t>
      </w:r>
      <w:r w:rsidRPr="00E35EDA">
        <w:rPr>
          <w:rFonts w:cs="Arial"/>
        </w:rPr>
        <w:t>s</w:t>
      </w:r>
      <w:bookmarkEnd w:id="21"/>
      <w:proofErr w:type="spellEnd"/>
    </w:p>
    <w:p w14:paraId="73859A7D" w14:textId="77777777" w:rsidR="00E269A9" w:rsidRDefault="00E269A9" w:rsidP="00E269A9"/>
    <w:p w14:paraId="3BA67C78" w14:textId="3A9E0C09" w:rsidR="00D22730" w:rsidRDefault="00D22730" w:rsidP="00D22730">
      <w:r w:rsidRPr="00E35EDA">
        <w:t xml:space="preserve">Selezionando </w:t>
      </w:r>
      <w:r>
        <w:rPr>
          <w:b/>
          <w:bCs/>
        </w:rPr>
        <w:t xml:space="preserve">My </w:t>
      </w:r>
      <w:proofErr w:type="spellStart"/>
      <w:r w:rsidR="00B4522C">
        <w:rPr>
          <w:b/>
          <w:bCs/>
        </w:rPr>
        <w:t>Quest</w:t>
      </w:r>
      <w:r w:rsidRPr="00E35EDA">
        <w:rPr>
          <w:b/>
          <w:bCs/>
        </w:rPr>
        <w:t>s</w:t>
      </w:r>
      <w:proofErr w:type="spellEnd"/>
      <w:r w:rsidRPr="00E35EDA">
        <w:t xml:space="preserve">, </w:t>
      </w:r>
      <w:r>
        <w:t>l’</w:t>
      </w:r>
      <w:r w:rsidR="004B2AF3">
        <w:t>Utente</w:t>
      </w:r>
      <w:r>
        <w:t xml:space="preserve"> accede alla pagina di Gestione </w:t>
      </w:r>
      <w:r w:rsidR="00B4522C">
        <w:t>Quest</w:t>
      </w:r>
      <w:r>
        <w:t xml:space="preserve"> in cui può visualizzare le </w:t>
      </w:r>
      <w:r w:rsidR="00B4522C">
        <w:t>Quest</w:t>
      </w:r>
      <w:r>
        <w:t xml:space="preserve"> a cui è stato assegnato; ogni </w:t>
      </w:r>
      <w:r w:rsidR="00B4522C">
        <w:t>Quest</w:t>
      </w:r>
      <w:r>
        <w:t xml:space="preserve"> è rappresentata da un riquadro in cui sono riportate le seguenti informazioni:</w:t>
      </w:r>
    </w:p>
    <w:p w14:paraId="7D01ECF8" w14:textId="328E448E" w:rsidR="00D22730" w:rsidRDefault="00D22730" w:rsidP="00D22730">
      <w:pPr>
        <w:pStyle w:val="Paragrafoelenco"/>
        <w:numPr>
          <w:ilvl w:val="0"/>
          <w:numId w:val="26"/>
        </w:numPr>
      </w:pPr>
      <w:r>
        <w:t xml:space="preserve">Titolo </w:t>
      </w:r>
      <w:r w:rsidR="00B4522C">
        <w:t>Quest</w:t>
      </w:r>
    </w:p>
    <w:p w14:paraId="1102339A" w14:textId="4F7C3987" w:rsidR="00D22730" w:rsidRDefault="00D22730" w:rsidP="00D22730">
      <w:pPr>
        <w:pStyle w:val="Paragrafoelenco"/>
        <w:numPr>
          <w:ilvl w:val="0"/>
          <w:numId w:val="26"/>
        </w:numPr>
      </w:pPr>
      <w:r>
        <w:t>Descrizione</w:t>
      </w:r>
    </w:p>
    <w:p w14:paraId="4DECDD14" w14:textId="0C5F50DF" w:rsidR="00D22730" w:rsidRDefault="00D22730" w:rsidP="00D22730">
      <w:pPr>
        <w:pStyle w:val="Paragrafoelenco"/>
        <w:numPr>
          <w:ilvl w:val="0"/>
          <w:numId w:val="26"/>
        </w:numPr>
      </w:pPr>
      <w:r>
        <w:t>Stato: accettata/rifiutata (dall’</w:t>
      </w:r>
      <w:r w:rsidR="004B2AF3">
        <w:t>Utente</w:t>
      </w:r>
      <w:r>
        <w:t xml:space="preserve"> stesso) e, in altra posizione, approvata/non approvata (dal proprio </w:t>
      </w:r>
      <w:r w:rsidR="004B2AF3">
        <w:t>Manager</w:t>
      </w:r>
      <w:r>
        <w:t xml:space="preserve"> di riferimento)</w:t>
      </w:r>
    </w:p>
    <w:p w14:paraId="12EA3331" w14:textId="77777777" w:rsidR="00D22730" w:rsidRDefault="00D22730" w:rsidP="00D22730">
      <w:pPr>
        <w:pStyle w:val="Paragrafoelenco"/>
        <w:numPr>
          <w:ilvl w:val="0"/>
          <w:numId w:val="26"/>
        </w:numPr>
      </w:pPr>
      <w:r>
        <w:t>Punti esperienza in palio per il suo completamento</w:t>
      </w:r>
    </w:p>
    <w:p w14:paraId="3DBA99FF" w14:textId="77777777" w:rsidR="00D22730" w:rsidRDefault="00D22730" w:rsidP="00D22730">
      <w:pPr>
        <w:pStyle w:val="Paragrafoelenco"/>
        <w:numPr>
          <w:ilvl w:val="0"/>
          <w:numId w:val="26"/>
        </w:numPr>
      </w:pPr>
      <w:r>
        <w:lastRenderedPageBreak/>
        <w:t>Crediti in palio per il suo completamento</w:t>
      </w:r>
    </w:p>
    <w:p w14:paraId="3AB29225" w14:textId="77777777" w:rsidR="00D22730" w:rsidRDefault="00D22730" w:rsidP="00D22730">
      <w:r>
        <w:t>Inoltre, sono messi a disposizione le funzionalità necessarie per:</w:t>
      </w:r>
    </w:p>
    <w:p w14:paraId="6F9D6C5B" w14:textId="736F0252" w:rsidR="00D22730" w:rsidRDefault="00F70FCD" w:rsidP="00D22730">
      <w:pPr>
        <w:pStyle w:val="Paragrafoelenco"/>
        <w:numPr>
          <w:ilvl w:val="0"/>
          <w:numId w:val="28"/>
        </w:numPr>
      </w:pPr>
      <w:r>
        <w:t xml:space="preserve">Approvare la </w:t>
      </w:r>
      <w:r w:rsidR="00B4522C">
        <w:t>Quest</w:t>
      </w:r>
      <w:r>
        <w:t xml:space="preserve"> assegnata dal </w:t>
      </w:r>
      <w:r w:rsidR="004B2AF3">
        <w:t>Manager</w:t>
      </w:r>
      <w:r>
        <w:t>. L’</w:t>
      </w:r>
      <w:r w:rsidR="004B2AF3">
        <w:t>Utente</w:t>
      </w:r>
      <w:r>
        <w:t xml:space="preserve"> può accettare una </w:t>
      </w:r>
      <w:r w:rsidR="00B4522C">
        <w:t>Quest</w:t>
      </w:r>
      <w:r>
        <w:t xml:space="preserve"> assegnata oppure rifiutarla; in </w:t>
      </w:r>
      <w:r w:rsidR="00B4522C">
        <w:t>quest</w:t>
      </w:r>
      <w:r>
        <w:t xml:space="preserve">’ultimo caso dovrà giustificarne per iscritto il rifiuto tramite il popup che viene visualizzato una volta selezionato il tasto Rifiuta </w:t>
      </w:r>
      <w:r w:rsidR="00B4522C">
        <w:t>Quest</w:t>
      </w:r>
      <w:r>
        <w:t>.</w:t>
      </w:r>
    </w:p>
    <w:p w14:paraId="5D1024EA" w14:textId="6BA36448" w:rsidR="00E269A9" w:rsidRDefault="00F70FCD" w:rsidP="00C52E46">
      <w:pPr>
        <w:pStyle w:val="Paragrafoelenco"/>
        <w:numPr>
          <w:ilvl w:val="0"/>
          <w:numId w:val="28"/>
        </w:numPr>
      </w:pPr>
      <w:r>
        <w:t xml:space="preserve">Richiedere aiuto per il completamento della </w:t>
      </w:r>
      <w:r w:rsidR="00B4522C">
        <w:t>Quest</w:t>
      </w:r>
      <w:r>
        <w:t xml:space="preserve">. Selezionando </w:t>
      </w:r>
      <w:r w:rsidR="00B4522C">
        <w:t>quest</w:t>
      </w:r>
      <w:r>
        <w:t>a funzionalità, viene visualizzato un popup in cui l’</w:t>
      </w:r>
      <w:r w:rsidR="004B2AF3">
        <w:t>Utente</w:t>
      </w:r>
      <w:r>
        <w:t xml:space="preserve"> deve </w:t>
      </w:r>
      <w:r w:rsidR="00754EC4">
        <w:t xml:space="preserve">descrivere l’aiuto che richiede, il numero di crediti offerti per l’aiuto </w:t>
      </w:r>
      <w:r w:rsidR="00754EC4" w:rsidRPr="005368F2">
        <w:rPr>
          <w:i/>
          <w:iCs/>
        </w:rPr>
        <w:t xml:space="preserve">(in numero inferiore al totale messo in palio per il completamento della </w:t>
      </w:r>
      <w:r w:rsidR="00B4522C">
        <w:rPr>
          <w:i/>
          <w:iCs/>
        </w:rPr>
        <w:t>Quest</w:t>
      </w:r>
      <w:r w:rsidR="00754EC4" w:rsidRPr="005368F2">
        <w:rPr>
          <w:i/>
          <w:iCs/>
        </w:rPr>
        <w:t>)</w:t>
      </w:r>
      <w:r w:rsidR="00596B37" w:rsidRPr="005368F2">
        <w:rPr>
          <w:i/>
          <w:iCs/>
        </w:rPr>
        <w:t xml:space="preserve"> </w:t>
      </w:r>
      <w:r w:rsidR="00596B37">
        <w:t xml:space="preserve"> ed eventualmente l’</w:t>
      </w:r>
      <w:r w:rsidR="004B2AF3">
        <w:t>Utente</w:t>
      </w:r>
      <w:r w:rsidR="00596B37">
        <w:t xml:space="preserve"> a cui chiede aiuto, selezionato tramite apposita dropdown.</w:t>
      </w:r>
      <w:r w:rsidR="00520FEC">
        <w:t xml:space="preserve"> Se selezionato, viene mandato un messaggio all’</w:t>
      </w:r>
      <w:r w:rsidR="004B2AF3">
        <w:t>Utente</w:t>
      </w:r>
      <w:r w:rsidR="00520FEC">
        <w:t xml:space="preserve"> scelto, che </w:t>
      </w:r>
      <w:r w:rsidR="00B4522C">
        <w:t>quest</w:t>
      </w:r>
      <w:r w:rsidR="00520FEC">
        <w:t>’ultimo potrà visualizzare nella sezione Le Mie Conversazioni presente nella sezione Help;</w:t>
      </w:r>
      <w:r w:rsidR="00596B37">
        <w:t xml:space="preserve"> </w:t>
      </w:r>
      <w:r w:rsidR="00520FEC">
        <w:t>n</w:t>
      </w:r>
      <w:r w:rsidR="00596B37">
        <w:t xml:space="preserve">el caso in cui non venga scelto alcun </w:t>
      </w:r>
      <w:r w:rsidR="004B2AF3">
        <w:t>Utente</w:t>
      </w:r>
      <w:r w:rsidR="00596B37">
        <w:t>, la richiesta d’aiuto viene salvata nella lista Bacheca Team presente nella sezione Help.</w:t>
      </w:r>
      <w:r w:rsidR="00D93EA7">
        <w:t xml:space="preserve"> La </w:t>
      </w:r>
      <w:r w:rsidR="00B4522C">
        <w:t>Quest</w:t>
      </w:r>
      <w:r w:rsidR="00D93EA7">
        <w:t xml:space="preserve"> rimarrà sempre in carico all’</w:t>
      </w:r>
      <w:r w:rsidR="004B2AF3">
        <w:t>Utente</w:t>
      </w:r>
      <w:r w:rsidR="00D93EA7">
        <w:t xml:space="preserve"> richiedente aiuto</w:t>
      </w:r>
      <w:r w:rsidR="005368F2">
        <w:t xml:space="preserve">, la segnalazione di </w:t>
      </w:r>
      <w:r w:rsidR="00B4522C">
        <w:t>Quest</w:t>
      </w:r>
      <w:r w:rsidR="005368F2">
        <w:t xml:space="preserve"> completata potrà essere infatti fatta solo da </w:t>
      </w:r>
      <w:r w:rsidR="0083724B">
        <w:t>lui</w:t>
      </w:r>
      <w:r w:rsidR="005368F2">
        <w:t xml:space="preserve">; nel caso in cui successivamente il </w:t>
      </w:r>
      <w:r w:rsidR="004B2AF3">
        <w:t>Manager</w:t>
      </w:r>
      <w:r w:rsidR="005368F2">
        <w:t xml:space="preserve"> confermi il suo completamento, sarà necessario confermare l’effettivo aiuto dell’</w:t>
      </w:r>
      <w:r w:rsidR="004B2AF3">
        <w:t>Utente</w:t>
      </w:r>
      <w:r w:rsidR="005368F2">
        <w:t xml:space="preserve"> aiutante tramite popup. (</w:t>
      </w:r>
      <w:r w:rsidR="0083724B">
        <w:t xml:space="preserve">logica </w:t>
      </w:r>
      <w:r w:rsidR="005368F2" w:rsidRPr="005368F2">
        <w:rPr>
          <w:i/>
          <w:iCs/>
        </w:rPr>
        <w:t>Il collega mi ha effettivamente aiutato?).</w:t>
      </w:r>
    </w:p>
    <w:p w14:paraId="40E6504C" w14:textId="4BC28B7E" w:rsidR="005368F2" w:rsidRPr="005368F2" w:rsidRDefault="005368F2" w:rsidP="00C52E46">
      <w:pPr>
        <w:pStyle w:val="Paragrafoelenco"/>
        <w:numPr>
          <w:ilvl w:val="0"/>
          <w:numId w:val="28"/>
        </w:numPr>
      </w:pPr>
      <w:r>
        <w:t xml:space="preserve">Comunicare il completamento della </w:t>
      </w:r>
      <w:r w:rsidR="00B4522C">
        <w:t>Quest</w:t>
      </w:r>
      <w:r>
        <w:t xml:space="preserve"> tramite il tasto dedicato. Viene così mandata una notifica all’</w:t>
      </w:r>
      <w:r w:rsidR="004B2AF3">
        <w:t>Utente</w:t>
      </w:r>
      <w:r>
        <w:t xml:space="preserve"> </w:t>
      </w:r>
      <w:r w:rsidR="004B2AF3">
        <w:t>Manager</w:t>
      </w:r>
      <w:r>
        <w:t xml:space="preserve"> che potrà quindi verificare offline l’effettivo completamento della </w:t>
      </w:r>
      <w:r w:rsidR="00B4522C">
        <w:t>Quest</w:t>
      </w:r>
    </w:p>
    <w:p w14:paraId="68F5F896" w14:textId="77777777" w:rsidR="005368F2" w:rsidRPr="00E35EDA" w:rsidRDefault="005368F2" w:rsidP="005368F2">
      <w:pPr>
        <w:pStyle w:val="Paragrafoelenco"/>
      </w:pPr>
    </w:p>
    <w:p w14:paraId="486F3492" w14:textId="32ECCF44" w:rsidR="00E269A9" w:rsidRPr="00E35EDA" w:rsidRDefault="00E269A9" w:rsidP="00E269A9">
      <w:pPr>
        <w:pStyle w:val="Titolo2"/>
        <w:spacing w:before="160" w:after="120" w:line="240" w:lineRule="auto"/>
        <w:ind w:left="720" w:hanging="720"/>
        <w:jc w:val="both"/>
        <w:rPr>
          <w:rFonts w:cs="Arial"/>
        </w:rPr>
      </w:pPr>
      <w:bookmarkStart w:id="22" w:name="_Toc214022550"/>
      <w:r w:rsidRPr="00E35EDA">
        <w:rPr>
          <w:rFonts w:cs="Arial"/>
        </w:rPr>
        <w:t>5.3  Analytics</w:t>
      </w:r>
      <w:bookmarkEnd w:id="22"/>
    </w:p>
    <w:p w14:paraId="6D40A253" w14:textId="77777777" w:rsidR="00E269A9" w:rsidRPr="00E35EDA" w:rsidRDefault="00E269A9" w:rsidP="00E269A9"/>
    <w:p w14:paraId="7B1C1560" w14:textId="1E3FD150" w:rsidR="005E2F9A" w:rsidRDefault="005E2F9A" w:rsidP="005E2F9A">
      <w:r w:rsidRPr="00E35EDA">
        <w:t xml:space="preserve">Accedendo alla Tab </w:t>
      </w:r>
      <w:r>
        <w:t>Analytics</w:t>
      </w:r>
      <w:r w:rsidRPr="00E35EDA">
        <w:t>, l’</w:t>
      </w:r>
      <w:r w:rsidR="004B2AF3">
        <w:t>Utente</w:t>
      </w:r>
      <w:r w:rsidRPr="00E35EDA">
        <w:t xml:space="preserve"> visualizza</w:t>
      </w:r>
      <w:r>
        <w:t xml:space="preserve"> gli indicatori di performance previsti riguardanti le proprie attività. Gli indicatori sono i seguenti:</w:t>
      </w:r>
    </w:p>
    <w:p w14:paraId="7F6D0845" w14:textId="77777777" w:rsidR="005E2F9A" w:rsidRPr="00194C35" w:rsidRDefault="005E2F9A" w:rsidP="005E2F9A">
      <w:pPr>
        <w:pStyle w:val="Paragrafoelenco"/>
        <w:numPr>
          <w:ilvl w:val="0"/>
          <w:numId w:val="28"/>
        </w:numPr>
        <w:rPr>
          <w:u w:val="single"/>
        </w:rPr>
      </w:pPr>
      <w:r w:rsidRPr="00194C35">
        <w:t xml:space="preserve">Performance: </w:t>
      </w:r>
    </w:p>
    <w:p w14:paraId="14E33DC6" w14:textId="7B83B972" w:rsidR="005E2F9A" w:rsidRPr="00194C35" w:rsidRDefault="005E2F9A" w:rsidP="005E2F9A">
      <w:pPr>
        <w:pStyle w:val="Paragrafoelenco"/>
        <w:numPr>
          <w:ilvl w:val="1"/>
          <w:numId w:val="28"/>
        </w:numPr>
      </w:pPr>
      <w:r w:rsidRPr="00194C35">
        <w:t xml:space="preserve">Numero di </w:t>
      </w:r>
      <w:r w:rsidR="00B4522C">
        <w:t>Quest</w:t>
      </w:r>
      <w:r w:rsidRPr="00194C35">
        <w:t xml:space="preserve"> portate a termine in tempo</w:t>
      </w:r>
    </w:p>
    <w:p w14:paraId="6CC58E66" w14:textId="77777777" w:rsidR="005E2F9A" w:rsidRPr="00194C35" w:rsidRDefault="005E2F9A" w:rsidP="005E2F9A">
      <w:pPr>
        <w:pStyle w:val="Paragrafoelenco"/>
        <w:numPr>
          <w:ilvl w:val="1"/>
          <w:numId w:val="28"/>
        </w:numPr>
      </w:pPr>
      <w:r w:rsidRPr="00194C35">
        <w:t>La percentuale sul totale</w:t>
      </w:r>
    </w:p>
    <w:p w14:paraId="71F4C51B" w14:textId="77777777" w:rsidR="005E2F9A" w:rsidRPr="00194C35" w:rsidRDefault="005E2F9A" w:rsidP="005E2F9A">
      <w:pPr>
        <w:pStyle w:val="Paragrafoelenco"/>
        <w:numPr>
          <w:ilvl w:val="1"/>
          <w:numId w:val="28"/>
        </w:numPr>
      </w:pPr>
      <w:r w:rsidRPr="00194C35">
        <w:t>Numero delle volte che ho fornito aiuto</w:t>
      </w:r>
    </w:p>
    <w:p w14:paraId="563A85EF" w14:textId="77777777" w:rsidR="005E2F9A" w:rsidRPr="00194C35" w:rsidRDefault="005E2F9A" w:rsidP="005E2F9A">
      <w:pPr>
        <w:pStyle w:val="Paragrafoelenco"/>
        <w:numPr>
          <w:ilvl w:val="1"/>
          <w:numId w:val="28"/>
        </w:numPr>
      </w:pPr>
      <w:r w:rsidRPr="00194C35">
        <w:t>Numero delle volte che ho richiesto aiuto</w:t>
      </w:r>
    </w:p>
    <w:p w14:paraId="1E30F5AC" w14:textId="2E8A5D2B" w:rsidR="005E2F9A" w:rsidRPr="00194C35" w:rsidRDefault="005E2F9A" w:rsidP="005E2F9A">
      <w:pPr>
        <w:pStyle w:val="Paragrafoelenco"/>
        <w:numPr>
          <w:ilvl w:val="1"/>
          <w:numId w:val="28"/>
        </w:numPr>
      </w:pPr>
      <w:r w:rsidRPr="00194C35">
        <w:t>Numero delle volte che ho fallito l</w:t>
      </w:r>
      <w:r>
        <w:t>a</w:t>
      </w:r>
      <w:r w:rsidRPr="00194C35">
        <w:t xml:space="preserve"> </w:t>
      </w:r>
      <w:r w:rsidR="00B4522C">
        <w:t>Quest</w:t>
      </w:r>
    </w:p>
    <w:p w14:paraId="574D84C6" w14:textId="5E41D612" w:rsidR="005E2F9A" w:rsidRPr="00194C35" w:rsidRDefault="005E2F9A" w:rsidP="005E2F9A">
      <w:pPr>
        <w:pStyle w:val="Paragrafoelenco"/>
        <w:numPr>
          <w:ilvl w:val="1"/>
          <w:numId w:val="28"/>
        </w:numPr>
      </w:pPr>
      <w:r w:rsidRPr="00194C35">
        <w:t xml:space="preserve">La percentuale sul totale delle </w:t>
      </w:r>
      <w:r w:rsidR="00B4522C">
        <w:t>Quest</w:t>
      </w:r>
      <w:r w:rsidRPr="00194C35">
        <w:t xml:space="preserve"> fallite</w:t>
      </w:r>
    </w:p>
    <w:p w14:paraId="53EB9019" w14:textId="05F8D440" w:rsidR="005E2F9A" w:rsidRPr="00194C35" w:rsidRDefault="005E2F9A" w:rsidP="005E2F9A">
      <w:pPr>
        <w:pStyle w:val="Paragrafoelenco"/>
        <w:numPr>
          <w:ilvl w:val="1"/>
          <w:numId w:val="28"/>
        </w:numPr>
      </w:pPr>
      <w:r w:rsidRPr="00194C35">
        <w:t xml:space="preserve">Numero e percentuale delle volte che ho portato a termina la </w:t>
      </w:r>
      <w:r w:rsidR="00B4522C">
        <w:t>Quest</w:t>
      </w:r>
      <w:r w:rsidRPr="00194C35">
        <w:t xml:space="preserve"> ma in ritardo</w:t>
      </w:r>
    </w:p>
    <w:p w14:paraId="0F03E5B4" w14:textId="77777777" w:rsidR="005E2F9A" w:rsidRPr="00194C35" w:rsidRDefault="005E2F9A" w:rsidP="005E2F9A">
      <w:pPr>
        <w:pStyle w:val="Paragrafoelenco"/>
        <w:numPr>
          <w:ilvl w:val="1"/>
          <w:numId w:val="28"/>
        </w:numPr>
      </w:pPr>
      <w:r w:rsidRPr="00194C35">
        <w:t>Assenze medie nel periodo di tempo</w:t>
      </w:r>
    </w:p>
    <w:p w14:paraId="238FDCF8" w14:textId="77777777" w:rsidR="005E2F9A" w:rsidRPr="00194C35" w:rsidRDefault="005E2F9A" w:rsidP="005E2F9A">
      <w:pPr>
        <w:pStyle w:val="Paragrafoelenco"/>
        <w:numPr>
          <w:ilvl w:val="1"/>
          <w:numId w:val="28"/>
        </w:numPr>
      </w:pPr>
      <w:r w:rsidRPr="00194C35">
        <w:t>Giorni di presenza consecutivi</w:t>
      </w:r>
    </w:p>
    <w:p w14:paraId="611CE0DF" w14:textId="77777777" w:rsidR="005E2F9A" w:rsidRPr="00194C35" w:rsidRDefault="005E2F9A" w:rsidP="005E2F9A">
      <w:pPr>
        <w:pStyle w:val="Paragrafoelenco"/>
        <w:numPr>
          <w:ilvl w:val="0"/>
          <w:numId w:val="28"/>
        </w:numPr>
      </w:pPr>
      <w:r w:rsidRPr="00194C35">
        <w:t xml:space="preserve">Credits: </w:t>
      </w:r>
    </w:p>
    <w:p w14:paraId="2BEBAF7E" w14:textId="77777777" w:rsidR="005E2F9A" w:rsidRPr="00194C35" w:rsidRDefault="005E2F9A" w:rsidP="005E2F9A">
      <w:pPr>
        <w:pStyle w:val="Paragrafoelenco"/>
        <w:numPr>
          <w:ilvl w:val="1"/>
          <w:numId w:val="28"/>
        </w:numPr>
      </w:pPr>
      <w:r w:rsidRPr="00194C35">
        <w:t>Totale crediti guadagnati</w:t>
      </w:r>
    </w:p>
    <w:p w14:paraId="0BB83E82" w14:textId="77777777" w:rsidR="005E2F9A" w:rsidRPr="00194C35" w:rsidRDefault="005E2F9A" w:rsidP="005E2F9A">
      <w:pPr>
        <w:pStyle w:val="Paragrafoelenco"/>
        <w:numPr>
          <w:ilvl w:val="1"/>
          <w:numId w:val="28"/>
        </w:numPr>
      </w:pPr>
      <w:r w:rsidRPr="00194C35">
        <w:lastRenderedPageBreak/>
        <w:t>Totale crediti spesi</w:t>
      </w:r>
    </w:p>
    <w:p w14:paraId="3642AA83" w14:textId="77777777" w:rsidR="005E2F9A" w:rsidRPr="00194C35" w:rsidRDefault="005E2F9A" w:rsidP="005E2F9A">
      <w:pPr>
        <w:pStyle w:val="Paragrafoelenco"/>
        <w:numPr>
          <w:ilvl w:val="1"/>
          <w:numId w:val="28"/>
        </w:numPr>
      </w:pPr>
      <w:r w:rsidRPr="00194C35">
        <w:t>Totale crediti guadagnati attraverso collaborazione</w:t>
      </w:r>
    </w:p>
    <w:p w14:paraId="369440A7" w14:textId="30CDFDB9" w:rsidR="005E2F9A" w:rsidRDefault="005E2F9A" w:rsidP="005E2F9A">
      <w:pPr>
        <w:pStyle w:val="Paragrafoelenco"/>
        <w:numPr>
          <w:ilvl w:val="1"/>
          <w:numId w:val="28"/>
        </w:numPr>
      </w:pPr>
      <w:r w:rsidRPr="00194C35">
        <w:t>Crediti attuali</w:t>
      </w:r>
    </w:p>
    <w:p w14:paraId="70811112" w14:textId="77C25F37" w:rsidR="005E2F9A" w:rsidRPr="00194C35" w:rsidRDefault="005E2F9A" w:rsidP="005E2F9A">
      <w:pPr>
        <w:rPr>
          <w:u w:val="single"/>
        </w:rPr>
      </w:pPr>
      <w:r>
        <w:t xml:space="preserve">È possibile confrontare i </w:t>
      </w:r>
      <w:r w:rsidR="00747138">
        <w:t xml:space="preserve">propri </w:t>
      </w:r>
      <w:r>
        <w:t xml:space="preserve">dati </w:t>
      </w:r>
      <w:r w:rsidR="00747138">
        <w:t>con quelli del team di appartenenza</w:t>
      </w:r>
      <w:r>
        <w:t xml:space="preserve"> utilizzando diagrammi sovrapponibili.</w:t>
      </w:r>
    </w:p>
    <w:p w14:paraId="013424AA" w14:textId="52FC4E27" w:rsidR="00E269A9" w:rsidRPr="00E35EDA" w:rsidRDefault="00E269A9" w:rsidP="00824A25"/>
    <w:p w14:paraId="2493A46E" w14:textId="24BA78DF" w:rsidR="00E269A9" w:rsidRPr="00E35EDA" w:rsidRDefault="00E269A9" w:rsidP="00E269A9">
      <w:pPr>
        <w:pStyle w:val="Titolo2"/>
        <w:spacing w:before="160" w:after="120" w:line="240" w:lineRule="auto"/>
        <w:ind w:left="720" w:hanging="720"/>
        <w:jc w:val="both"/>
        <w:rPr>
          <w:rFonts w:cs="Arial"/>
        </w:rPr>
      </w:pPr>
      <w:bookmarkStart w:id="23" w:name="_Toc214022551"/>
      <w:r w:rsidRPr="00E35EDA">
        <w:rPr>
          <w:rFonts w:cs="Arial"/>
        </w:rPr>
        <w:t>5.4  Help</w:t>
      </w:r>
      <w:bookmarkEnd w:id="23"/>
    </w:p>
    <w:p w14:paraId="4F17E7B4" w14:textId="77777777" w:rsidR="00E269A9" w:rsidRPr="00E35EDA" w:rsidRDefault="00E269A9" w:rsidP="00E269A9"/>
    <w:p w14:paraId="70BF2434" w14:textId="6984CA18" w:rsidR="008D651B" w:rsidRDefault="008D651B" w:rsidP="00824A25">
      <w:r w:rsidRPr="00E35EDA">
        <w:t xml:space="preserve">Accedendo alla Tab </w:t>
      </w:r>
      <w:r w:rsidR="00043125">
        <w:t>Help</w:t>
      </w:r>
      <w:r w:rsidRPr="00E35EDA">
        <w:t>, l’</w:t>
      </w:r>
      <w:r w:rsidR="004B2AF3">
        <w:t>Utente</w:t>
      </w:r>
      <w:r w:rsidRPr="00E35EDA">
        <w:t xml:space="preserve"> visualizza</w:t>
      </w:r>
      <w:r w:rsidR="00043125">
        <w:t xml:space="preserve"> due aree d</w:t>
      </w:r>
      <w:r w:rsidR="006D3227">
        <w:t>o</w:t>
      </w:r>
      <w:r w:rsidR="00043125">
        <w:t>ve sono riportati i messaggi di aiuto inviati e quelli ricevuti:</w:t>
      </w:r>
    </w:p>
    <w:p w14:paraId="53C6817F" w14:textId="771A7835" w:rsidR="00043125" w:rsidRDefault="00043125" w:rsidP="00043125">
      <w:pPr>
        <w:pStyle w:val="Paragrafoelenco"/>
        <w:numPr>
          <w:ilvl w:val="0"/>
          <w:numId w:val="28"/>
        </w:numPr>
      </w:pPr>
      <w:r w:rsidRPr="00043125">
        <w:t xml:space="preserve">Bacheca Team, in cui sono </w:t>
      </w:r>
      <w:r>
        <w:t xml:space="preserve">presenti le richieste di aiuto </w:t>
      </w:r>
      <w:r w:rsidR="00C87FA8">
        <w:t xml:space="preserve">ricevute e </w:t>
      </w:r>
      <w:proofErr w:type="gramStart"/>
      <w:r w:rsidR="00C87FA8">
        <w:rPr>
          <w:u w:val="single"/>
        </w:rPr>
        <w:t>le side</w:t>
      </w:r>
      <w:proofErr w:type="gramEnd"/>
      <w:r w:rsidR="00C87FA8">
        <w:rPr>
          <w:u w:val="single"/>
        </w:rPr>
        <w:t xml:space="preserve"> </w:t>
      </w:r>
      <w:r w:rsidR="00B4522C">
        <w:rPr>
          <w:u w:val="single"/>
        </w:rPr>
        <w:t>Quest</w:t>
      </w:r>
      <w:r w:rsidR="00C87FA8">
        <w:rPr>
          <w:u w:val="single"/>
        </w:rPr>
        <w:t xml:space="preserve"> che possono essere prese in carico dall’</w:t>
      </w:r>
      <w:r w:rsidR="004B2AF3">
        <w:rPr>
          <w:u w:val="single"/>
        </w:rPr>
        <w:t>Utente</w:t>
      </w:r>
      <w:r w:rsidR="00C87FA8">
        <w:t xml:space="preserve"> e cioè quelle </w:t>
      </w:r>
      <w:r w:rsidR="00B4522C">
        <w:t>Quest</w:t>
      </w:r>
      <w:r w:rsidR="00C87FA8">
        <w:t xml:space="preserve"> attive che non sono state associate ad alcun </w:t>
      </w:r>
      <w:r w:rsidR="004B2AF3">
        <w:t>Dipendente</w:t>
      </w:r>
      <w:r w:rsidR="00C87FA8">
        <w:t>. L’</w:t>
      </w:r>
      <w:r w:rsidR="004B2AF3">
        <w:t>Utente</w:t>
      </w:r>
      <w:r w:rsidR="00C87FA8">
        <w:t xml:space="preserve"> le può prendere in carico selezionando il tasto Accetta presente </w:t>
      </w:r>
      <w:r w:rsidR="00016287">
        <w:t>su</w:t>
      </w:r>
      <w:r w:rsidR="00C87FA8">
        <w:t xml:space="preserve"> ognuna di </w:t>
      </w:r>
      <w:r w:rsidR="00B4522C">
        <w:t>quest</w:t>
      </w:r>
      <w:r w:rsidR="00C87FA8">
        <w:t xml:space="preserve">e. </w:t>
      </w:r>
    </w:p>
    <w:p w14:paraId="1631031A" w14:textId="2C40EB2E" w:rsidR="00C87FA8" w:rsidRPr="00043125" w:rsidRDefault="00C87FA8" w:rsidP="00043125">
      <w:pPr>
        <w:pStyle w:val="Paragrafoelenco"/>
        <w:numPr>
          <w:ilvl w:val="0"/>
          <w:numId w:val="28"/>
        </w:numPr>
      </w:pPr>
      <w:r>
        <w:t xml:space="preserve">Le mie </w:t>
      </w:r>
      <w:r w:rsidR="006D3227">
        <w:t>conversazioni</w:t>
      </w:r>
      <w:r>
        <w:t xml:space="preserve">, dove vengono riportate le richieste di aiuto inviate ad altri </w:t>
      </w:r>
      <w:r w:rsidR="004B2AF3">
        <w:t>Utenti</w:t>
      </w:r>
    </w:p>
    <w:p w14:paraId="4897B40C" w14:textId="77777777" w:rsidR="008D651B" w:rsidRPr="00043125" w:rsidRDefault="008D651B" w:rsidP="00824A25">
      <w:pPr>
        <w:rPr>
          <w:color w:val="0070C0"/>
        </w:rPr>
      </w:pPr>
    </w:p>
    <w:p w14:paraId="7234A9A4" w14:textId="57E59C8E" w:rsidR="00E269A9" w:rsidRPr="00E35EDA" w:rsidRDefault="00E269A9" w:rsidP="00E269A9">
      <w:pPr>
        <w:pStyle w:val="Titolo2"/>
        <w:spacing w:before="160" w:after="120" w:line="240" w:lineRule="auto"/>
        <w:ind w:left="720" w:hanging="720"/>
        <w:jc w:val="both"/>
        <w:rPr>
          <w:rFonts w:cs="Arial"/>
        </w:rPr>
      </w:pPr>
      <w:bookmarkStart w:id="24" w:name="_Toc214022552"/>
      <w:r w:rsidRPr="00E35EDA">
        <w:rPr>
          <w:rFonts w:cs="Arial"/>
        </w:rPr>
        <w:t>5.5  Settings</w:t>
      </w:r>
      <w:bookmarkEnd w:id="24"/>
    </w:p>
    <w:p w14:paraId="695CFC26" w14:textId="77777777" w:rsidR="00E269A9" w:rsidRPr="00E35EDA" w:rsidRDefault="00E269A9" w:rsidP="00E269A9"/>
    <w:p w14:paraId="30C58893" w14:textId="17955863" w:rsidR="003B6624" w:rsidRDefault="003B6624" w:rsidP="003B6624">
      <w:r w:rsidRPr="00E35EDA">
        <w:t xml:space="preserve">Accedendo alla Tab </w:t>
      </w:r>
      <w:r>
        <w:t>Menu</w:t>
      </w:r>
      <w:r w:rsidRPr="00E35EDA">
        <w:t>, l’</w:t>
      </w:r>
      <w:r w:rsidR="004B2AF3">
        <w:t>Utente</w:t>
      </w:r>
      <w:r w:rsidRPr="00E35EDA">
        <w:t xml:space="preserve"> visualizza</w:t>
      </w:r>
      <w:r>
        <w:t xml:space="preserve"> le seguenti funzionalità:</w:t>
      </w:r>
    </w:p>
    <w:p w14:paraId="2515358A" w14:textId="050CBAB6" w:rsidR="003B6624" w:rsidRDefault="003B6624" w:rsidP="003B6624">
      <w:pPr>
        <w:pStyle w:val="Paragrafoelenco"/>
        <w:numPr>
          <w:ilvl w:val="0"/>
          <w:numId w:val="28"/>
        </w:numPr>
      </w:pPr>
      <w:r w:rsidRPr="00A01F5B">
        <w:t>Marketplace, link al marketplace dove possono e</w:t>
      </w:r>
      <w:r>
        <w:t xml:space="preserve">ssere spesi i crediti guadagnati completando le </w:t>
      </w:r>
      <w:r w:rsidR="00B4522C">
        <w:t>Quest</w:t>
      </w:r>
    </w:p>
    <w:p w14:paraId="39B3A335" w14:textId="77777777" w:rsidR="003B6624" w:rsidRDefault="003B6624" w:rsidP="003B6624">
      <w:pPr>
        <w:pStyle w:val="Paragrafoelenco"/>
        <w:numPr>
          <w:ilvl w:val="0"/>
          <w:numId w:val="28"/>
        </w:numPr>
      </w:pPr>
      <w:r>
        <w:t>Aiuto, in cui sono presenti contenuti statici e i contatti (indirizzi email) per poter contattare la Direzione Aziendale oppure per riportare bug</w:t>
      </w:r>
    </w:p>
    <w:p w14:paraId="3B890B4F" w14:textId="3CFDAAE0" w:rsidR="003B6624" w:rsidRDefault="003B6624" w:rsidP="003B6624">
      <w:pPr>
        <w:pStyle w:val="Paragrafoelenco"/>
        <w:numPr>
          <w:ilvl w:val="0"/>
          <w:numId w:val="28"/>
        </w:numPr>
      </w:pPr>
      <w:r>
        <w:t xml:space="preserve">FAQ, in cui sono presenti le </w:t>
      </w:r>
      <w:proofErr w:type="spellStart"/>
      <w:r>
        <w:t>frequently</w:t>
      </w:r>
      <w:proofErr w:type="spellEnd"/>
      <w:r>
        <w:t xml:space="preserve"> </w:t>
      </w:r>
      <w:proofErr w:type="spellStart"/>
      <w:r>
        <w:t>asked</w:t>
      </w:r>
      <w:proofErr w:type="spellEnd"/>
      <w:r>
        <w:t xml:space="preserve"> </w:t>
      </w:r>
      <w:proofErr w:type="spellStart"/>
      <w:r w:rsidR="00B4522C">
        <w:t>questions</w:t>
      </w:r>
      <w:proofErr w:type="spellEnd"/>
      <w:r>
        <w:t xml:space="preserve"> in formato testo statico</w:t>
      </w:r>
    </w:p>
    <w:p w14:paraId="1383B47D" w14:textId="204E30B4" w:rsidR="003B6624" w:rsidRDefault="003B6624" w:rsidP="003B6624">
      <w:pPr>
        <w:pStyle w:val="Paragrafoelenco"/>
        <w:numPr>
          <w:ilvl w:val="0"/>
          <w:numId w:val="28"/>
        </w:numPr>
      </w:pPr>
      <w:r>
        <w:t xml:space="preserve">Impostazioni. Selezionando </w:t>
      </w:r>
      <w:r w:rsidR="00B4522C">
        <w:t>Quest</w:t>
      </w:r>
      <w:r>
        <w:t>o tasto, l’</w:t>
      </w:r>
      <w:r w:rsidR="004B2AF3">
        <w:t>Utente</w:t>
      </w:r>
      <w:r>
        <w:t xml:space="preserve"> attera in una nuova pagina in cui sono presenti le seguenti funzionalità:</w:t>
      </w:r>
    </w:p>
    <w:p w14:paraId="3EAFCA45" w14:textId="77777777" w:rsidR="003B6624" w:rsidRDefault="003B6624" w:rsidP="003B6624">
      <w:pPr>
        <w:pStyle w:val="Paragrafoelenco"/>
        <w:numPr>
          <w:ilvl w:val="1"/>
          <w:numId w:val="28"/>
        </w:numPr>
      </w:pPr>
      <w:r>
        <w:t>Attiva notifiche (si/no)</w:t>
      </w:r>
    </w:p>
    <w:p w14:paraId="78EF8F02" w14:textId="77777777" w:rsidR="003B6624" w:rsidRDefault="003B6624" w:rsidP="003B6624">
      <w:pPr>
        <w:pStyle w:val="Paragrafoelenco"/>
        <w:numPr>
          <w:ilvl w:val="1"/>
          <w:numId w:val="28"/>
        </w:numPr>
      </w:pPr>
      <w:r>
        <w:t>Dark Mode (si/no)</w:t>
      </w:r>
    </w:p>
    <w:p w14:paraId="194E26AE" w14:textId="77777777" w:rsidR="003B6624" w:rsidRDefault="003B6624" w:rsidP="003B6624">
      <w:pPr>
        <w:pStyle w:val="Paragrafoelenco"/>
        <w:numPr>
          <w:ilvl w:val="1"/>
          <w:numId w:val="28"/>
        </w:numPr>
      </w:pPr>
      <w:r>
        <w:t>Cambia Password</w:t>
      </w:r>
    </w:p>
    <w:p w14:paraId="662EAADD" w14:textId="18BC1277" w:rsidR="003B6624" w:rsidRDefault="003B6624" w:rsidP="003B6624">
      <w:pPr>
        <w:pStyle w:val="Paragrafoelenco"/>
        <w:numPr>
          <w:ilvl w:val="1"/>
          <w:numId w:val="28"/>
        </w:numPr>
      </w:pPr>
      <w:r>
        <w:t xml:space="preserve">Export data: selezionando </w:t>
      </w:r>
      <w:r w:rsidR="00B4522C">
        <w:t>Quest</w:t>
      </w:r>
      <w:r>
        <w:t xml:space="preserve">o tasto, viene scaricato e salvato nella memoria dello smartphone un excel contenente le </w:t>
      </w:r>
      <w:r w:rsidR="00B4522C">
        <w:t>Quest</w:t>
      </w:r>
      <w:r>
        <w:t xml:space="preserve"> in corso, quelle passate, il livello raggiunto e i crediti da utilizzare</w:t>
      </w:r>
      <w:r w:rsidRPr="00BF01C4">
        <w:rPr>
          <w:i/>
          <w:iCs/>
        </w:rPr>
        <w:t xml:space="preserve"> (funzionalità da implementare nella wave 2 di progetto)</w:t>
      </w:r>
    </w:p>
    <w:p w14:paraId="275DCF55" w14:textId="5837C585" w:rsidR="003B6624" w:rsidRDefault="003B6624" w:rsidP="003B6624">
      <w:pPr>
        <w:pStyle w:val="Paragrafoelenco"/>
        <w:numPr>
          <w:ilvl w:val="1"/>
          <w:numId w:val="28"/>
        </w:numPr>
      </w:pPr>
      <w:r>
        <w:lastRenderedPageBreak/>
        <w:t xml:space="preserve">Delete Account. </w:t>
      </w:r>
      <w:r w:rsidR="00B4522C">
        <w:t>Quest</w:t>
      </w:r>
      <w:r>
        <w:t>a funzionalità sarà sempre disponibile, anche nel momento in cui l’</w:t>
      </w:r>
      <w:r w:rsidR="004B2AF3">
        <w:t>Utente</w:t>
      </w:r>
      <w:r>
        <w:t xml:space="preserve"> fa parte di una organizzazione ancora attiva. In </w:t>
      </w:r>
      <w:r w:rsidR="00B4522C">
        <w:t>Quest</w:t>
      </w:r>
      <w:r>
        <w:t>o caso, una volta selezionato il tasto apposito verrà visualizzato un popup di conferma e successivamente, in caso di ulteriore conferma, un secondo popup con il messaggio ”Sei stato rimosso dall’Organizzazione, vuoi che altre Organizzazioni ti possano trovare?”. In caso di risposta affermativa, l’account verrà mantenuto ma non associato ad alcuna organizzazione; in caso di risposta negativa, l’account verrà “anonimizzato” eliminando i riferimenti personali dall’</w:t>
      </w:r>
      <w:r w:rsidR="004B2AF3">
        <w:t>Utente</w:t>
      </w:r>
      <w:r>
        <w:t xml:space="preserve"> quali nome e cognome, venendo così identificato solo da un id. Le performance passate dell’</w:t>
      </w:r>
      <w:r w:rsidR="004B2AF3">
        <w:t>Utente</w:t>
      </w:r>
      <w:r>
        <w:t xml:space="preserve"> rimarranno fisicamente sul database e verranno utilizzate in ogni caso per il calcolo delle performance a livello di divisione e di Organizzazione.</w:t>
      </w:r>
    </w:p>
    <w:p w14:paraId="54E7AAB2" w14:textId="77777777" w:rsidR="003B6624" w:rsidRDefault="003B6624" w:rsidP="003B6624">
      <w:pPr>
        <w:pStyle w:val="Paragrafoelenco"/>
        <w:numPr>
          <w:ilvl w:val="0"/>
          <w:numId w:val="28"/>
        </w:numPr>
      </w:pPr>
      <w:r>
        <w:t>About Achivia, in cui sono presenti contenuti statici relativi alla storia e al concept dell’app</w:t>
      </w:r>
    </w:p>
    <w:p w14:paraId="568C5F0E" w14:textId="77777777" w:rsidR="003B6624" w:rsidRDefault="003B6624" w:rsidP="003B6624">
      <w:pPr>
        <w:pStyle w:val="Paragrafoelenco"/>
        <w:numPr>
          <w:ilvl w:val="0"/>
          <w:numId w:val="28"/>
        </w:numPr>
      </w:pPr>
      <w:r>
        <w:t>Termini di servizio, in cui sono presenti contenuti statici di livello legale</w:t>
      </w:r>
    </w:p>
    <w:p w14:paraId="6227879B" w14:textId="77777777" w:rsidR="003B6624" w:rsidRDefault="003B6624" w:rsidP="003B6624">
      <w:pPr>
        <w:pStyle w:val="Paragrafoelenco"/>
        <w:numPr>
          <w:ilvl w:val="0"/>
          <w:numId w:val="28"/>
        </w:numPr>
      </w:pPr>
      <w:r>
        <w:t>Privacy Policy, in cui sono presenti contenuti statici di livello legale</w:t>
      </w:r>
    </w:p>
    <w:p w14:paraId="218A3840" w14:textId="77777777" w:rsidR="003B6624" w:rsidRPr="00A01F5B" w:rsidRDefault="003B6624" w:rsidP="003B6624">
      <w:pPr>
        <w:pStyle w:val="Paragrafoelenco"/>
        <w:numPr>
          <w:ilvl w:val="0"/>
          <w:numId w:val="28"/>
        </w:numPr>
      </w:pPr>
      <w:r>
        <w:t>Tasto Logout</w:t>
      </w:r>
    </w:p>
    <w:p w14:paraId="78C815DB" w14:textId="03EE6CE7" w:rsidR="005204BD" w:rsidRDefault="005204BD" w:rsidP="005204BD">
      <w:pPr>
        <w:pStyle w:val="Titolo1"/>
        <w:numPr>
          <w:ilvl w:val="0"/>
          <w:numId w:val="10"/>
        </w:numPr>
        <w:ind w:left="0" w:firstLine="0"/>
        <w:jc w:val="both"/>
      </w:pPr>
      <w:bookmarkStart w:id="25" w:name="_Toc214022553"/>
      <w:r>
        <w:t>Marketplace</w:t>
      </w:r>
      <w:bookmarkEnd w:id="25"/>
    </w:p>
    <w:p w14:paraId="70B1E56B" w14:textId="77777777" w:rsidR="00FB0CB8" w:rsidRDefault="00FB0CB8" w:rsidP="005204BD"/>
    <w:p w14:paraId="599653EB" w14:textId="40D76ED4" w:rsidR="00257FEE" w:rsidRDefault="005204BD" w:rsidP="005204BD">
      <w:r>
        <w:t>I crediti guadagnati</w:t>
      </w:r>
      <w:r w:rsidR="00257FEE">
        <w:t xml:space="preserve"> attraverso il completamento delle </w:t>
      </w:r>
      <w:r w:rsidR="00B4522C">
        <w:t>Quest</w:t>
      </w:r>
      <w:r w:rsidR="00257FEE">
        <w:t xml:space="preserve"> potranno essere spesi accedendo al Marketplace dedicato tramite i link presenti nell’app.</w:t>
      </w:r>
      <w:r>
        <w:t xml:space="preserve"> </w:t>
      </w:r>
    </w:p>
    <w:p w14:paraId="77B41E0B" w14:textId="62E700EB" w:rsidR="00257FEE" w:rsidRDefault="00257FEE" w:rsidP="005204BD">
      <w:r>
        <w:t>Ogni Organizzazione avrà a disposizione il proprio Marketplace specifico in cui saranno messi in vendita oggetti a discrezione dell’Organizzazione stessa; gli articoli potranno essere brandizzati con il logo aziendale se caricato tramite la funzionalità apposita dall’</w:t>
      </w:r>
      <w:r w:rsidR="004B2AF3">
        <w:t>Utente</w:t>
      </w:r>
      <w:r>
        <w:t xml:space="preserve"> Admin.</w:t>
      </w:r>
    </w:p>
    <w:p w14:paraId="71A2949E" w14:textId="5C1CD3E4" w:rsidR="00257FEE" w:rsidRDefault="00257FEE" w:rsidP="005204BD">
      <w:r>
        <w:t xml:space="preserve">Gli oggetti acquistati verranno spediti alla sede dell’Organizzazione e poi smistati dalla stessa agli </w:t>
      </w:r>
      <w:r w:rsidR="004B2AF3">
        <w:t>Utenti</w:t>
      </w:r>
      <w:r>
        <w:t xml:space="preserve"> che ne hanno fatto richiesta.</w:t>
      </w:r>
    </w:p>
    <w:p w14:paraId="2AC464E6" w14:textId="7D1303BD" w:rsidR="008148D5" w:rsidRDefault="008148D5" w:rsidP="005204BD">
      <w:r>
        <w:t xml:space="preserve">Accedendo al </w:t>
      </w:r>
      <w:r w:rsidR="00DD5E5F">
        <w:t>M</w:t>
      </w:r>
      <w:r w:rsidR="00771308">
        <w:t>arketplace, l’</w:t>
      </w:r>
      <w:r w:rsidR="004B2AF3">
        <w:t>Utente</w:t>
      </w:r>
      <w:r w:rsidR="00771308">
        <w:t xml:space="preserve"> visualizza la lista dei prodotti disponibili, ognuno rappresentato da un riquadro in cui è presente una immagine dello stesso, una breve descrizione e il valore in crediti; selezionando acquista, il Sistema chiederà conferma dell’operazione e, decurtando il valore dei crediti dal numero di quelli a disposizione dell’</w:t>
      </w:r>
      <w:r w:rsidR="004B2AF3">
        <w:t>Utente</w:t>
      </w:r>
      <w:r w:rsidR="00771308">
        <w:t>, effettuerà l’acquisto. La lista degli oggetti acquistati sarà visibile accedendo alla funzionalità I miei acquisti disponibile in pagina.</w:t>
      </w:r>
    </w:p>
    <w:p w14:paraId="148C6364" w14:textId="4CACF2A6" w:rsidR="00771308" w:rsidRDefault="00771308" w:rsidP="005204BD">
      <w:r>
        <w:t>Nella sezione Info crediti verranno riportati contenuti statici che spiegano come accumulare crediti e come spenderli sul marketplace stesso.</w:t>
      </w:r>
    </w:p>
    <w:p w14:paraId="35F63E53" w14:textId="5D835807" w:rsidR="00FB0CB8" w:rsidRPr="00BD5AE3" w:rsidRDefault="00771308" w:rsidP="00BD5AE3">
      <w:r>
        <w:t xml:space="preserve">L’inserimento dei prodotti, la loro descrizione, l’inserimento dell’immagine e l’indicazione del valore in crediti </w:t>
      </w:r>
      <w:r w:rsidR="00002ABE">
        <w:t>verranno effettuati</w:t>
      </w:r>
      <w:r>
        <w:t xml:space="preserve"> tramite un backoffice web dedicato il cui accesso è riservato esclusivamente dall’</w:t>
      </w:r>
      <w:r w:rsidR="004B2AF3">
        <w:t>Utente</w:t>
      </w:r>
      <w:r>
        <w:t xml:space="preserve"> Admin con le proprie credenziali.</w:t>
      </w:r>
    </w:p>
    <w:sectPr w:rsidR="00FB0CB8" w:rsidRPr="00BD5AE3" w:rsidSect="0078374A">
      <w:headerReference w:type="even" r:id="rId11"/>
      <w:headerReference w:type="default" r:id="rId12"/>
      <w:footerReference w:type="even" r:id="rId13"/>
      <w:footerReference w:type="default" r:id="rId14"/>
      <w:headerReference w:type="first" r:id="rId15"/>
      <w:footerReference w:type="first" r:id="rId16"/>
      <w:pgSz w:w="11907" w:h="16840" w:code="9"/>
      <w:pgMar w:top="2694" w:right="1134" w:bottom="1843" w:left="1344" w:header="568"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B3E66" w14:textId="77777777" w:rsidR="00870CDB" w:rsidRPr="00E35EDA" w:rsidRDefault="00870CDB">
      <w:r w:rsidRPr="00E35EDA">
        <w:separator/>
      </w:r>
    </w:p>
  </w:endnote>
  <w:endnote w:type="continuationSeparator" w:id="0">
    <w:p w14:paraId="70C38C57" w14:textId="77777777" w:rsidR="00870CDB" w:rsidRPr="00E35EDA" w:rsidRDefault="00870CDB">
      <w:r w:rsidRPr="00E35ED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936DB" w14:textId="77777777" w:rsidR="00B720FE" w:rsidRDefault="00B720FE">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9EE27" w14:textId="4C0054A1" w:rsidR="000B5083" w:rsidRPr="00E35EDA" w:rsidRDefault="000B5083" w:rsidP="0029113D">
    <w:pPr>
      <w:pStyle w:val="Pidipa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24890" w14:textId="77777777" w:rsidR="000B5083" w:rsidRPr="00E35EDA" w:rsidRDefault="000B5083">
    <w:pPr>
      <w:pStyle w:val="Pidipagina"/>
      <w:ind w:right="-397"/>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6310F" w14:textId="77777777" w:rsidR="00870CDB" w:rsidRPr="00E35EDA" w:rsidRDefault="00870CDB">
      <w:r w:rsidRPr="00E35EDA">
        <w:separator/>
      </w:r>
    </w:p>
  </w:footnote>
  <w:footnote w:type="continuationSeparator" w:id="0">
    <w:p w14:paraId="093A7FED" w14:textId="77777777" w:rsidR="00870CDB" w:rsidRPr="00E35EDA" w:rsidRDefault="00870CDB">
      <w:r w:rsidRPr="00E35ED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F2994" w14:textId="77777777" w:rsidR="00B720FE" w:rsidRDefault="00B720FE">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71774" w14:textId="43BB8A2B" w:rsidR="000B5083" w:rsidRPr="00E35EDA" w:rsidRDefault="000B5083" w:rsidP="00490ABD">
    <w:pPr>
      <w:pStyle w:val="Intestazione"/>
      <w:rPr>
        <w:rFonts w:ascii="Tahoma" w:hAnsi="Tahoma" w:cs="Tahoma"/>
        <w:color w:val="0000FF"/>
        <w:sz w:val="18"/>
        <w:szCs w:val="18"/>
      </w:rPr>
    </w:pPr>
    <w:r w:rsidRPr="00E35EDA">
      <w:rPr>
        <w:rFonts w:ascii="Tahoma" w:hAnsi="Tahoma" w:cs="Tahoma"/>
        <w:noProof/>
        <w:color w:val="0000FF"/>
        <w:sz w:val="18"/>
        <w:szCs w:val="18"/>
      </w:rPr>
      <mc:AlternateContent>
        <mc:Choice Requires="wps">
          <w:drawing>
            <wp:anchor distT="0" distB="0" distL="114300" distR="114300" simplePos="0" relativeHeight="251675648" behindDoc="0" locked="0" layoutInCell="1" allowOverlap="1" wp14:anchorId="1D62AE76" wp14:editId="2C8591C4">
              <wp:simplePos x="0" y="0"/>
              <wp:positionH relativeFrom="column">
                <wp:posOffset>-1905</wp:posOffset>
              </wp:positionH>
              <wp:positionV relativeFrom="paragraph">
                <wp:posOffset>803910</wp:posOffset>
              </wp:positionV>
              <wp:extent cx="5970270" cy="3810"/>
              <wp:effectExtent l="7620" t="9525" r="13335" b="5715"/>
              <wp:wrapNone/>
              <wp:docPr id="6"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70270" cy="381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F644AD" id="Line 39"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63.3pt" to="469.95pt,6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" strokecolor="blue"/>
          </w:pict>
        </mc:Fallback>
      </mc:AlternateContent>
    </w:r>
  </w:p>
  <w:p w14:paraId="71693BA3" w14:textId="6D21D91E" w:rsidR="00F20E2C" w:rsidRPr="00E35EDA" w:rsidRDefault="000B5083" w:rsidP="00F20E2C">
    <w:pPr>
      <w:pStyle w:val="Intestazione"/>
      <w:jc w:val="right"/>
      <w:rPr>
        <w:rFonts w:ascii="Tahoma" w:hAnsi="Tahoma" w:cs="Tahoma"/>
        <w:color w:val="0000FF"/>
        <w:sz w:val="18"/>
        <w:szCs w:val="18"/>
      </w:rPr>
    </w:pPr>
    <w:r w:rsidRPr="00E35EDA">
      <w:rPr>
        <w:rFonts w:ascii="Tahoma" w:hAnsi="Tahoma" w:cs="Tahoma"/>
        <w:color w:val="0000FF"/>
        <w:sz w:val="18"/>
        <w:szCs w:val="18"/>
      </w:rPr>
      <w:t xml:space="preserve"> </w:t>
    </w:r>
    <w:r w:rsidR="00F20E2C" w:rsidRPr="00E35EDA">
      <w:rPr>
        <w:rFonts w:ascii="Tahoma" w:hAnsi="Tahoma" w:cs="Tahoma"/>
        <w:color w:val="0000FF"/>
        <w:sz w:val="18"/>
        <w:szCs w:val="18"/>
      </w:rPr>
      <w:t>XP-L4B</w:t>
    </w:r>
    <w:r w:rsidRPr="00E35EDA">
      <w:rPr>
        <w:rFonts w:ascii="Tahoma" w:hAnsi="Tahoma" w:cs="Tahoma"/>
        <w:color w:val="0000FF"/>
        <w:sz w:val="18"/>
        <w:szCs w:val="18"/>
      </w:rPr>
      <w:t xml:space="preserve"> </w:t>
    </w:r>
    <w:r w:rsidR="00FA7ECF" w:rsidRPr="00E35EDA">
      <w:rPr>
        <w:rFonts w:ascii="Tahoma" w:hAnsi="Tahoma" w:cs="Tahoma"/>
        <w:color w:val="0000FF"/>
        <w:sz w:val="18"/>
        <w:szCs w:val="18"/>
      </w:rPr>
      <w:t>–</w:t>
    </w:r>
    <w:r w:rsidRPr="00E35EDA">
      <w:rPr>
        <w:rFonts w:ascii="Tahoma" w:hAnsi="Tahoma" w:cs="Tahoma"/>
        <w:color w:val="0000FF"/>
        <w:sz w:val="18"/>
        <w:szCs w:val="18"/>
      </w:rPr>
      <w:t xml:space="preserve"> </w:t>
    </w:r>
    <w:proofErr w:type="spellStart"/>
    <w:r w:rsidR="00F20E2C" w:rsidRPr="00E35EDA">
      <w:rPr>
        <w:rFonts w:ascii="Tahoma" w:hAnsi="Tahoma" w:cs="Tahoma"/>
        <w:color w:val="0000FF"/>
        <w:sz w:val="18"/>
        <w:szCs w:val="18"/>
      </w:rPr>
      <w:t>Achivia</w:t>
    </w:r>
    <w:proofErr w:type="spellEnd"/>
    <w:r w:rsidR="00F20E2C" w:rsidRPr="00E35EDA">
      <w:rPr>
        <w:rFonts w:ascii="Tahoma" w:hAnsi="Tahoma" w:cs="Tahoma"/>
        <w:color w:val="0000FF"/>
        <w:sz w:val="18"/>
        <w:szCs w:val="18"/>
      </w:rPr>
      <w:t xml:space="preserve"> App</w:t>
    </w:r>
    <w:r w:rsidRPr="00E35EDA">
      <w:rPr>
        <w:rFonts w:ascii="Tahoma" w:hAnsi="Tahoma" w:cs="Tahoma"/>
        <w:color w:val="0000FF"/>
        <w:sz w:val="18"/>
        <w:szCs w:val="18"/>
      </w:rPr>
      <w:t xml:space="preserve"> v.</w:t>
    </w:r>
    <w:r w:rsidR="00F20E2C" w:rsidRPr="00E35EDA">
      <w:rPr>
        <w:rFonts w:ascii="Tahoma" w:hAnsi="Tahoma" w:cs="Tahoma"/>
        <w:color w:val="0000FF"/>
        <w:sz w:val="18"/>
        <w:szCs w:val="18"/>
      </w:rPr>
      <w:t>1</w:t>
    </w:r>
    <w:r w:rsidRPr="00E35EDA">
      <w:rPr>
        <w:rFonts w:ascii="Tahoma" w:hAnsi="Tahoma" w:cs="Tahoma"/>
        <w:color w:val="0000FF"/>
        <w:sz w:val="18"/>
        <w:szCs w:val="18"/>
      </w:rPr>
      <w:t>.</w:t>
    </w:r>
    <w:r w:rsidR="00F20E2C" w:rsidRPr="00E35EDA">
      <w:rPr>
        <w:rFonts w:ascii="Tahoma" w:hAnsi="Tahoma" w:cs="Tahoma"/>
        <w:color w:val="0000FF"/>
        <w:sz w:val="18"/>
        <w:szCs w:val="18"/>
      </w:rPr>
      <w:t>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30CFF" w14:textId="35FA3026" w:rsidR="000B5083" w:rsidRPr="00E35EDA" w:rsidRDefault="000B5083" w:rsidP="0029113D">
    <w:pPr>
      <w:pStyle w:val="Intestazione"/>
    </w:pPr>
    <w:r w:rsidRPr="00E35EDA">
      <w:rPr>
        <w:noProof/>
      </w:rPr>
      <mc:AlternateContent>
        <mc:Choice Requires="wps">
          <w:drawing>
            <wp:anchor distT="0" distB="0" distL="114300" distR="114300" simplePos="0" relativeHeight="251655168" behindDoc="0" locked="0" layoutInCell="1" allowOverlap="1" wp14:anchorId="3999F75F" wp14:editId="1F72AA43">
              <wp:simplePos x="0" y="0"/>
              <wp:positionH relativeFrom="column">
                <wp:posOffset>85725</wp:posOffset>
              </wp:positionH>
              <wp:positionV relativeFrom="paragraph">
                <wp:posOffset>1000125</wp:posOffset>
              </wp:positionV>
              <wp:extent cx="5791200" cy="0"/>
              <wp:effectExtent l="9525" t="9525" r="9525" b="9525"/>
              <wp:wrapNone/>
              <wp:docPr id="2"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120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855F96" id="Line 8"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pt,78.75pt" to="462.75pt,7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" strokecolor="blue"/>
          </w:pict>
        </mc:Fallback>
      </mc:AlternateContent>
    </w:r>
  </w:p>
  <w:p w14:paraId="41E65805" w14:textId="77777777" w:rsidR="000B5083" w:rsidRPr="00E35EDA" w:rsidRDefault="000B5083" w:rsidP="0029113D">
    <w:pPr>
      <w:pStyle w:val="Intestazione"/>
    </w:pPr>
    <w:r w:rsidRPr="00E35EDA">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72148"/>
    <w:multiLevelType w:val="hybridMultilevel"/>
    <w:tmpl w:val="089492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DA5D5E"/>
    <w:multiLevelType w:val="hybridMultilevel"/>
    <w:tmpl w:val="49F0EE14"/>
    <w:lvl w:ilvl="0" w:tplc="C67C3450">
      <w:start w:val="5"/>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753053D"/>
    <w:multiLevelType w:val="hybridMultilevel"/>
    <w:tmpl w:val="32CC4730"/>
    <w:lvl w:ilvl="0" w:tplc="CDBA0282">
      <w:numFmt w:val="bullet"/>
      <w:lvlText w:val="-"/>
      <w:lvlJc w:val="left"/>
      <w:pPr>
        <w:ind w:left="720" w:hanging="36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DA462F0"/>
    <w:multiLevelType w:val="hybridMultilevel"/>
    <w:tmpl w:val="432AF952"/>
    <w:lvl w:ilvl="0" w:tplc="7DF6C6D2">
      <w:start w:val="1"/>
      <w:numFmt w:val="bullet"/>
      <w:lvlText w:val="-"/>
      <w:lvlJc w:val="left"/>
      <w:pPr>
        <w:ind w:left="720" w:hanging="360"/>
      </w:pPr>
      <w:rPr>
        <w:rFonts w:ascii="Calibri" w:eastAsia="Times New Roman"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E623F57"/>
    <w:multiLevelType w:val="hybridMultilevel"/>
    <w:tmpl w:val="8E606EB6"/>
    <w:lvl w:ilvl="0" w:tplc="FDEC0704">
      <w:start w:val="5"/>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A057CD"/>
    <w:multiLevelType w:val="hybridMultilevel"/>
    <w:tmpl w:val="3C2600B2"/>
    <w:styleLink w:val="ImportedStyle1"/>
    <w:lvl w:ilvl="0" w:tplc="19F42D52">
      <w:start w:val="1"/>
      <w:numFmt w:val="bullet"/>
      <w:lvlText w:val="·"/>
      <w:lvlJc w:val="left"/>
      <w:pPr>
        <w:tabs>
          <w:tab w:val="num" w:pos="567"/>
        </w:tabs>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D147F2A">
      <w:start w:val="1"/>
      <w:numFmt w:val="bullet"/>
      <w:lvlText w:val="o"/>
      <w:lvlJc w:val="left"/>
      <w:pPr>
        <w:tabs>
          <w:tab w:val="num" w:pos="1440"/>
        </w:tabs>
        <w:ind w:left="1593" w:hanging="51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FBDCD01A">
      <w:start w:val="1"/>
      <w:numFmt w:val="bullet"/>
      <w:lvlText w:val="▪"/>
      <w:lvlJc w:val="left"/>
      <w:pPr>
        <w:tabs>
          <w:tab w:val="num" w:pos="2160"/>
        </w:tabs>
        <w:ind w:left="2313" w:hanging="51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01F8EDBA">
      <w:start w:val="1"/>
      <w:numFmt w:val="bullet"/>
      <w:lvlText w:val="·"/>
      <w:lvlJc w:val="left"/>
      <w:pPr>
        <w:tabs>
          <w:tab w:val="num" w:pos="2835"/>
        </w:tabs>
        <w:ind w:left="2988" w:hanging="468"/>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66A9956">
      <w:start w:val="1"/>
      <w:numFmt w:val="bullet"/>
      <w:lvlText w:val="o"/>
      <w:lvlJc w:val="left"/>
      <w:pPr>
        <w:tabs>
          <w:tab w:val="num" w:pos="3402"/>
        </w:tabs>
        <w:ind w:left="3555" w:hanging="31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F63600C2">
      <w:start w:val="1"/>
      <w:numFmt w:val="bullet"/>
      <w:lvlText w:val="▪"/>
      <w:lvlJc w:val="left"/>
      <w:pPr>
        <w:tabs>
          <w:tab w:val="num" w:pos="4320"/>
        </w:tabs>
        <w:ind w:left="4473" w:hanging="51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8D26895A">
      <w:start w:val="1"/>
      <w:numFmt w:val="bullet"/>
      <w:lvlText w:val="·"/>
      <w:lvlJc w:val="left"/>
      <w:pPr>
        <w:tabs>
          <w:tab w:val="num" w:pos="5040"/>
        </w:tabs>
        <w:ind w:left="5193" w:hanging="513"/>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E7369542">
      <w:start w:val="1"/>
      <w:numFmt w:val="bullet"/>
      <w:lvlText w:val="o"/>
      <w:lvlJc w:val="left"/>
      <w:pPr>
        <w:tabs>
          <w:tab w:val="num" w:pos="5670"/>
        </w:tabs>
        <w:ind w:left="5823" w:hanging="42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90602E68">
      <w:start w:val="1"/>
      <w:numFmt w:val="bullet"/>
      <w:lvlText w:val="▪"/>
      <w:lvlJc w:val="left"/>
      <w:pPr>
        <w:tabs>
          <w:tab w:val="num" w:pos="6480"/>
        </w:tabs>
        <w:ind w:left="6633" w:hanging="51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 w15:restartNumberingAfterBreak="0">
    <w:nsid w:val="236478DB"/>
    <w:multiLevelType w:val="multilevel"/>
    <w:tmpl w:val="0B7045B4"/>
    <w:styleLink w:val="Numbered"/>
    <w:lvl w:ilvl="0">
      <w:start w:val="1"/>
      <w:numFmt w:val="decimal"/>
      <w:lvlText w:val="%1."/>
      <w:lvlJc w:val="left"/>
      <w:pPr>
        <w:ind w:left="295" w:hanging="295"/>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810" w:hanging="526"/>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1.%2.%3."/>
      <w:lvlJc w:val="left"/>
      <w:pPr>
        <w:ind w:left="1874" w:hanging="2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w:lvlJc w:val="left"/>
      <w:pPr>
        <w:ind w:left="2674" w:hanging="2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1.%2.%3.%4.%5."/>
      <w:lvlJc w:val="left"/>
      <w:pPr>
        <w:ind w:left="3474" w:hanging="2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1.%2.%3.%4.%5.%6."/>
      <w:lvlJc w:val="left"/>
      <w:pPr>
        <w:ind w:left="4274" w:hanging="2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1.%2.%3.%4.%5.%6.%7."/>
      <w:lvlJc w:val="left"/>
      <w:pPr>
        <w:ind w:left="5074" w:hanging="2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1.%2.%3.%4.%5.%6.%7.%8."/>
      <w:lvlJc w:val="left"/>
      <w:pPr>
        <w:ind w:left="5874" w:hanging="2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1.%2.%3.%4.%5.%6.%7.%8.%9."/>
      <w:lvlJc w:val="left"/>
      <w:pPr>
        <w:ind w:left="6674" w:hanging="274"/>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2427218D"/>
    <w:multiLevelType w:val="singleLevel"/>
    <w:tmpl w:val="83885A5C"/>
    <w:lvl w:ilvl="0">
      <w:start w:val="1"/>
      <w:numFmt w:val="bullet"/>
      <w:pStyle w:val="Pallinolivello2"/>
      <w:lvlText w:val=""/>
      <w:lvlJc w:val="left"/>
      <w:pPr>
        <w:tabs>
          <w:tab w:val="num" w:pos="360"/>
        </w:tabs>
        <w:ind w:left="360" w:hanging="360"/>
      </w:pPr>
      <w:rPr>
        <w:rFonts w:ascii="Wingdings" w:hAnsi="Wingdings" w:hint="default"/>
      </w:rPr>
    </w:lvl>
  </w:abstractNum>
  <w:abstractNum w:abstractNumId="8" w15:restartNumberingAfterBreak="0">
    <w:nsid w:val="307A6C80"/>
    <w:multiLevelType w:val="hybridMultilevel"/>
    <w:tmpl w:val="9586BEB6"/>
    <w:lvl w:ilvl="0" w:tplc="CDBA0282">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2C31749"/>
    <w:multiLevelType w:val="hybridMultilevel"/>
    <w:tmpl w:val="95B48962"/>
    <w:lvl w:ilvl="0" w:tplc="7A7A33CC">
      <w:start w:val="4"/>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5537563"/>
    <w:multiLevelType w:val="multilevel"/>
    <w:tmpl w:val="5980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41C54"/>
    <w:multiLevelType w:val="hybridMultilevel"/>
    <w:tmpl w:val="0B7AB5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BC8272A"/>
    <w:multiLevelType w:val="hybridMultilevel"/>
    <w:tmpl w:val="6016C330"/>
    <w:styleLink w:val="ImportedStyle2"/>
    <w:lvl w:ilvl="0" w:tplc="BED6C546">
      <w:start w:val="1"/>
      <w:numFmt w:val="bullet"/>
      <w:lvlText w:val="·"/>
      <w:lvlJc w:val="left"/>
      <w:pPr>
        <w:tabs>
          <w:tab w:val="num" w:pos="567"/>
        </w:tabs>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B3EB5EA">
      <w:start w:val="1"/>
      <w:numFmt w:val="bullet"/>
      <w:lvlText w:val="o"/>
      <w:lvlJc w:val="left"/>
      <w:pPr>
        <w:tabs>
          <w:tab w:val="num" w:pos="1440"/>
        </w:tabs>
        <w:ind w:left="1593" w:hanging="51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A627104">
      <w:start w:val="1"/>
      <w:numFmt w:val="bullet"/>
      <w:lvlText w:val="▪"/>
      <w:lvlJc w:val="left"/>
      <w:pPr>
        <w:tabs>
          <w:tab w:val="num" w:pos="2160"/>
        </w:tabs>
        <w:ind w:left="2313" w:hanging="51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1B145546">
      <w:start w:val="1"/>
      <w:numFmt w:val="bullet"/>
      <w:lvlText w:val="·"/>
      <w:lvlJc w:val="left"/>
      <w:pPr>
        <w:tabs>
          <w:tab w:val="num" w:pos="2835"/>
        </w:tabs>
        <w:ind w:left="2988" w:hanging="468"/>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E356D7E2">
      <w:start w:val="1"/>
      <w:numFmt w:val="bullet"/>
      <w:lvlText w:val="o"/>
      <w:lvlJc w:val="left"/>
      <w:pPr>
        <w:tabs>
          <w:tab w:val="num" w:pos="3402"/>
        </w:tabs>
        <w:ind w:left="3555" w:hanging="31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7CF8C64E">
      <w:start w:val="1"/>
      <w:numFmt w:val="bullet"/>
      <w:lvlText w:val="▪"/>
      <w:lvlJc w:val="left"/>
      <w:pPr>
        <w:tabs>
          <w:tab w:val="num" w:pos="4320"/>
        </w:tabs>
        <w:ind w:left="4473" w:hanging="51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02CE24A">
      <w:start w:val="1"/>
      <w:numFmt w:val="bullet"/>
      <w:lvlText w:val="·"/>
      <w:lvlJc w:val="left"/>
      <w:pPr>
        <w:tabs>
          <w:tab w:val="num" w:pos="5040"/>
        </w:tabs>
        <w:ind w:left="5193" w:hanging="513"/>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B330B824">
      <w:start w:val="1"/>
      <w:numFmt w:val="bullet"/>
      <w:lvlText w:val="o"/>
      <w:lvlJc w:val="left"/>
      <w:pPr>
        <w:tabs>
          <w:tab w:val="num" w:pos="5670"/>
        </w:tabs>
        <w:ind w:left="5823" w:hanging="42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11A73CC">
      <w:start w:val="1"/>
      <w:numFmt w:val="bullet"/>
      <w:lvlText w:val="▪"/>
      <w:lvlJc w:val="left"/>
      <w:pPr>
        <w:tabs>
          <w:tab w:val="num" w:pos="6480"/>
        </w:tabs>
        <w:ind w:left="6633" w:hanging="51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41407B1F"/>
    <w:multiLevelType w:val="hybridMultilevel"/>
    <w:tmpl w:val="696CE28E"/>
    <w:lvl w:ilvl="0" w:tplc="53BCD1C8">
      <w:numFmt w:val="bullet"/>
      <w:lvlText w:val="-"/>
      <w:lvlJc w:val="left"/>
      <w:pPr>
        <w:ind w:left="720" w:hanging="360"/>
      </w:pPr>
      <w:rPr>
        <w:rFonts w:ascii="Aptos" w:eastAsiaTheme="minorHAnsi" w:hAnsi="Aptos"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4" w15:restartNumberingAfterBreak="0">
    <w:nsid w:val="451E4207"/>
    <w:multiLevelType w:val="singleLevel"/>
    <w:tmpl w:val="B7968B82"/>
    <w:lvl w:ilvl="0">
      <w:start w:val="1"/>
      <w:numFmt w:val="bullet"/>
      <w:pStyle w:val="Pallinolivello1"/>
      <w:lvlText w:val=""/>
      <w:lvlJc w:val="left"/>
      <w:pPr>
        <w:tabs>
          <w:tab w:val="num" w:pos="360"/>
        </w:tabs>
        <w:ind w:left="360" w:hanging="360"/>
      </w:pPr>
      <w:rPr>
        <w:rFonts w:ascii="Symbol" w:hAnsi="Symbol" w:hint="default"/>
      </w:rPr>
    </w:lvl>
  </w:abstractNum>
  <w:abstractNum w:abstractNumId="15" w15:restartNumberingAfterBreak="0">
    <w:nsid w:val="457D13A1"/>
    <w:multiLevelType w:val="hybridMultilevel"/>
    <w:tmpl w:val="549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EE276CC"/>
    <w:multiLevelType w:val="hybridMultilevel"/>
    <w:tmpl w:val="7E3C6534"/>
    <w:lvl w:ilvl="0" w:tplc="CDBA0282">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F647185"/>
    <w:multiLevelType w:val="hybridMultilevel"/>
    <w:tmpl w:val="BB10DC74"/>
    <w:lvl w:ilvl="0" w:tplc="7DF6C6D2">
      <w:start w:val="1"/>
      <w:numFmt w:val="bullet"/>
      <w:lvlText w:val="-"/>
      <w:lvlJc w:val="left"/>
      <w:pPr>
        <w:ind w:left="720" w:hanging="360"/>
      </w:pPr>
      <w:rPr>
        <w:rFonts w:ascii="Calibri" w:eastAsia="Times New Roman"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531F2431"/>
    <w:multiLevelType w:val="hybridMultilevel"/>
    <w:tmpl w:val="37844878"/>
    <w:lvl w:ilvl="0" w:tplc="7DF6C6D2">
      <w:start w:val="1"/>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54905C39"/>
    <w:multiLevelType w:val="hybridMultilevel"/>
    <w:tmpl w:val="DAA801AA"/>
    <w:lvl w:ilvl="0" w:tplc="7DF6C6D2">
      <w:start w:val="1"/>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59E44A70"/>
    <w:multiLevelType w:val="multilevel"/>
    <w:tmpl w:val="CAE43824"/>
    <w:styleLink w:val="ImportedStyle3"/>
    <w:lvl w:ilvl="0">
      <w:start w:val="1"/>
      <w:numFmt w:val="decimal"/>
      <w:lvlText w:val="%1."/>
      <w:lvlJc w:val="left"/>
      <w:pPr>
        <w:ind w:left="670" w:hanging="670"/>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ind w:left="567" w:hanging="567"/>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2.%3."/>
      <w:lvlJc w:val="left"/>
      <w:pPr>
        <w:ind w:left="567" w:hanging="567"/>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2.%3.%4."/>
      <w:lvlJc w:val="left"/>
      <w:pPr>
        <w:ind w:left="567" w:hanging="567"/>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nothing"/>
      <w:lvlText w:val="%2.%3.%4.%5."/>
      <w:lvlJc w:val="left"/>
      <w:pPr>
        <w:ind w:left="567" w:hanging="567"/>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nothing"/>
      <w:lvlText w:val="%2.%3.%4.%5.%6."/>
      <w:lvlJc w:val="left"/>
      <w:pPr>
        <w:ind w:left="567" w:hanging="567"/>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nothing"/>
      <w:lvlText w:val="%2.%3.%4.%5.%6.%7."/>
      <w:lvlJc w:val="left"/>
      <w:pPr>
        <w:ind w:left="567" w:hanging="567"/>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suff w:val="nothing"/>
      <w:lvlText w:val="%2.%3.%4.%5.%6.%7.%8."/>
      <w:lvlJc w:val="left"/>
      <w:pPr>
        <w:ind w:left="567" w:hanging="567"/>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suff w:val="nothing"/>
      <w:lvlText w:val="%2.%3.%4.%5.%6.%7.%8.%9."/>
      <w:lvlJc w:val="left"/>
      <w:pPr>
        <w:ind w:left="567" w:hanging="567"/>
      </w:pPr>
      <w:rPr>
        <w:rFonts w:hAnsi="Arial Unicode MS"/>
        <w:b/>
        <w:b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1" w15:restartNumberingAfterBreak="0">
    <w:nsid w:val="5C834906"/>
    <w:multiLevelType w:val="hybridMultilevel"/>
    <w:tmpl w:val="504000C6"/>
    <w:styleLink w:val="Bullets"/>
    <w:lvl w:ilvl="0" w:tplc="FD3A66C8">
      <w:start w:val="1"/>
      <w:numFmt w:val="bullet"/>
      <w:lvlText w:val="•"/>
      <w:lvlJc w:val="left"/>
      <w:pPr>
        <w:ind w:left="174" w:hanging="17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8FCDAA2">
      <w:start w:val="1"/>
      <w:numFmt w:val="bullet"/>
      <w:lvlText w:val="-"/>
      <w:lvlJc w:val="left"/>
      <w:pPr>
        <w:ind w:left="774" w:hanging="17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36FA6BE2">
      <w:start w:val="1"/>
      <w:numFmt w:val="bullet"/>
      <w:lvlText w:val="-"/>
      <w:lvlJc w:val="left"/>
      <w:pPr>
        <w:ind w:left="1374" w:hanging="17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1E478FC">
      <w:start w:val="1"/>
      <w:numFmt w:val="bullet"/>
      <w:lvlText w:val="-"/>
      <w:lvlJc w:val="left"/>
      <w:pPr>
        <w:ind w:left="1974" w:hanging="17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D7B0F618">
      <w:start w:val="1"/>
      <w:numFmt w:val="bullet"/>
      <w:lvlText w:val="-"/>
      <w:lvlJc w:val="left"/>
      <w:pPr>
        <w:ind w:left="2574" w:hanging="17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AA5ABEF2">
      <w:start w:val="1"/>
      <w:numFmt w:val="bullet"/>
      <w:lvlText w:val="-"/>
      <w:lvlJc w:val="left"/>
      <w:pPr>
        <w:ind w:left="3174" w:hanging="17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B98AAAA">
      <w:start w:val="1"/>
      <w:numFmt w:val="bullet"/>
      <w:lvlText w:val="-"/>
      <w:lvlJc w:val="left"/>
      <w:pPr>
        <w:ind w:left="3774" w:hanging="17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CEC5CD0">
      <w:start w:val="1"/>
      <w:numFmt w:val="bullet"/>
      <w:lvlText w:val="-"/>
      <w:lvlJc w:val="left"/>
      <w:pPr>
        <w:ind w:left="4374" w:hanging="17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0F605AD2">
      <w:start w:val="1"/>
      <w:numFmt w:val="bullet"/>
      <w:lvlText w:val="-"/>
      <w:lvlJc w:val="left"/>
      <w:pPr>
        <w:ind w:left="4974" w:hanging="174"/>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2" w15:restartNumberingAfterBreak="0">
    <w:nsid w:val="5DCC26AE"/>
    <w:multiLevelType w:val="hybridMultilevel"/>
    <w:tmpl w:val="2BDA9CB4"/>
    <w:lvl w:ilvl="0" w:tplc="CDBA0282">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31D27EB"/>
    <w:multiLevelType w:val="hybridMultilevel"/>
    <w:tmpl w:val="2E48D15A"/>
    <w:styleLink w:val="Bullets0"/>
    <w:lvl w:ilvl="0" w:tplc="0D20FFE4">
      <w:start w:val="1"/>
      <w:numFmt w:val="bullet"/>
      <w:lvlText w:val="•"/>
      <w:lvlJc w:val="left"/>
      <w:pPr>
        <w:ind w:left="159" w:hanging="15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7EF03534">
      <w:start w:val="1"/>
      <w:numFmt w:val="bullet"/>
      <w:lvlText w:val="•"/>
      <w:lvlJc w:val="left"/>
      <w:pPr>
        <w:ind w:left="774" w:hanging="174"/>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52029BD8">
      <w:start w:val="1"/>
      <w:numFmt w:val="bullet"/>
      <w:lvlText w:val="•"/>
      <w:lvlJc w:val="left"/>
      <w:pPr>
        <w:ind w:left="1374" w:hanging="174"/>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3D52D900">
      <w:start w:val="1"/>
      <w:numFmt w:val="bullet"/>
      <w:lvlText w:val="•"/>
      <w:lvlJc w:val="left"/>
      <w:pPr>
        <w:ind w:left="1974" w:hanging="174"/>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B522908">
      <w:start w:val="1"/>
      <w:numFmt w:val="bullet"/>
      <w:lvlText w:val="•"/>
      <w:lvlJc w:val="left"/>
      <w:pPr>
        <w:ind w:left="2574" w:hanging="174"/>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87F2E808">
      <w:start w:val="1"/>
      <w:numFmt w:val="bullet"/>
      <w:lvlText w:val="•"/>
      <w:lvlJc w:val="left"/>
      <w:pPr>
        <w:ind w:left="3174" w:hanging="174"/>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FF4CF2C">
      <w:start w:val="1"/>
      <w:numFmt w:val="bullet"/>
      <w:lvlText w:val="•"/>
      <w:lvlJc w:val="left"/>
      <w:pPr>
        <w:ind w:left="3774" w:hanging="174"/>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75F48BC8">
      <w:start w:val="1"/>
      <w:numFmt w:val="bullet"/>
      <w:lvlText w:val="•"/>
      <w:lvlJc w:val="left"/>
      <w:pPr>
        <w:ind w:left="4374" w:hanging="174"/>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434EEA0">
      <w:start w:val="1"/>
      <w:numFmt w:val="bullet"/>
      <w:lvlText w:val="•"/>
      <w:lvlJc w:val="left"/>
      <w:pPr>
        <w:ind w:left="4974" w:hanging="174"/>
      </w:pPr>
      <w:rPr>
        <w:rFonts w:ascii="Trebuchet MS" w:eastAsia="Trebuchet MS" w:hAnsi="Trebuchet MS" w:cs="Trebuchet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4" w15:restartNumberingAfterBreak="0">
    <w:nsid w:val="64474B50"/>
    <w:multiLevelType w:val="hybridMultilevel"/>
    <w:tmpl w:val="377CE2CA"/>
    <w:lvl w:ilvl="0" w:tplc="6F04601A">
      <w:start w:val="4"/>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9131088"/>
    <w:multiLevelType w:val="multilevel"/>
    <w:tmpl w:val="D892D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DA587D"/>
    <w:multiLevelType w:val="hybridMultilevel"/>
    <w:tmpl w:val="65FC0BC6"/>
    <w:lvl w:ilvl="0" w:tplc="090A217E">
      <w:start w:val="1"/>
      <w:numFmt w:val="bullet"/>
      <w:lvlText w:val="-"/>
      <w:lvlJc w:val="left"/>
      <w:pPr>
        <w:ind w:left="720" w:hanging="360"/>
      </w:pPr>
      <w:rPr>
        <w:rFonts w:ascii="Calibri" w:eastAsia="Times New Roman"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BDF674F"/>
    <w:multiLevelType w:val="multilevel"/>
    <w:tmpl w:val="1C3A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EC36FA"/>
    <w:multiLevelType w:val="hybridMultilevel"/>
    <w:tmpl w:val="4564841C"/>
    <w:lvl w:ilvl="0" w:tplc="0410000F">
      <w:start w:val="1"/>
      <w:numFmt w:val="decimal"/>
      <w:lvlText w:val="%1."/>
      <w:lvlJc w:val="left"/>
      <w:pPr>
        <w:ind w:left="36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7E210444"/>
    <w:multiLevelType w:val="hybridMultilevel"/>
    <w:tmpl w:val="4B24F5E6"/>
    <w:lvl w:ilvl="0" w:tplc="339C5A6C">
      <w:start w:val="1"/>
      <w:numFmt w:val="decimal"/>
      <w:pStyle w:val="Titoli"/>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7907C5"/>
    <w:multiLevelType w:val="hybridMultilevel"/>
    <w:tmpl w:val="0812EDE0"/>
    <w:lvl w:ilvl="0" w:tplc="96129E72">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07193553">
    <w:abstractNumId w:val="14"/>
  </w:num>
  <w:num w:numId="2" w16cid:durableId="189298716">
    <w:abstractNumId w:val="7"/>
  </w:num>
  <w:num w:numId="3" w16cid:durableId="484080611">
    <w:abstractNumId w:val="29"/>
  </w:num>
  <w:num w:numId="4" w16cid:durableId="221868650">
    <w:abstractNumId w:val="6"/>
  </w:num>
  <w:num w:numId="5" w16cid:durableId="1360401056">
    <w:abstractNumId w:val="5"/>
  </w:num>
  <w:num w:numId="6" w16cid:durableId="295374282">
    <w:abstractNumId w:val="12"/>
  </w:num>
  <w:num w:numId="7" w16cid:durableId="715008463">
    <w:abstractNumId w:val="21"/>
  </w:num>
  <w:num w:numId="8" w16cid:durableId="134879189">
    <w:abstractNumId w:val="20"/>
  </w:num>
  <w:num w:numId="9" w16cid:durableId="484511622">
    <w:abstractNumId w:val="23"/>
  </w:num>
  <w:num w:numId="10" w16cid:durableId="273024372">
    <w:abstractNumId w:val="28"/>
  </w:num>
  <w:num w:numId="11" w16cid:durableId="2137869816">
    <w:abstractNumId w:val="19"/>
  </w:num>
  <w:num w:numId="12" w16cid:durableId="949047300">
    <w:abstractNumId w:val="26"/>
  </w:num>
  <w:num w:numId="13" w16cid:durableId="1803575871">
    <w:abstractNumId w:val="17"/>
  </w:num>
  <w:num w:numId="14" w16cid:durableId="1968122303">
    <w:abstractNumId w:val="18"/>
  </w:num>
  <w:num w:numId="15" w16cid:durableId="898902043">
    <w:abstractNumId w:val="30"/>
  </w:num>
  <w:num w:numId="16" w16cid:durableId="433356796">
    <w:abstractNumId w:val="15"/>
  </w:num>
  <w:num w:numId="17" w16cid:durableId="1374621643">
    <w:abstractNumId w:val="3"/>
  </w:num>
  <w:num w:numId="18" w16cid:durableId="1128939859">
    <w:abstractNumId w:val="13"/>
  </w:num>
  <w:num w:numId="19" w16cid:durableId="1751924926">
    <w:abstractNumId w:val="10"/>
  </w:num>
  <w:num w:numId="20" w16cid:durableId="1477575250">
    <w:abstractNumId w:val="27"/>
  </w:num>
  <w:num w:numId="21" w16cid:durableId="340471477">
    <w:abstractNumId w:val="25"/>
  </w:num>
  <w:num w:numId="22" w16cid:durableId="23992317">
    <w:abstractNumId w:val="4"/>
  </w:num>
  <w:num w:numId="23" w16cid:durableId="2065175778">
    <w:abstractNumId w:val="1"/>
  </w:num>
  <w:num w:numId="24" w16cid:durableId="87431038">
    <w:abstractNumId w:val="8"/>
  </w:num>
  <w:num w:numId="25" w16cid:durableId="1593508701">
    <w:abstractNumId w:val="24"/>
  </w:num>
  <w:num w:numId="26" w16cid:durableId="640187102">
    <w:abstractNumId w:val="22"/>
  </w:num>
  <w:num w:numId="27" w16cid:durableId="431365186">
    <w:abstractNumId w:val="11"/>
  </w:num>
  <w:num w:numId="28" w16cid:durableId="243876499">
    <w:abstractNumId w:val="16"/>
  </w:num>
  <w:num w:numId="29" w16cid:durableId="743457262">
    <w:abstractNumId w:val="0"/>
  </w:num>
  <w:num w:numId="30" w16cid:durableId="968124010">
    <w:abstractNumId w:val="9"/>
  </w:num>
  <w:num w:numId="31" w16cid:durableId="367994786">
    <w:abstractNumId w:val="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3" w:dllVersion="517"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283"/>
  <w:doNotHyphenateCaps/>
  <w:displayHorizontalDrawingGridEvery w:val="0"/>
  <w:displayVerticalDrawingGridEvery w:val="0"/>
  <w:doNotUseMarginsForDrawingGridOrigin/>
  <w:noPunctuationKerning/>
  <w:characterSpacingControl w:val="doNotCompress"/>
  <w:hdrShapeDefaults>
    <o:shapedefaults v:ext="edit" spidmax="2050" fillcolor="white">
      <v:fill color="white"/>
      <v:textbox inset="0,0,0,0"/>
      <o:colormru v:ext="edit" colors="#ff9,#ffff3b"/>
    </o:shapedefaults>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7463A"/>
    <w:rsid w:val="00000025"/>
    <w:rsid w:val="00000CF3"/>
    <w:rsid w:val="00000D7E"/>
    <w:rsid w:val="000019FF"/>
    <w:rsid w:val="00001BD3"/>
    <w:rsid w:val="00002ABE"/>
    <w:rsid w:val="00002B2C"/>
    <w:rsid w:val="0000386A"/>
    <w:rsid w:val="00003CA6"/>
    <w:rsid w:val="000045CC"/>
    <w:rsid w:val="00004C10"/>
    <w:rsid w:val="00006FE6"/>
    <w:rsid w:val="00007978"/>
    <w:rsid w:val="00007D8D"/>
    <w:rsid w:val="000101DA"/>
    <w:rsid w:val="0001064D"/>
    <w:rsid w:val="000108FA"/>
    <w:rsid w:val="0001093C"/>
    <w:rsid w:val="00011543"/>
    <w:rsid w:val="00012689"/>
    <w:rsid w:val="00012698"/>
    <w:rsid w:val="00012BCD"/>
    <w:rsid w:val="00013781"/>
    <w:rsid w:val="0001398B"/>
    <w:rsid w:val="00013A53"/>
    <w:rsid w:val="00014612"/>
    <w:rsid w:val="00015A84"/>
    <w:rsid w:val="00016287"/>
    <w:rsid w:val="00016718"/>
    <w:rsid w:val="000175B5"/>
    <w:rsid w:val="000204EE"/>
    <w:rsid w:val="0002083C"/>
    <w:rsid w:val="00020912"/>
    <w:rsid w:val="00020D2B"/>
    <w:rsid w:val="00020D35"/>
    <w:rsid w:val="000210E9"/>
    <w:rsid w:val="00021223"/>
    <w:rsid w:val="0002184B"/>
    <w:rsid w:val="000224DB"/>
    <w:rsid w:val="00023698"/>
    <w:rsid w:val="0002376C"/>
    <w:rsid w:val="00023A67"/>
    <w:rsid w:val="00024CC4"/>
    <w:rsid w:val="000252A9"/>
    <w:rsid w:val="000252E4"/>
    <w:rsid w:val="00025478"/>
    <w:rsid w:val="0002642F"/>
    <w:rsid w:val="00026BB5"/>
    <w:rsid w:val="00027955"/>
    <w:rsid w:val="00027D13"/>
    <w:rsid w:val="0003062A"/>
    <w:rsid w:val="000320E6"/>
    <w:rsid w:val="00032448"/>
    <w:rsid w:val="000324A4"/>
    <w:rsid w:val="0003260A"/>
    <w:rsid w:val="00032D5B"/>
    <w:rsid w:val="00033C25"/>
    <w:rsid w:val="00034446"/>
    <w:rsid w:val="00034F0F"/>
    <w:rsid w:val="00034FE6"/>
    <w:rsid w:val="000353BB"/>
    <w:rsid w:val="0003543D"/>
    <w:rsid w:val="0003562E"/>
    <w:rsid w:val="00035923"/>
    <w:rsid w:val="00035F9A"/>
    <w:rsid w:val="000364B7"/>
    <w:rsid w:val="0003675F"/>
    <w:rsid w:val="00037291"/>
    <w:rsid w:val="000373BC"/>
    <w:rsid w:val="0003750D"/>
    <w:rsid w:val="000375C8"/>
    <w:rsid w:val="000377A5"/>
    <w:rsid w:val="00037CA8"/>
    <w:rsid w:val="00040197"/>
    <w:rsid w:val="000403C9"/>
    <w:rsid w:val="00040A94"/>
    <w:rsid w:val="00040BCA"/>
    <w:rsid w:val="000414D4"/>
    <w:rsid w:val="00041EEE"/>
    <w:rsid w:val="00042A3D"/>
    <w:rsid w:val="00043125"/>
    <w:rsid w:val="000434E9"/>
    <w:rsid w:val="000439E2"/>
    <w:rsid w:val="00043F32"/>
    <w:rsid w:val="000451CF"/>
    <w:rsid w:val="00045C5E"/>
    <w:rsid w:val="0004667C"/>
    <w:rsid w:val="0004691D"/>
    <w:rsid w:val="0004701D"/>
    <w:rsid w:val="00047392"/>
    <w:rsid w:val="000474BC"/>
    <w:rsid w:val="00047A2C"/>
    <w:rsid w:val="00047B95"/>
    <w:rsid w:val="0005073A"/>
    <w:rsid w:val="000508B9"/>
    <w:rsid w:val="0005103F"/>
    <w:rsid w:val="00051727"/>
    <w:rsid w:val="00052BA8"/>
    <w:rsid w:val="00053589"/>
    <w:rsid w:val="00053E02"/>
    <w:rsid w:val="000542B1"/>
    <w:rsid w:val="00054460"/>
    <w:rsid w:val="00054FFD"/>
    <w:rsid w:val="00055307"/>
    <w:rsid w:val="00056477"/>
    <w:rsid w:val="00056593"/>
    <w:rsid w:val="00056864"/>
    <w:rsid w:val="00056C73"/>
    <w:rsid w:val="00056F31"/>
    <w:rsid w:val="00057781"/>
    <w:rsid w:val="00060090"/>
    <w:rsid w:val="000609EF"/>
    <w:rsid w:val="000611A8"/>
    <w:rsid w:val="0006187B"/>
    <w:rsid w:val="00062B16"/>
    <w:rsid w:val="00062E77"/>
    <w:rsid w:val="00063030"/>
    <w:rsid w:val="000636ED"/>
    <w:rsid w:val="000637C4"/>
    <w:rsid w:val="00064655"/>
    <w:rsid w:val="000651B1"/>
    <w:rsid w:val="000655BE"/>
    <w:rsid w:val="000656E7"/>
    <w:rsid w:val="0006613D"/>
    <w:rsid w:val="00067133"/>
    <w:rsid w:val="0006799E"/>
    <w:rsid w:val="00070058"/>
    <w:rsid w:val="00070886"/>
    <w:rsid w:val="00071626"/>
    <w:rsid w:val="00071952"/>
    <w:rsid w:val="0007370E"/>
    <w:rsid w:val="0007481C"/>
    <w:rsid w:val="00074BDC"/>
    <w:rsid w:val="000757A7"/>
    <w:rsid w:val="0007599B"/>
    <w:rsid w:val="0007628B"/>
    <w:rsid w:val="000763A5"/>
    <w:rsid w:val="00076AC4"/>
    <w:rsid w:val="00076D4A"/>
    <w:rsid w:val="000771FE"/>
    <w:rsid w:val="00077493"/>
    <w:rsid w:val="00077953"/>
    <w:rsid w:val="00077B05"/>
    <w:rsid w:val="000800AF"/>
    <w:rsid w:val="000804CA"/>
    <w:rsid w:val="00080B98"/>
    <w:rsid w:val="00080BA3"/>
    <w:rsid w:val="00081ED8"/>
    <w:rsid w:val="000824DA"/>
    <w:rsid w:val="00084116"/>
    <w:rsid w:val="00084349"/>
    <w:rsid w:val="00084AB4"/>
    <w:rsid w:val="00084D11"/>
    <w:rsid w:val="00084F25"/>
    <w:rsid w:val="00085675"/>
    <w:rsid w:val="00085FCB"/>
    <w:rsid w:val="00086C80"/>
    <w:rsid w:val="00086DD1"/>
    <w:rsid w:val="00087145"/>
    <w:rsid w:val="000872DE"/>
    <w:rsid w:val="000875D1"/>
    <w:rsid w:val="00087F33"/>
    <w:rsid w:val="000904DC"/>
    <w:rsid w:val="00090730"/>
    <w:rsid w:val="00091281"/>
    <w:rsid w:val="000926ED"/>
    <w:rsid w:val="00092DFC"/>
    <w:rsid w:val="00093496"/>
    <w:rsid w:val="000937CD"/>
    <w:rsid w:val="000937E7"/>
    <w:rsid w:val="00094CA6"/>
    <w:rsid w:val="00095091"/>
    <w:rsid w:val="000951EE"/>
    <w:rsid w:val="00095B5D"/>
    <w:rsid w:val="00095C79"/>
    <w:rsid w:val="000963F7"/>
    <w:rsid w:val="00096876"/>
    <w:rsid w:val="0009688C"/>
    <w:rsid w:val="00096D4A"/>
    <w:rsid w:val="00097A51"/>
    <w:rsid w:val="00097A6E"/>
    <w:rsid w:val="00097BE4"/>
    <w:rsid w:val="000A086D"/>
    <w:rsid w:val="000A19B9"/>
    <w:rsid w:val="000A2852"/>
    <w:rsid w:val="000A2C86"/>
    <w:rsid w:val="000A3FC8"/>
    <w:rsid w:val="000A3FC9"/>
    <w:rsid w:val="000A4151"/>
    <w:rsid w:val="000A4BEA"/>
    <w:rsid w:val="000A5F86"/>
    <w:rsid w:val="000A68CC"/>
    <w:rsid w:val="000A6D5D"/>
    <w:rsid w:val="000A7CB4"/>
    <w:rsid w:val="000B0E16"/>
    <w:rsid w:val="000B0EFB"/>
    <w:rsid w:val="000B19F4"/>
    <w:rsid w:val="000B2016"/>
    <w:rsid w:val="000B26F6"/>
    <w:rsid w:val="000B2A26"/>
    <w:rsid w:val="000B2B06"/>
    <w:rsid w:val="000B2C1D"/>
    <w:rsid w:val="000B31D4"/>
    <w:rsid w:val="000B3AF2"/>
    <w:rsid w:val="000B4019"/>
    <w:rsid w:val="000B5083"/>
    <w:rsid w:val="000B5EA9"/>
    <w:rsid w:val="000B6970"/>
    <w:rsid w:val="000B6A40"/>
    <w:rsid w:val="000B7D16"/>
    <w:rsid w:val="000C02F1"/>
    <w:rsid w:val="000C184A"/>
    <w:rsid w:val="000C1A83"/>
    <w:rsid w:val="000C2763"/>
    <w:rsid w:val="000C2A1E"/>
    <w:rsid w:val="000C2D9C"/>
    <w:rsid w:val="000C30C3"/>
    <w:rsid w:val="000C35E0"/>
    <w:rsid w:val="000C4A01"/>
    <w:rsid w:val="000C4CEB"/>
    <w:rsid w:val="000C4D55"/>
    <w:rsid w:val="000C4FF3"/>
    <w:rsid w:val="000C5B6B"/>
    <w:rsid w:val="000C5CD6"/>
    <w:rsid w:val="000C6020"/>
    <w:rsid w:val="000C6499"/>
    <w:rsid w:val="000C677F"/>
    <w:rsid w:val="000C6848"/>
    <w:rsid w:val="000C6B82"/>
    <w:rsid w:val="000C6F98"/>
    <w:rsid w:val="000C70B6"/>
    <w:rsid w:val="000C7186"/>
    <w:rsid w:val="000C7C95"/>
    <w:rsid w:val="000C7DBC"/>
    <w:rsid w:val="000D0191"/>
    <w:rsid w:val="000D0689"/>
    <w:rsid w:val="000D108F"/>
    <w:rsid w:val="000D10D7"/>
    <w:rsid w:val="000D1D3D"/>
    <w:rsid w:val="000D2F58"/>
    <w:rsid w:val="000D3145"/>
    <w:rsid w:val="000D365E"/>
    <w:rsid w:val="000D3B6E"/>
    <w:rsid w:val="000D4336"/>
    <w:rsid w:val="000D4CC3"/>
    <w:rsid w:val="000D60D3"/>
    <w:rsid w:val="000D6341"/>
    <w:rsid w:val="000D71BC"/>
    <w:rsid w:val="000E0484"/>
    <w:rsid w:val="000E0E75"/>
    <w:rsid w:val="000E0F17"/>
    <w:rsid w:val="000E18B9"/>
    <w:rsid w:val="000E1DA8"/>
    <w:rsid w:val="000E2405"/>
    <w:rsid w:val="000E247B"/>
    <w:rsid w:val="000E2957"/>
    <w:rsid w:val="000E29E9"/>
    <w:rsid w:val="000E31F2"/>
    <w:rsid w:val="000E35B8"/>
    <w:rsid w:val="000E36E8"/>
    <w:rsid w:val="000E42AD"/>
    <w:rsid w:val="000E46CC"/>
    <w:rsid w:val="000E4720"/>
    <w:rsid w:val="000E4B93"/>
    <w:rsid w:val="000E4CCC"/>
    <w:rsid w:val="000E61D2"/>
    <w:rsid w:val="000E64D8"/>
    <w:rsid w:val="000E73D5"/>
    <w:rsid w:val="000F02FD"/>
    <w:rsid w:val="000F0A30"/>
    <w:rsid w:val="000F0AFA"/>
    <w:rsid w:val="000F1592"/>
    <w:rsid w:val="000F175A"/>
    <w:rsid w:val="000F17DB"/>
    <w:rsid w:val="000F1C74"/>
    <w:rsid w:val="000F2ABE"/>
    <w:rsid w:val="000F2CAF"/>
    <w:rsid w:val="000F2FA0"/>
    <w:rsid w:val="000F32BB"/>
    <w:rsid w:val="000F37E8"/>
    <w:rsid w:val="000F417B"/>
    <w:rsid w:val="000F41C3"/>
    <w:rsid w:val="000F4294"/>
    <w:rsid w:val="000F4331"/>
    <w:rsid w:val="000F45F8"/>
    <w:rsid w:val="000F4C95"/>
    <w:rsid w:val="000F4DEB"/>
    <w:rsid w:val="000F5239"/>
    <w:rsid w:val="000F5992"/>
    <w:rsid w:val="000F5E67"/>
    <w:rsid w:val="000F675F"/>
    <w:rsid w:val="000F7CEE"/>
    <w:rsid w:val="00100B08"/>
    <w:rsid w:val="00100DDD"/>
    <w:rsid w:val="00100FE3"/>
    <w:rsid w:val="001012AC"/>
    <w:rsid w:val="00102419"/>
    <w:rsid w:val="00102612"/>
    <w:rsid w:val="00102FE2"/>
    <w:rsid w:val="0010317E"/>
    <w:rsid w:val="001034E1"/>
    <w:rsid w:val="0010358D"/>
    <w:rsid w:val="0010365D"/>
    <w:rsid w:val="0010380E"/>
    <w:rsid w:val="00103F59"/>
    <w:rsid w:val="0010445D"/>
    <w:rsid w:val="001046A3"/>
    <w:rsid w:val="00104787"/>
    <w:rsid w:val="001047D0"/>
    <w:rsid w:val="001050E0"/>
    <w:rsid w:val="00105A28"/>
    <w:rsid w:val="00105B90"/>
    <w:rsid w:val="00106EBE"/>
    <w:rsid w:val="00106FD1"/>
    <w:rsid w:val="001075E9"/>
    <w:rsid w:val="0010785F"/>
    <w:rsid w:val="00107D91"/>
    <w:rsid w:val="00107F73"/>
    <w:rsid w:val="001102FE"/>
    <w:rsid w:val="00110409"/>
    <w:rsid w:val="001105D5"/>
    <w:rsid w:val="001109C4"/>
    <w:rsid w:val="00110CC3"/>
    <w:rsid w:val="00111214"/>
    <w:rsid w:val="00112B8D"/>
    <w:rsid w:val="00112EA4"/>
    <w:rsid w:val="0011300E"/>
    <w:rsid w:val="001133B9"/>
    <w:rsid w:val="0011373E"/>
    <w:rsid w:val="00114329"/>
    <w:rsid w:val="00114AA5"/>
    <w:rsid w:val="00114CBB"/>
    <w:rsid w:val="00115F1D"/>
    <w:rsid w:val="001161A3"/>
    <w:rsid w:val="00116959"/>
    <w:rsid w:val="00116A47"/>
    <w:rsid w:val="0011742B"/>
    <w:rsid w:val="00117F8D"/>
    <w:rsid w:val="0012003A"/>
    <w:rsid w:val="001203BA"/>
    <w:rsid w:val="0012061B"/>
    <w:rsid w:val="001225A5"/>
    <w:rsid w:val="00122D36"/>
    <w:rsid w:val="00122EA9"/>
    <w:rsid w:val="00123175"/>
    <w:rsid w:val="001234F9"/>
    <w:rsid w:val="00123A40"/>
    <w:rsid w:val="00124491"/>
    <w:rsid w:val="00124915"/>
    <w:rsid w:val="001249D3"/>
    <w:rsid w:val="001249DA"/>
    <w:rsid w:val="00124A10"/>
    <w:rsid w:val="00124ECF"/>
    <w:rsid w:val="00124FED"/>
    <w:rsid w:val="001254D0"/>
    <w:rsid w:val="00125A3B"/>
    <w:rsid w:val="00126A52"/>
    <w:rsid w:val="00126C56"/>
    <w:rsid w:val="00127C7B"/>
    <w:rsid w:val="00130184"/>
    <w:rsid w:val="00130272"/>
    <w:rsid w:val="001302A0"/>
    <w:rsid w:val="00130916"/>
    <w:rsid w:val="001309D8"/>
    <w:rsid w:val="001310F6"/>
    <w:rsid w:val="001314DA"/>
    <w:rsid w:val="0013187C"/>
    <w:rsid w:val="00131C43"/>
    <w:rsid w:val="00132C27"/>
    <w:rsid w:val="00132C33"/>
    <w:rsid w:val="001338D4"/>
    <w:rsid w:val="00134E8C"/>
    <w:rsid w:val="001350F9"/>
    <w:rsid w:val="001358F6"/>
    <w:rsid w:val="001362C6"/>
    <w:rsid w:val="00136456"/>
    <w:rsid w:val="00136AC7"/>
    <w:rsid w:val="00141A98"/>
    <w:rsid w:val="00141EA5"/>
    <w:rsid w:val="0014257E"/>
    <w:rsid w:val="001427B8"/>
    <w:rsid w:val="00142A20"/>
    <w:rsid w:val="00142C27"/>
    <w:rsid w:val="00142D6C"/>
    <w:rsid w:val="00143342"/>
    <w:rsid w:val="00143375"/>
    <w:rsid w:val="00143B4C"/>
    <w:rsid w:val="00143DA8"/>
    <w:rsid w:val="00144C19"/>
    <w:rsid w:val="00145414"/>
    <w:rsid w:val="0014640C"/>
    <w:rsid w:val="001470B3"/>
    <w:rsid w:val="00147AC9"/>
    <w:rsid w:val="00147DC6"/>
    <w:rsid w:val="00150943"/>
    <w:rsid w:val="00150E54"/>
    <w:rsid w:val="00151158"/>
    <w:rsid w:val="00151D71"/>
    <w:rsid w:val="00152495"/>
    <w:rsid w:val="001535E3"/>
    <w:rsid w:val="00153D52"/>
    <w:rsid w:val="00153E91"/>
    <w:rsid w:val="00154BA0"/>
    <w:rsid w:val="001559AA"/>
    <w:rsid w:val="00155D88"/>
    <w:rsid w:val="00156DE9"/>
    <w:rsid w:val="0015785C"/>
    <w:rsid w:val="00160715"/>
    <w:rsid w:val="00160EB3"/>
    <w:rsid w:val="001621FF"/>
    <w:rsid w:val="00162303"/>
    <w:rsid w:val="0016292B"/>
    <w:rsid w:val="00163198"/>
    <w:rsid w:val="001642CA"/>
    <w:rsid w:val="00164B48"/>
    <w:rsid w:val="0016504D"/>
    <w:rsid w:val="00165101"/>
    <w:rsid w:val="00166904"/>
    <w:rsid w:val="00166C23"/>
    <w:rsid w:val="001701B6"/>
    <w:rsid w:val="001704A7"/>
    <w:rsid w:val="00170DD8"/>
    <w:rsid w:val="00171856"/>
    <w:rsid w:val="0017188A"/>
    <w:rsid w:val="001719CB"/>
    <w:rsid w:val="00172366"/>
    <w:rsid w:val="00172674"/>
    <w:rsid w:val="0017313F"/>
    <w:rsid w:val="0017340A"/>
    <w:rsid w:val="00173A41"/>
    <w:rsid w:val="00174074"/>
    <w:rsid w:val="001746DC"/>
    <w:rsid w:val="00174E27"/>
    <w:rsid w:val="00175968"/>
    <w:rsid w:val="00176B9B"/>
    <w:rsid w:val="001770A5"/>
    <w:rsid w:val="001774DA"/>
    <w:rsid w:val="001778E1"/>
    <w:rsid w:val="001779A7"/>
    <w:rsid w:val="001807D3"/>
    <w:rsid w:val="00180F96"/>
    <w:rsid w:val="0018135B"/>
    <w:rsid w:val="0018150C"/>
    <w:rsid w:val="00181D25"/>
    <w:rsid w:val="001824FB"/>
    <w:rsid w:val="00182A0F"/>
    <w:rsid w:val="00182A41"/>
    <w:rsid w:val="00182B15"/>
    <w:rsid w:val="00183469"/>
    <w:rsid w:val="00183A64"/>
    <w:rsid w:val="00183AA3"/>
    <w:rsid w:val="00184497"/>
    <w:rsid w:val="00186025"/>
    <w:rsid w:val="00186A56"/>
    <w:rsid w:val="00186D61"/>
    <w:rsid w:val="00186EF7"/>
    <w:rsid w:val="0018745F"/>
    <w:rsid w:val="001877D7"/>
    <w:rsid w:val="0019032B"/>
    <w:rsid w:val="00190D01"/>
    <w:rsid w:val="00190E5B"/>
    <w:rsid w:val="001910AC"/>
    <w:rsid w:val="00191296"/>
    <w:rsid w:val="00191957"/>
    <w:rsid w:val="00191A9A"/>
    <w:rsid w:val="00192918"/>
    <w:rsid w:val="0019384F"/>
    <w:rsid w:val="00193950"/>
    <w:rsid w:val="00193ADC"/>
    <w:rsid w:val="00193D7C"/>
    <w:rsid w:val="0019403A"/>
    <w:rsid w:val="001940FE"/>
    <w:rsid w:val="00194352"/>
    <w:rsid w:val="00194C27"/>
    <w:rsid w:val="00194C35"/>
    <w:rsid w:val="00194CBD"/>
    <w:rsid w:val="00195067"/>
    <w:rsid w:val="0019521D"/>
    <w:rsid w:val="0019522C"/>
    <w:rsid w:val="00195584"/>
    <w:rsid w:val="00195DC0"/>
    <w:rsid w:val="001960A9"/>
    <w:rsid w:val="001960FE"/>
    <w:rsid w:val="001961D7"/>
    <w:rsid w:val="001962C6"/>
    <w:rsid w:val="00196A2D"/>
    <w:rsid w:val="00196E89"/>
    <w:rsid w:val="00196E99"/>
    <w:rsid w:val="00197056"/>
    <w:rsid w:val="00197647"/>
    <w:rsid w:val="00197C0F"/>
    <w:rsid w:val="00197CB9"/>
    <w:rsid w:val="00197EE3"/>
    <w:rsid w:val="001A01CB"/>
    <w:rsid w:val="001A0663"/>
    <w:rsid w:val="001A07C8"/>
    <w:rsid w:val="001A0E2E"/>
    <w:rsid w:val="001A1945"/>
    <w:rsid w:val="001A222A"/>
    <w:rsid w:val="001A257E"/>
    <w:rsid w:val="001A258B"/>
    <w:rsid w:val="001A2C2A"/>
    <w:rsid w:val="001A2D13"/>
    <w:rsid w:val="001A34FE"/>
    <w:rsid w:val="001A41A6"/>
    <w:rsid w:val="001A443B"/>
    <w:rsid w:val="001A569A"/>
    <w:rsid w:val="001A5884"/>
    <w:rsid w:val="001A5C44"/>
    <w:rsid w:val="001A63A0"/>
    <w:rsid w:val="001A6799"/>
    <w:rsid w:val="001A74F6"/>
    <w:rsid w:val="001A7703"/>
    <w:rsid w:val="001A781B"/>
    <w:rsid w:val="001A7934"/>
    <w:rsid w:val="001A7DDA"/>
    <w:rsid w:val="001B0042"/>
    <w:rsid w:val="001B0190"/>
    <w:rsid w:val="001B0655"/>
    <w:rsid w:val="001B0FC9"/>
    <w:rsid w:val="001B1790"/>
    <w:rsid w:val="001B1D79"/>
    <w:rsid w:val="001B2194"/>
    <w:rsid w:val="001B2456"/>
    <w:rsid w:val="001B24DB"/>
    <w:rsid w:val="001B2B03"/>
    <w:rsid w:val="001B2D3B"/>
    <w:rsid w:val="001B33FE"/>
    <w:rsid w:val="001B3F09"/>
    <w:rsid w:val="001B40AB"/>
    <w:rsid w:val="001B4127"/>
    <w:rsid w:val="001B4700"/>
    <w:rsid w:val="001B4B58"/>
    <w:rsid w:val="001B5478"/>
    <w:rsid w:val="001B5748"/>
    <w:rsid w:val="001B6515"/>
    <w:rsid w:val="001B6551"/>
    <w:rsid w:val="001B65CE"/>
    <w:rsid w:val="001B6FF7"/>
    <w:rsid w:val="001B74B9"/>
    <w:rsid w:val="001B7DA2"/>
    <w:rsid w:val="001B7F89"/>
    <w:rsid w:val="001C013F"/>
    <w:rsid w:val="001C054F"/>
    <w:rsid w:val="001C062F"/>
    <w:rsid w:val="001C067E"/>
    <w:rsid w:val="001C166C"/>
    <w:rsid w:val="001C3382"/>
    <w:rsid w:val="001C354F"/>
    <w:rsid w:val="001C3849"/>
    <w:rsid w:val="001C3E0E"/>
    <w:rsid w:val="001C41D1"/>
    <w:rsid w:val="001C52FB"/>
    <w:rsid w:val="001C5331"/>
    <w:rsid w:val="001C5FA8"/>
    <w:rsid w:val="001C620E"/>
    <w:rsid w:val="001C62C6"/>
    <w:rsid w:val="001C645D"/>
    <w:rsid w:val="001C7112"/>
    <w:rsid w:val="001C72B4"/>
    <w:rsid w:val="001C73F3"/>
    <w:rsid w:val="001C75E2"/>
    <w:rsid w:val="001C7B2F"/>
    <w:rsid w:val="001C7B52"/>
    <w:rsid w:val="001C7B7C"/>
    <w:rsid w:val="001D0231"/>
    <w:rsid w:val="001D0586"/>
    <w:rsid w:val="001D0AD4"/>
    <w:rsid w:val="001D0BAE"/>
    <w:rsid w:val="001D1709"/>
    <w:rsid w:val="001D1B29"/>
    <w:rsid w:val="001D250C"/>
    <w:rsid w:val="001D2982"/>
    <w:rsid w:val="001D29EE"/>
    <w:rsid w:val="001D2EFE"/>
    <w:rsid w:val="001D2F67"/>
    <w:rsid w:val="001D3124"/>
    <w:rsid w:val="001D365C"/>
    <w:rsid w:val="001D3D45"/>
    <w:rsid w:val="001D50ED"/>
    <w:rsid w:val="001D51C3"/>
    <w:rsid w:val="001D59C9"/>
    <w:rsid w:val="001D6903"/>
    <w:rsid w:val="001D6F5C"/>
    <w:rsid w:val="001D73D9"/>
    <w:rsid w:val="001D7815"/>
    <w:rsid w:val="001D784D"/>
    <w:rsid w:val="001D796D"/>
    <w:rsid w:val="001D7D25"/>
    <w:rsid w:val="001E02DE"/>
    <w:rsid w:val="001E0384"/>
    <w:rsid w:val="001E0B10"/>
    <w:rsid w:val="001E0B2F"/>
    <w:rsid w:val="001E11A8"/>
    <w:rsid w:val="001E12BB"/>
    <w:rsid w:val="001E15C0"/>
    <w:rsid w:val="001E22D3"/>
    <w:rsid w:val="001E231C"/>
    <w:rsid w:val="001E2396"/>
    <w:rsid w:val="001E347F"/>
    <w:rsid w:val="001E365C"/>
    <w:rsid w:val="001E3B03"/>
    <w:rsid w:val="001E3BB4"/>
    <w:rsid w:val="001E5135"/>
    <w:rsid w:val="001E528E"/>
    <w:rsid w:val="001E533A"/>
    <w:rsid w:val="001E60D0"/>
    <w:rsid w:val="001E664A"/>
    <w:rsid w:val="001E6762"/>
    <w:rsid w:val="001E68BA"/>
    <w:rsid w:val="001E6B5A"/>
    <w:rsid w:val="001E6DCF"/>
    <w:rsid w:val="001E7BFE"/>
    <w:rsid w:val="001F0CAC"/>
    <w:rsid w:val="001F0CD0"/>
    <w:rsid w:val="001F0D43"/>
    <w:rsid w:val="001F12CF"/>
    <w:rsid w:val="001F1537"/>
    <w:rsid w:val="001F1DB8"/>
    <w:rsid w:val="001F24E8"/>
    <w:rsid w:val="001F2672"/>
    <w:rsid w:val="001F2C4F"/>
    <w:rsid w:val="001F2D6A"/>
    <w:rsid w:val="001F2D88"/>
    <w:rsid w:val="001F2E5D"/>
    <w:rsid w:val="001F2E8D"/>
    <w:rsid w:val="001F3558"/>
    <w:rsid w:val="001F37A5"/>
    <w:rsid w:val="001F38B9"/>
    <w:rsid w:val="001F3F53"/>
    <w:rsid w:val="001F4C49"/>
    <w:rsid w:val="001F52B2"/>
    <w:rsid w:val="001F5C55"/>
    <w:rsid w:val="001F618E"/>
    <w:rsid w:val="001F6314"/>
    <w:rsid w:val="001F6508"/>
    <w:rsid w:val="001F70D5"/>
    <w:rsid w:val="001F716B"/>
    <w:rsid w:val="001F76F2"/>
    <w:rsid w:val="001F783B"/>
    <w:rsid w:val="00200C03"/>
    <w:rsid w:val="002010B5"/>
    <w:rsid w:val="00201E76"/>
    <w:rsid w:val="00202AD9"/>
    <w:rsid w:val="0020443B"/>
    <w:rsid w:val="00204972"/>
    <w:rsid w:val="00204B0D"/>
    <w:rsid w:val="00204EB7"/>
    <w:rsid w:val="002056F7"/>
    <w:rsid w:val="00205806"/>
    <w:rsid w:val="00205852"/>
    <w:rsid w:val="00205B08"/>
    <w:rsid w:val="0020676A"/>
    <w:rsid w:val="00206AAF"/>
    <w:rsid w:val="00210500"/>
    <w:rsid w:val="00210568"/>
    <w:rsid w:val="002116FA"/>
    <w:rsid w:val="00213245"/>
    <w:rsid w:val="00213493"/>
    <w:rsid w:val="00213CA6"/>
    <w:rsid w:val="002145A7"/>
    <w:rsid w:val="00214A76"/>
    <w:rsid w:val="00214ADB"/>
    <w:rsid w:val="00214B96"/>
    <w:rsid w:val="00214D5E"/>
    <w:rsid w:val="0021504A"/>
    <w:rsid w:val="00215EC9"/>
    <w:rsid w:val="002165FE"/>
    <w:rsid w:val="00216604"/>
    <w:rsid w:val="00217468"/>
    <w:rsid w:val="002175FF"/>
    <w:rsid w:val="0021796E"/>
    <w:rsid w:val="00220134"/>
    <w:rsid w:val="0022014A"/>
    <w:rsid w:val="00220283"/>
    <w:rsid w:val="002209C8"/>
    <w:rsid w:val="00221280"/>
    <w:rsid w:val="00221B87"/>
    <w:rsid w:val="00222042"/>
    <w:rsid w:val="00222BFE"/>
    <w:rsid w:val="00223CDD"/>
    <w:rsid w:val="0022436B"/>
    <w:rsid w:val="00224A02"/>
    <w:rsid w:val="00224B03"/>
    <w:rsid w:val="002253AB"/>
    <w:rsid w:val="002258F5"/>
    <w:rsid w:val="00225FD4"/>
    <w:rsid w:val="002266E3"/>
    <w:rsid w:val="00226E27"/>
    <w:rsid w:val="00226FE4"/>
    <w:rsid w:val="00227DB5"/>
    <w:rsid w:val="00230557"/>
    <w:rsid w:val="00231EB0"/>
    <w:rsid w:val="00232E9E"/>
    <w:rsid w:val="0023321E"/>
    <w:rsid w:val="002337F9"/>
    <w:rsid w:val="00233CFD"/>
    <w:rsid w:val="00234337"/>
    <w:rsid w:val="00234BBF"/>
    <w:rsid w:val="002358EC"/>
    <w:rsid w:val="00236087"/>
    <w:rsid w:val="002361BA"/>
    <w:rsid w:val="00236B61"/>
    <w:rsid w:val="00237029"/>
    <w:rsid w:val="0023733D"/>
    <w:rsid w:val="00237B45"/>
    <w:rsid w:val="00237C08"/>
    <w:rsid w:val="00237CA2"/>
    <w:rsid w:val="00237EB5"/>
    <w:rsid w:val="00240045"/>
    <w:rsid w:val="002406D5"/>
    <w:rsid w:val="0024131C"/>
    <w:rsid w:val="00241923"/>
    <w:rsid w:val="00242EC0"/>
    <w:rsid w:val="00243032"/>
    <w:rsid w:val="00243362"/>
    <w:rsid w:val="0024496C"/>
    <w:rsid w:val="00244973"/>
    <w:rsid w:val="00244D0A"/>
    <w:rsid w:val="00245904"/>
    <w:rsid w:val="0024597F"/>
    <w:rsid w:val="00245ED2"/>
    <w:rsid w:val="002466AE"/>
    <w:rsid w:val="0024699E"/>
    <w:rsid w:val="00247441"/>
    <w:rsid w:val="00247BCC"/>
    <w:rsid w:val="00250A75"/>
    <w:rsid w:val="00252C57"/>
    <w:rsid w:val="0025376B"/>
    <w:rsid w:val="002539D6"/>
    <w:rsid w:val="00253BBE"/>
    <w:rsid w:val="002551CC"/>
    <w:rsid w:val="00255EE8"/>
    <w:rsid w:val="0025696C"/>
    <w:rsid w:val="00257331"/>
    <w:rsid w:val="00257AB7"/>
    <w:rsid w:val="00257FEE"/>
    <w:rsid w:val="00260B05"/>
    <w:rsid w:val="00260DBB"/>
    <w:rsid w:val="00261E85"/>
    <w:rsid w:val="00262970"/>
    <w:rsid w:val="00262A20"/>
    <w:rsid w:val="00262EE8"/>
    <w:rsid w:val="00263298"/>
    <w:rsid w:val="0026335A"/>
    <w:rsid w:val="00263879"/>
    <w:rsid w:val="002638C4"/>
    <w:rsid w:val="00263D6F"/>
    <w:rsid w:val="0026414A"/>
    <w:rsid w:val="002642DE"/>
    <w:rsid w:val="002647CB"/>
    <w:rsid w:val="00264AE0"/>
    <w:rsid w:val="00265456"/>
    <w:rsid w:val="002659FB"/>
    <w:rsid w:val="0026607A"/>
    <w:rsid w:val="0026677C"/>
    <w:rsid w:val="00266A53"/>
    <w:rsid w:val="002670A1"/>
    <w:rsid w:val="00267635"/>
    <w:rsid w:val="00270312"/>
    <w:rsid w:val="00270AB4"/>
    <w:rsid w:val="00270D2C"/>
    <w:rsid w:val="0027111B"/>
    <w:rsid w:val="00271686"/>
    <w:rsid w:val="0027178D"/>
    <w:rsid w:val="002719EB"/>
    <w:rsid w:val="00272132"/>
    <w:rsid w:val="0027235E"/>
    <w:rsid w:val="00273131"/>
    <w:rsid w:val="00273736"/>
    <w:rsid w:val="00273D9B"/>
    <w:rsid w:val="0027433B"/>
    <w:rsid w:val="002744CE"/>
    <w:rsid w:val="00274DD4"/>
    <w:rsid w:val="00275051"/>
    <w:rsid w:val="00275227"/>
    <w:rsid w:val="002755E0"/>
    <w:rsid w:val="00275D32"/>
    <w:rsid w:val="00275E9A"/>
    <w:rsid w:val="00276842"/>
    <w:rsid w:val="00277199"/>
    <w:rsid w:val="00277373"/>
    <w:rsid w:val="00277646"/>
    <w:rsid w:val="002803DE"/>
    <w:rsid w:val="0028068B"/>
    <w:rsid w:val="0028109A"/>
    <w:rsid w:val="002818ED"/>
    <w:rsid w:val="00281CF3"/>
    <w:rsid w:val="002821F3"/>
    <w:rsid w:val="002824A0"/>
    <w:rsid w:val="00282AF6"/>
    <w:rsid w:val="00282D21"/>
    <w:rsid w:val="00282ECF"/>
    <w:rsid w:val="00282F21"/>
    <w:rsid w:val="00283932"/>
    <w:rsid w:val="00283A3C"/>
    <w:rsid w:val="00283A6C"/>
    <w:rsid w:val="00284810"/>
    <w:rsid w:val="00284C28"/>
    <w:rsid w:val="00287132"/>
    <w:rsid w:val="00287803"/>
    <w:rsid w:val="00290116"/>
    <w:rsid w:val="00290C68"/>
    <w:rsid w:val="0029113D"/>
    <w:rsid w:val="0029188D"/>
    <w:rsid w:val="002918B8"/>
    <w:rsid w:val="00291F1B"/>
    <w:rsid w:val="00292BF5"/>
    <w:rsid w:val="00293BD2"/>
    <w:rsid w:val="00293F16"/>
    <w:rsid w:val="0029426B"/>
    <w:rsid w:val="0029442D"/>
    <w:rsid w:val="00294E7F"/>
    <w:rsid w:val="0029562F"/>
    <w:rsid w:val="00295703"/>
    <w:rsid w:val="00295C0E"/>
    <w:rsid w:val="002965C3"/>
    <w:rsid w:val="00296F4E"/>
    <w:rsid w:val="0029737E"/>
    <w:rsid w:val="00297570"/>
    <w:rsid w:val="002A0639"/>
    <w:rsid w:val="002A19A3"/>
    <w:rsid w:val="002A1F9D"/>
    <w:rsid w:val="002A260D"/>
    <w:rsid w:val="002A269F"/>
    <w:rsid w:val="002A294E"/>
    <w:rsid w:val="002A31D6"/>
    <w:rsid w:val="002A32C8"/>
    <w:rsid w:val="002A362F"/>
    <w:rsid w:val="002A558B"/>
    <w:rsid w:val="002A56D0"/>
    <w:rsid w:val="002A5ACC"/>
    <w:rsid w:val="002A5BA5"/>
    <w:rsid w:val="002A6E79"/>
    <w:rsid w:val="002A734A"/>
    <w:rsid w:val="002B1AED"/>
    <w:rsid w:val="002B1AEF"/>
    <w:rsid w:val="002B227D"/>
    <w:rsid w:val="002B260B"/>
    <w:rsid w:val="002B3000"/>
    <w:rsid w:val="002B3F59"/>
    <w:rsid w:val="002B454B"/>
    <w:rsid w:val="002B5617"/>
    <w:rsid w:val="002B569B"/>
    <w:rsid w:val="002B5A32"/>
    <w:rsid w:val="002B5B3A"/>
    <w:rsid w:val="002B676F"/>
    <w:rsid w:val="002B7C74"/>
    <w:rsid w:val="002B7EDC"/>
    <w:rsid w:val="002C03C5"/>
    <w:rsid w:val="002C0C85"/>
    <w:rsid w:val="002C0FAC"/>
    <w:rsid w:val="002C12AD"/>
    <w:rsid w:val="002C1338"/>
    <w:rsid w:val="002C1527"/>
    <w:rsid w:val="002C17AA"/>
    <w:rsid w:val="002C2742"/>
    <w:rsid w:val="002C2D52"/>
    <w:rsid w:val="002C4F65"/>
    <w:rsid w:val="002C542E"/>
    <w:rsid w:val="002C56E1"/>
    <w:rsid w:val="002C6178"/>
    <w:rsid w:val="002C6191"/>
    <w:rsid w:val="002C667C"/>
    <w:rsid w:val="002C67A7"/>
    <w:rsid w:val="002C716C"/>
    <w:rsid w:val="002C7EAA"/>
    <w:rsid w:val="002D01AC"/>
    <w:rsid w:val="002D053E"/>
    <w:rsid w:val="002D0B8C"/>
    <w:rsid w:val="002D0D5A"/>
    <w:rsid w:val="002D0E9E"/>
    <w:rsid w:val="002D0ED9"/>
    <w:rsid w:val="002D14FE"/>
    <w:rsid w:val="002D154C"/>
    <w:rsid w:val="002D15A5"/>
    <w:rsid w:val="002D166B"/>
    <w:rsid w:val="002D2741"/>
    <w:rsid w:val="002D3064"/>
    <w:rsid w:val="002D3DFC"/>
    <w:rsid w:val="002D4DBF"/>
    <w:rsid w:val="002D4EB3"/>
    <w:rsid w:val="002D52AE"/>
    <w:rsid w:val="002D56D1"/>
    <w:rsid w:val="002D645B"/>
    <w:rsid w:val="002D6579"/>
    <w:rsid w:val="002D6663"/>
    <w:rsid w:val="002D691F"/>
    <w:rsid w:val="002D69FB"/>
    <w:rsid w:val="002D6B33"/>
    <w:rsid w:val="002E025C"/>
    <w:rsid w:val="002E0A27"/>
    <w:rsid w:val="002E0E8C"/>
    <w:rsid w:val="002E149F"/>
    <w:rsid w:val="002E15E7"/>
    <w:rsid w:val="002E19B2"/>
    <w:rsid w:val="002E1C02"/>
    <w:rsid w:val="002E26FD"/>
    <w:rsid w:val="002E30C3"/>
    <w:rsid w:val="002E3A77"/>
    <w:rsid w:val="002E3EC7"/>
    <w:rsid w:val="002E41D0"/>
    <w:rsid w:val="002E4798"/>
    <w:rsid w:val="002E519C"/>
    <w:rsid w:val="002E7713"/>
    <w:rsid w:val="002F00BF"/>
    <w:rsid w:val="002F01AF"/>
    <w:rsid w:val="002F0305"/>
    <w:rsid w:val="002F051F"/>
    <w:rsid w:val="002F05AC"/>
    <w:rsid w:val="002F0A39"/>
    <w:rsid w:val="002F0B1A"/>
    <w:rsid w:val="002F1278"/>
    <w:rsid w:val="002F1705"/>
    <w:rsid w:val="002F1EC2"/>
    <w:rsid w:val="002F2CFE"/>
    <w:rsid w:val="002F3043"/>
    <w:rsid w:val="002F3715"/>
    <w:rsid w:val="002F3795"/>
    <w:rsid w:val="002F379D"/>
    <w:rsid w:val="002F37CE"/>
    <w:rsid w:val="002F4E35"/>
    <w:rsid w:val="002F58E4"/>
    <w:rsid w:val="002F6BFE"/>
    <w:rsid w:val="002F6C5F"/>
    <w:rsid w:val="002F750D"/>
    <w:rsid w:val="002F76B2"/>
    <w:rsid w:val="002F76FD"/>
    <w:rsid w:val="002F782E"/>
    <w:rsid w:val="00300A55"/>
    <w:rsid w:val="0030141D"/>
    <w:rsid w:val="0030214F"/>
    <w:rsid w:val="003023CC"/>
    <w:rsid w:val="00302B45"/>
    <w:rsid w:val="00304291"/>
    <w:rsid w:val="00304652"/>
    <w:rsid w:val="00304D1B"/>
    <w:rsid w:val="00305469"/>
    <w:rsid w:val="00305CC5"/>
    <w:rsid w:val="0030620F"/>
    <w:rsid w:val="00306D27"/>
    <w:rsid w:val="00306D43"/>
    <w:rsid w:val="00307D28"/>
    <w:rsid w:val="003118FE"/>
    <w:rsid w:val="00311C03"/>
    <w:rsid w:val="0031200D"/>
    <w:rsid w:val="00312421"/>
    <w:rsid w:val="00312B88"/>
    <w:rsid w:val="00313365"/>
    <w:rsid w:val="0031399C"/>
    <w:rsid w:val="00313E1C"/>
    <w:rsid w:val="00314A27"/>
    <w:rsid w:val="00315404"/>
    <w:rsid w:val="0031623C"/>
    <w:rsid w:val="00316F7F"/>
    <w:rsid w:val="00317268"/>
    <w:rsid w:val="003201CE"/>
    <w:rsid w:val="00320F08"/>
    <w:rsid w:val="00321C63"/>
    <w:rsid w:val="003226C3"/>
    <w:rsid w:val="0032282F"/>
    <w:rsid w:val="00322CB3"/>
    <w:rsid w:val="003236CB"/>
    <w:rsid w:val="0032448C"/>
    <w:rsid w:val="00324CD9"/>
    <w:rsid w:val="00325535"/>
    <w:rsid w:val="0032604F"/>
    <w:rsid w:val="00326425"/>
    <w:rsid w:val="003267B7"/>
    <w:rsid w:val="0032714F"/>
    <w:rsid w:val="00327557"/>
    <w:rsid w:val="00330CA3"/>
    <w:rsid w:val="00330EA3"/>
    <w:rsid w:val="00330ECA"/>
    <w:rsid w:val="00330ED7"/>
    <w:rsid w:val="00331B29"/>
    <w:rsid w:val="00332423"/>
    <w:rsid w:val="003324A9"/>
    <w:rsid w:val="00332B18"/>
    <w:rsid w:val="0033305A"/>
    <w:rsid w:val="003333A1"/>
    <w:rsid w:val="00333ED3"/>
    <w:rsid w:val="0033404B"/>
    <w:rsid w:val="003348A8"/>
    <w:rsid w:val="00334B3C"/>
    <w:rsid w:val="003350C0"/>
    <w:rsid w:val="003358BC"/>
    <w:rsid w:val="00335FAC"/>
    <w:rsid w:val="0033641F"/>
    <w:rsid w:val="00336590"/>
    <w:rsid w:val="003368E2"/>
    <w:rsid w:val="00336D99"/>
    <w:rsid w:val="00337086"/>
    <w:rsid w:val="0033761F"/>
    <w:rsid w:val="003403E8"/>
    <w:rsid w:val="00340B74"/>
    <w:rsid w:val="00341345"/>
    <w:rsid w:val="003416AC"/>
    <w:rsid w:val="0034188A"/>
    <w:rsid w:val="003418AE"/>
    <w:rsid w:val="00341AB0"/>
    <w:rsid w:val="0034219C"/>
    <w:rsid w:val="00342429"/>
    <w:rsid w:val="0034307A"/>
    <w:rsid w:val="00343544"/>
    <w:rsid w:val="00343A21"/>
    <w:rsid w:val="00343A81"/>
    <w:rsid w:val="00344A77"/>
    <w:rsid w:val="0034569D"/>
    <w:rsid w:val="00345719"/>
    <w:rsid w:val="00347F08"/>
    <w:rsid w:val="003500B7"/>
    <w:rsid w:val="00350AF6"/>
    <w:rsid w:val="00350AFF"/>
    <w:rsid w:val="00350DB9"/>
    <w:rsid w:val="003519A5"/>
    <w:rsid w:val="0035276E"/>
    <w:rsid w:val="00352C12"/>
    <w:rsid w:val="003530BE"/>
    <w:rsid w:val="0035314F"/>
    <w:rsid w:val="00354112"/>
    <w:rsid w:val="00354E61"/>
    <w:rsid w:val="00355F76"/>
    <w:rsid w:val="00356C4A"/>
    <w:rsid w:val="00357215"/>
    <w:rsid w:val="003575C5"/>
    <w:rsid w:val="003607B2"/>
    <w:rsid w:val="00360E98"/>
    <w:rsid w:val="0036157E"/>
    <w:rsid w:val="00361A37"/>
    <w:rsid w:val="00361CD1"/>
    <w:rsid w:val="00361FE0"/>
    <w:rsid w:val="00362355"/>
    <w:rsid w:val="003626C2"/>
    <w:rsid w:val="00362753"/>
    <w:rsid w:val="003627C7"/>
    <w:rsid w:val="00363FC2"/>
    <w:rsid w:val="0036440E"/>
    <w:rsid w:val="00365619"/>
    <w:rsid w:val="00365C5D"/>
    <w:rsid w:val="003663DF"/>
    <w:rsid w:val="003666B6"/>
    <w:rsid w:val="00366DE2"/>
    <w:rsid w:val="00366FC1"/>
    <w:rsid w:val="00367A31"/>
    <w:rsid w:val="00367CF1"/>
    <w:rsid w:val="00367D72"/>
    <w:rsid w:val="003701B1"/>
    <w:rsid w:val="00370BC1"/>
    <w:rsid w:val="0037115D"/>
    <w:rsid w:val="00371339"/>
    <w:rsid w:val="003719B3"/>
    <w:rsid w:val="00371F4A"/>
    <w:rsid w:val="00371F58"/>
    <w:rsid w:val="0037218E"/>
    <w:rsid w:val="00372266"/>
    <w:rsid w:val="0037237F"/>
    <w:rsid w:val="003726C4"/>
    <w:rsid w:val="0037280F"/>
    <w:rsid w:val="00374B6F"/>
    <w:rsid w:val="00374F43"/>
    <w:rsid w:val="003755CD"/>
    <w:rsid w:val="0037596F"/>
    <w:rsid w:val="00375BAB"/>
    <w:rsid w:val="003762F1"/>
    <w:rsid w:val="003767D0"/>
    <w:rsid w:val="00376815"/>
    <w:rsid w:val="00376AC8"/>
    <w:rsid w:val="00376B0C"/>
    <w:rsid w:val="00377168"/>
    <w:rsid w:val="00380CFD"/>
    <w:rsid w:val="0038199A"/>
    <w:rsid w:val="00381E0C"/>
    <w:rsid w:val="0038208A"/>
    <w:rsid w:val="00382178"/>
    <w:rsid w:val="00383278"/>
    <w:rsid w:val="003834A7"/>
    <w:rsid w:val="00383855"/>
    <w:rsid w:val="00383945"/>
    <w:rsid w:val="00384569"/>
    <w:rsid w:val="00384836"/>
    <w:rsid w:val="003848A8"/>
    <w:rsid w:val="00384C4C"/>
    <w:rsid w:val="00384CA0"/>
    <w:rsid w:val="00384CF8"/>
    <w:rsid w:val="003852D5"/>
    <w:rsid w:val="003856BC"/>
    <w:rsid w:val="00385B13"/>
    <w:rsid w:val="00385FB6"/>
    <w:rsid w:val="003863D8"/>
    <w:rsid w:val="003867EA"/>
    <w:rsid w:val="00387495"/>
    <w:rsid w:val="003902DB"/>
    <w:rsid w:val="00390AA1"/>
    <w:rsid w:val="00391047"/>
    <w:rsid w:val="00392389"/>
    <w:rsid w:val="00392C87"/>
    <w:rsid w:val="00392D53"/>
    <w:rsid w:val="00393000"/>
    <w:rsid w:val="003931C1"/>
    <w:rsid w:val="00394111"/>
    <w:rsid w:val="003945C3"/>
    <w:rsid w:val="00395077"/>
    <w:rsid w:val="0039521F"/>
    <w:rsid w:val="003958F8"/>
    <w:rsid w:val="00395945"/>
    <w:rsid w:val="0039624A"/>
    <w:rsid w:val="0039654B"/>
    <w:rsid w:val="003967B8"/>
    <w:rsid w:val="003967D1"/>
    <w:rsid w:val="00396884"/>
    <w:rsid w:val="00396CF0"/>
    <w:rsid w:val="00396EDD"/>
    <w:rsid w:val="0039700E"/>
    <w:rsid w:val="00397624"/>
    <w:rsid w:val="00397CE8"/>
    <w:rsid w:val="003A00DC"/>
    <w:rsid w:val="003A0136"/>
    <w:rsid w:val="003A0170"/>
    <w:rsid w:val="003A02D8"/>
    <w:rsid w:val="003A0367"/>
    <w:rsid w:val="003A03A0"/>
    <w:rsid w:val="003A04D6"/>
    <w:rsid w:val="003A13E9"/>
    <w:rsid w:val="003A1522"/>
    <w:rsid w:val="003A1719"/>
    <w:rsid w:val="003A1970"/>
    <w:rsid w:val="003A1EC8"/>
    <w:rsid w:val="003A2327"/>
    <w:rsid w:val="003A25F5"/>
    <w:rsid w:val="003A27D7"/>
    <w:rsid w:val="003A2EAD"/>
    <w:rsid w:val="003A3942"/>
    <w:rsid w:val="003A3C3D"/>
    <w:rsid w:val="003A44DE"/>
    <w:rsid w:val="003A49F7"/>
    <w:rsid w:val="003A5457"/>
    <w:rsid w:val="003A567B"/>
    <w:rsid w:val="003A6145"/>
    <w:rsid w:val="003A64CE"/>
    <w:rsid w:val="003A6743"/>
    <w:rsid w:val="003A67CF"/>
    <w:rsid w:val="003A6C85"/>
    <w:rsid w:val="003B021F"/>
    <w:rsid w:val="003B0CC0"/>
    <w:rsid w:val="003B0DDB"/>
    <w:rsid w:val="003B1AC5"/>
    <w:rsid w:val="003B1D3D"/>
    <w:rsid w:val="003B1E6F"/>
    <w:rsid w:val="003B2488"/>
    <w:rsid w:val="003B2F85"/>
    <w:rsid w:val="003B36FA"/>
    <w:rsid w:val="003B37C4"/>
    <w:rsid w:val="003B4305"/>
    <w:rsid w:val="003B44D8"/>
    <w:rsid w:val="003B4A52"/>
    <w:rsid w:val="003B4EF7"/>
    <w:rsid w:val="003B5583"/>
    <w:rsid w:val="003B57C1"/>
    <w:rsid w:val="003B6624"/>
    <w:rsid w:val="003B724A"/>
    <w:rsid w:val="003C02AF"/>
    <w:rsid w:val="003C02D0"/>
    <w:rsid w:val="003C037E"/>
    <w:rsid w:val="003C03BB"/>
    <w:rsid w:val="003C05FA"/>
    <w:rsid w:val="003C06FE"/>
    <w:rsid w:val="003C07C7"/>
    <w:rsid w:val="003C09CC"/>
    <w:rsid w:val="003C0AC3"/>
    <w:rsid w:val="003C0E43"/>
    <w:rsid w:val="003C1ACA"/>
    <w:rsid w:val="003C1D27"/>
    <w:rsid w:val="003C2982"/>
    <w:rsid w:val="003C2D08"/>
    <w:rsid w:val="003C48CE"/>
    <w:rsid w:val="003C513D"/>
    <w:rsid w:val="003C5368"/>
    <w:rsid w:val="003C56A2"/>
    <w:rsid w:val="003C5D62"/>
    <w:rsid w:val="003C5EC8"/>
    <w:rsid w:val="003C6409"/>
    <w:rsid w:val="003C667B"/>
    <w:rsid w:val="003C66C4"/>
    <w:rsid w:val="003C6863"/>
    <w:rsid w:val="003C7291"/>
    <w:rsid w:val="003C76E4"/>
    <w:rsid w:val="003C7A22"/>
    <w:rsid w:val="003C7FE4"/>
    <w:rsid w:val="003D0429"/>
    <w:rsid w:val="003D0CD0"/>
    <w:rsid w:val="003D0EF2"/>
    <w:rsid w:val="003D134A"/>
    <w:rsid w:val="003D15AE"/>
    <w:rsid w:val="003D1DA7"/>
    <w:rsid w:val="003D1F69"/>
    <w:rsid w:val="003D2449"/>
    <w:rsid w:val="003D249B"/>
    <w:rsid w:val="003D269F"/>
    <w:rsid w:val="003D2796"/>
    <w:rsid w:val="003D284C"/>
    <w:rsid w:val="003D2ADA"/>
    <w:rsid w:val="003D36E7"/>
    <w:rsid w:val="003D56B9"/>
    <w:rsid w:val="003D68FE"/>
    <w:rsid w:val="003D6998"/>
    <w:rsid w:val="003D69C9"/>
    <w:rsid w:val="003D72BE"/>
    <w:rsid w:val="003D7696"/>
    <w:rsid w:val="003E003A"/>
    <w:rsid w:val="003E04CA"/>
    <w:rsid w:val="003E0AEA"/>
    <w:rsid w:val="003E0E3E"/>
    <w:rsid w:val="003E1491"/>
    <w:rsid w:val="003E177A"/>
    <w:rsid w:val="003E208E"/>
    <w:rsid w:val="003E2321"/>
    <w:rsid w:val="003E2895"/>
    <w:rsid w:val="003E3523"/>
    <w:rsid w:val="003E375C"/>
    <w:rsid w:val="003E503B"/>
    <w:rsid w:val="003E77E8"/>
    <w:rsid w:val="003F08F4"/>
    <w:rsid w:val="003F0EB3"/>
    <w:rsid w:val="003F0FFF"/>
    <w:rsid w:val="003F1977"/>
    <w:rsid w:val="003F22CC"/>
    <w:rsid w:val="003F2347"/>
    <w:rsid w:val="003F287B"/>
    <w:rsid w:val="003F42A7"/>
    <w:rsid w:val="003F4A96"/>
    <w:rsid w:val="003F5486"/>
    <w:rsid w:val="003F5D39"/>
    <w:rsid w:val="003F6308"/>
    <w:rsid w:val="003F66DC"/>
    <w:rsid w:val="003F68A2"/>
    <w:rsid w:val="003F697E"/>
    <w:rsid w:val="003F6D32"/>
    <w:rsid w:val="003F6FF7"/>
    <w:rsid w:val="003F79FA"/>
    <w:rsid w:val="00400170"/>
    <w:rsid w:val="004002F3"/>
    <w:rsid w:val="00400A3D"/>
    <w:rsid w:val="00400BD9"/>
    <w:rsid w:val="00400DB3"/>
    <w:rsid w:val="00401159"/>
    <w:rsid w:val="00401744"/>
    <w:rsid w:val="00401DB3"/>
    <w:rsid w:val="00402BFB"/>
    <w:rsid w:val="00402C2A"/>
    <w:rsid w:val="00402C85"/>
    <w:rsid w:val="00402E67"/>
    <w:rsid w:val="00402E85"/>
    <w:rsid w:val="004030F3"/>
    <w:rsid w:val="004034E5"/>
    <w:rsid w:val="00403719"/>
    <w:rsid w:val="00403E87"/>
    <w:rsid w:val="00403F4B"/>
    <w:rsid w:val="00404274"/>
    <w:rsid w:val="004049C2"/>
    <w:rsid w:val="00404BCB"/>
    <w:rsid w:val="004057DA"/>
    <w:rsid w:val="004064AF"/>
    <w:rsid w:val="00406BA9"/>
    <w:rsid w:val="00406E7A"/>
    <w:rsid w:val="0041070E"/>
    <w:rsid w:val="00411165"/>
    <w:rsid w:val="004112B0"/>
    <w:rsid w:val="0041137F"/>
    <w:rsid w:val="0041160A"/>
    <w:rsid w:val="0041278C"/>
    <w:rsid w:val="0041291D"/>
    <w:rsid w:val="004133DD"/>
    <w:rsid w:val="00413747"/>
    <w:rsid w:val="00414265"/>
    <w:rsid w:val="0041431E"/>
    <w:rsid w:val="00414796"/>
    <w:rsid w:val="00414F43"/>
    <w:rsid w:val="0041555E"/>
    <w:rsid w:val="004155C4"/>
    <w:rsid w:val="0041608F"/>
    <w:rsid w:val="00416C77"/>
    <w:rsid w:val="004171CB"/>
    <w:rsid w:val="004173E2"/>
    <w:rsid w:val="004175B1"/>
    <w:rsid w:val="00417A32"/>
    <w:rsid w:val="0042107A"/>
    <w:rsid w:val="004211E4"/>
    <w:rsid w:val="00421239"/>
    <w:rsid w:val="004216D7"/>
    <w:rsid w:val="0042196B"/>
    <w:rsid w:val="00421AF7"/>
    <w:rsid w:val="00421B36"/>
    <w:rsid w:val="00421B3C"/>
    <w:rsid w:val="00421B49"/>
    <w:rsid w:val="00421CED"/>
    <w:rsid w:val="00422B4B"/>
    <w:rsid w:val="00423398"/>
    <w:rsid w:val="004235E7"/>
    <w:rsid w:val="00423771"/>
    <w:rsid w:val="004238D4"/>
    <w:rsid w:val="00425661"/>
    <w:rsid w:val="004256EC"/>
    <w:rsid w:val="004259B5"/>
    <w:rsid w:val="00425DA1"/>
    <w:rsid w:val="00425F7D"/>
    <w:rsid w:val="004270E4"/>
    <w:rsid w:val="004277EB"/>
    <w:rsid w:val="00427836"/>
    <w:rsid w:val="00427945"/>
    <w:rsid w:val="00430048"/>
    <w:rsid w:val="00430531"/>
    <w:rsid w:val="004312BC"/>
    <w:rsid w:val="0043137C"/>
    <w:rsid w:val="00431433"/>
    <w:rsid w:val="0043147D"/>
    <w:rsid w:val="0043192B"/>
    <w:rsid w:val="00431F52"/>
    <w:rsid w:val="00431F9B"/>
    <w:rsid w:val="004326C0"/>
    <w:rsid w:val="00432727"/>
    <w:rsid w:val="0043281E"/>
    <w:rsid w:val="00433005"/>
    <w:rsid w:val="0043314D"/>
    <w:rsid w:val="00434C05"/>
    <w:rsid w:val="0043508C"/>
    <w:rsid w:val="00435791"/>
    <w:rsid w:val="004361C6"/>
    <w:rsid w:val="00436256"/>
    <w:rsid w:val="00436A8A"/>
    <w:rsid w:val="00436C61"/>
    <w:rsid w:val="00436F04"/>
    <w:rsid w:val="0043749A"/>
    <w:rsid w:val="004378B7"/>
    <w:rsid w:val="00437AF2"/>
    <w:rsid w:val="0044066F"/>
    <w:rsid w:val="004407E1"/>
    <w:rsid w:val="004414BF"/>
    <w:rsid w:val="00441A75"/>
    <w:rsid w:val="00441C03"/>
    <w:rsid w:val="00442086"/>
    <w:rsid w:val="00442485"/>
    <w:rsid w:val="004425EE"/>
    <w:rsid w:val="00442634"/>
    <w:rsid w:val="0044270D"/>
    <w:rsid w:val="00442ADB"/>
    <w:rsid w:val="00442C97"/>
    <w:rsid w:val="0044331C"/>
    <w:rsid w:val="004437AB"/>
    <w:rsid w:val="00443EF7"/>
    <w:rsid w:val="00444CA1"/>
    <w:rsid w:val="004454B1"/>
    <w:rsid w:val="004455D4"/>
    <w:rsid w:val="00445863"/>
    <w:rsid w:val="004458D8"/>
    <w:rsid w:val="00445DB1"/>
    <w:rsid w:val="00445F86"/>
    <w:rsid w:val="00446862"/>
    <w:rsid w:val="00446D75"/>
    <w:rsid w:val="00446DF6"/>
    <w:rsid w:val="0044707E"/>
    <w:rsid w:val="0044727C"/>
    <w:rsid w:val="004474F8"/>
    <w:rsid w:val="0044790B"/>
    <w:rsid w:val="004507DB"/>
    <w:rsid w:val="0045221F"/>
    <w:rsid w:val="0045295F"/>
    <w:rsid w:val="00452D4C"/>
    <w:rsid w:val="00453543"/>
    <w:rsid w:val="00453A0C"/>
    <w:rsid w:val="00454975"/>
    <w:rsid w:val="00455289"/>
    <w:rsid w:val="00455365"/>
    <w:rsid w:val="004554B3"/>
    <w:rsid w:val="004559DF"/>
    <w:rsid w:val="00455F38"/>
    <w:rsid w:val="00456022"/>
    <w:rsid w:val="00457F62"/>
    <w:rsid w:val="00461119"/>
    <w:rsid w:val="0046137F"/>
    <w:rsid w:val="00461897"/>
    <w:rsid w:val="00461BC5"/>
    <w:rsid w:val="00461C3E"/>
    <w:rsid w:val="00462960"/>
    <w:rsid w:val="00462C31"/>
    <w:rsid w:val="00462CB6"/>
    <w:rsid w:val="00463427"/>
    <w:rsid w:val="00463BB5"/>
    <w:rsid w:val="00463BFD"/>
    <w:rsid w:val="00464C08"/>
    <w:rsid w:val="00464CA7"/>
    <w:rsid w:val="00465BFA"/>
    <w:rsid w:val="00465EF2"/>
    <w:rsid w:val="00466412"/>
    <w:rsid w:val="00466992"/>
    <w:rsid w:val="0046746D"/>
    <w:rsid w:val="00467BE3"/>
    <w:rsid w:val="00467DD5"/>
    <w:rsid w:val="00470F11"/>
    <w:rsid w:val="00471ADA"/>
    <w:rsid w:val="00471E9D"/>
    <w:rsid w:val="00472215"/>
    <w:rsid w:val="00472280"/>
    <w:rsid w:val="0047333A"/>
    <w:rsid w:val="00473935"/>
    <w:rsid w:val="00474404"/>
    <w:rsid w:val="00474431"/>
    <w:rsid w:val="00474B53"/>
    <w:rsid w:val="00474EA7"/>
    <w:rsid w:val="00474F6F"/>
    <w:rsid w:val="0047501E"/>
    <w:rsid w:val="004759F3"/>
    <w:rsid w:val="00476135"/>
    <w:rsid w:val="00476343"/>
    <w:rsid w:val="004777FF"/>
    <w:rsid w:val="00480307"/>
    <w:rsid w:val="004803FE"/>
    <w:rsid w:val="00480682"/>
    <w:rsid w:val="00480750"/>
    <w:rsid w:val="00480759"/>
    <w:rsid w:val="00481A03"/>
    <w:rsid w:val="00481C1D"/>
    <w:rsid w:val="00482D22"/>
    <w:rsid w:val="00482EDB"/>
    <w:rsid w:val="00483D25"/>
    <w:rsid w:val="00484299"/>
    <w:rsid w:val="00484529"/>
    <w:rsid w:val="0048467A"/>
    <w:rsid w:val="00484DCD"/>
    <w:rsid w:val="00485212"/>
    <w:rsid w:val="004853C9"/>
    <w:rsid w:val="004856EA"/>
    <w:rsid w:val="00485D41"/>
    <w:rsid w:val="0048604D"/>
    <w:rsid w:val="00486C45"/>
    <w:rsid w:val="00487212"/>
    <w:rsid w:val="00487376"/>
    <w:rsid w:val="004874FE"/>
    <w:rsid w:val="0048783F"/>
    <w:rsid w:val="004878BA"/>
    <w:rsid w:val="004878E6"/>
    <w:rsid w:val="00487B73"/>
    <w:rsid w:val="00487C4A"/>
    <w:rsid w:val="00487FB7"/>
    <w:rsid w:val="00490068"/>
    <w:rsid w:val="00490ABD"/>
    <w:rsid w:val="004910CF"/>
    <w:rsid w:val="00491217"/>
    <w:rsid w:val="0049179F"/>
    <w:rsid w:val="00493794"/>
    <w:rsid w:val="004944E7"/>
    <w:rsid w:val="00494872"/>
    <w:rsid w:val="00495ADA"/>
    <w:rsid w:val="00495BD3"/>
    <w:rsid w:val="00495CAA"/>
    <w:rsid w:val="00495CE7"/>
    <w:rsid w:val="00495D10"/>
    <w:rsid w:val="00497BAC"/>
    <w:rsid w:val="004A0FC5"/>
    <w:rsid w:val="004A1006"/>
    <w:rsid w:val="004A1C0D"/>
    <w:rsid w:val="004A2859"/>
    <w:rsid w:val="004A2D68"/>
    <w:rsid w:val="004A2DF5"/>
    <w:rsid w:val="004A2F75"/>
    <w:rsid w:val="004A358C"/>
    <w:rsid w:val="004A3B82"/>
    <w:rsid w:val="004A3D65"/>
    <w:rsid w:val="004A47AD"/>
    <w:rsid w:val="004A47DE"/>
    <w:rsid w:val="004A4864"/>
    <w:rsid w:val="004A56EF"/>
    <w:rsid w:val="004A591A"/>
    <w:rsid w:val="004A5CF1"/>
    <w:rsid w:val="004A5E06"/>
    <w:rsid w:val="004A602C"/>
    <w:rsid w:val="004A69C7"/>
    <w:rsid w:val="004A6ADA"/>
    <w:rsid w:val="004A7341"/>
    <w:rsid w:val="004B0199"/>
    <w:rsid w:val="004B07A0"/>
    <w:rsid w:val="004B18ED"/>
    <w:rsid w:val="004B28A3"/>
    <w:rsid w:val="004B2AF3"/>
    <w:rsid w:val="004B3851"/>
    <w:rsid w:val="004B4C1A"/>
    <w:rsid w:val="004B4EC4"/>
    <w:rsid w:val="004B5A19"/>
    <w:rsid w:val="004B63AE"/>
    <w:rsid w:val="004B6493"/>
    <w:rsid w:val="004B6890"/>
    <w:rsid w:val="004B7249"/>
    <w:rsid w:val="004C048F"/>
    <w:rsid w:val="004C0D4B"/>
    <w:rsid w:val="004C23A8"/>
    <w:rsid w:val="004C251D"/>
    <w:rsid w:val="004C289F"/>
    <w:rsid w:val="004C2AF6"/>
    <w:rsid w:val="004C3A48"/>
    <w:rsid w:val="004C3EE5"/>
    <w:rsid w:val="004C451C"/>
    <w:rsid w:val="004C5835"/>
    <w:rsid w:val="004C5954"/>
    <w:rsid w:val="004C5AC3"/>
    <w:rsid w:val="004C5B43"/>
    <w:rsid w:val="004C64A4"/>
    <w:rsid w:val="004C6773"/>
    <w:rsid w:val="004C72C1"/>
    <w:rsid w:val="004C7FC6"/>
    <w:rsid w:val="004D0425"/>
    <w:rsid w:val="004D080A"/>
    <w:rsid w:val="004D0B25"/>
    <w:rsid w:val="004D122D"/>
    <w:rsid w:val="004D1281"/>
    <w:rsid w:val="004D12FA"/>
    <w:rsid w:val="004D1BE6"/>
    <w:rsid w:val="004D1F4B"/>
    <w:rsid w:val="004D2772"/>
    <w:rsid w:val="004D27B6"/>
    <w:rsid w:val="004D2AF0"/>
    <w:rsid w:val="004D3090"/>
    <w:rsid w:val="004D314E"/>
    <w:rsid w:val="004D379A"/>
    <w:rsid w:val="004D3D9B"/>
    <w:rsid w:val="004D4106"/>
    <w:rsid w:val="004D47DC"/>
    <w:rsid w:val="004D4FB8"/>
    <w:rsid w:val="004D54AB"/>
    <w:rsid w:val="004D5F0D"/>
    <w:rsid w:val="004D5FBF"/>
    <w:rsid w:val="004D68A0"/>
    <w:rsid w:val="004D6A8E"/>
    <w:rsid w:val="004D79A3"/>
    <w:rsid w:val="004D7AB3"/>
    <w:rsid w:val="004D7C53"/>
    <w:rsid w:val="004D7DAF"/>
    <w:rsid w:val="004E0A42"/>
    <w:rsid w:val="004E0D0E"/>
    <w:rsid w:val="004E1165"/>
    <w:rsid w:val="004E16EC"/>
    <w:rsid w:val="004E1E1F"/>
    <w:rsid w:val="004E23EF"/>
    <w:rsid w:val="004E2758"/>
    <w:rsid w:val="004E2C1B"/>
    <w:rsid w:val="004E396A"/>
    <w:rsid w:val="004E3F22"/>
    <w:rsid w:val="004E409E"/>
    <w:rsid w:val="004E43BB"/>
    <w:rsid w:val="004E4844"/>
    <w:rsid w:val="004E4C25"/>
    <w:rsid w:val="004E4C2A"/>
    <w:rsid w:val="004E534E"/>
    <w:rsid w:val="004E5394"/>
    <w:rsid w:val="004E5664"/>
    <w:rsid w:val="004E5704"/>
    <w:rsid w:val="004E60A1"/>
    <w:rsid w:val="004E7173"/>
    <w:rsid w:val="004E7768"/>
    <w:rsid w:val="004F01B8"/>
    <w:rsid w:val="004F06AB"/>
    <w:rsid w:val="004F072A"/>
    <w:rsid w:val="004F0A5D"/>
    <w:rsid w:val="004F0BBF"/>
    <w:rsid w:val="004F16A0"/>
    <w:rsid w:val="004F28F0"/>
    <w:rsid w:val="004F2A1A"/>
    <w:rsid w:val="004F2D46"/>
    <w:rsid w:val="004F2E1D"/>
    <w:rsid w:val="004F3155"/>
    <w:rsid w:val="004F3982"/>
    <w:rsid w:val="004F39BF"/>
    <w:rsid w:val="004F407E"/>
    <w:rsid w:val="004F4A77"/>
    <w:rsid w:val="004F5205"/>
    <w:rsid w:val="004F59C2"/>
    <w:rsid w:val="004F5CFC"/>
    <w:rsid w:val="004F6C6D"/>
    <w:rsid w:val="004F7543"/>
    <w:rsid w:val="004F7685"/>
    <w:rsid w:val="004F7E19"/>
    <w:rsid w:val="005001CA"/>
    <w:rsid w:val="00500CAB"/>
    <w:rsid w:val="00500CCE"/>
    <w:rsid w:val="00500F82"/>
    <w:rsid w:val="005016BC"/>
    <w:rsid w:val="00501AFA"/>
    <w:rsid w:val="00501C97"/>
    <w:rsid w:val="00501EFB"/>
    <w:rsid w:val="005025DE"/>
    <w:rsid w:val="0050265E"/>
    <w:rsid w:val="00502766"/>
    <w:rsid w:val="00502D55"/>
    <w:rsid w:val="005030BA"/>
    <w:rsid w:val="00503452"/>
    <w:rsid w:val="00503550"/>
    <w:rsid w:val="00503878"/>
    <w:rsid w:val="005038B1"/>
    <w:rsid w:val="00503CAD"/>
    <w:rsid w:val="00503CDF"/>
    <w:rsid w:val="00504441"/>
    <w:rsid w:val="0050451F"/>
    <w:rsid w:val="00504C77"/>
    <w:rsid w:val="00505204"/>
    <w:rsid w:val="00505358"/>
    <w:rsid w:val="00505C56"/>
    <w:rsid w:val="00505D88"/>
    <w:rsid w:val="00505E08"/>
    <w:rsid w:val="0050664D"/>
    <w:rsid w:val="0050714F"/>
    <w:rsid w:val="00507300"/>
    <w:rsid w:val="00507F9D"/>
    <w:rsid w:val="00507FCD"/>
    <w:rsid w:val="00510382"/>
    <w:rsid w:val="005111C1"/>
    <w:rsid w:val="00512111"/>
    <w:rsid w:val="00512F13"/>
    <w:rsid w:val="00513055"/>
    <w:rsid w:val="0051320B"/>
    <w:rsid w:val="00513765"/>
    <w:rsid w:val="005138A7"/>
    <w:rsid w:val="00513BB9"/>
    <w:rsid w:val="00514633"/>
    <w:rsid w:val="00514F63"/>
    <w:rsid w:val="005150EA"/>
    <w:rsid w:val="0051524A"/>
    <w:rsid w:val="00515395"/>
    <w:rsid w:val="00515F8B"/>
    <w:rsid w:val="00516598"/>
    <w:rsid w:val="00516619"/>
    <w:rsid w:val="00516732"/>
    <w:rsid w:val="00516D53"/>
    <w:rsid w:val="00516EAF"/>
    <w:rsid w:val="00517B42"/>
    <w:rsid w:val="00517B98"/>
    <w:rsid w:val="005204BD"/>
    <w:rsid w:val="00520FEC"/>
    <w:rsid w:val="00521C07"/>
    <w:rsid w:val="005225C3"/>
    <w:rsid w:val="00522EE5"/>
    <w:rsid w:val="005238C6"/>
    <w:rsid w:val="0052393F"/>
    <w:rsid w:val="005245A1"/>
    <w:rsid w:val="00524F8F"/>
    <w:rsid w:val="00525155"/>
    <w:rsid w:val="005256B4"/>
    <w:rsid w:val="00525B92"/>
    <w:rsid w:val="00526182"/>
    <w:rsid w:val="005266DB"/>
    <w:rsid w:val="00527451"/>
    <w:rsid w:val="005276C2"/>
    <w:rsid w:val="005276C3"/>
    <w:rsid w:val="00527E87"/>
    <w:rsid w:val="0053009D"/>
    <w:rsid w:val="00530675"/>
    <w:rsid w:val="00530B3A"/>
    <w:rsid w:val="00530D67"/>
    <w:rsid w:val="005324F8"/>
    <w:rsid w:val="0053290D"/>
    <w:rsid w:val="00532E52"/>
    <w:rsid w:val="00532E72"/>
    <w:rsid w:val="00533547"/>
    <w:rsid w:val="00534272"/>
    <w:rsid w:val="00534844"/>
    <w:rsid w:val="00534D74"/>
    <w:rsid w:val="00535291"/>
    <w:rsid w:val="00535E5C"/>
    <w:rsid w:val="00536855"/>
    <w:rsid w:val="0053685C"/>
    <w:rsid w:val="005368F2"/>
    <w:rsid w:val="00536D50"/>
    <w:rsid w:val="00536E76"/>
    <w:rsid w:val="00537D2E"/>
    <w:rsid w:val="00537F30"/>
    <w:rsid w:val="005400CB"/>
    <w:rsid w:val="005407E9"/>
    <w:rsid w:val="0054088C"/>
    <w:rsid w:val="00541542"/>
    <w:rsid w:val="00541AB3"/>
    <w:rsid w:val="0054311F"/>
    <w:rsid w:val="005449BD"/>
    <w:rsid w:val="00545395"/>
    <w:rsid w:val="0054539C"/>
    <w:rsid w:val="00545910"/>
    <w:rsid w:val="00545DD7"/>
    <w:rsid w:val="00546369"/>
    <w:rsid w:val="00546605"/>
    <w:rsid w:val="00546A6E"/>
    <w:rsid w:val="005471BA"/>
    <w:rsid w:val="00547F76"/>
    <w:rsid w:val="00547FA8"/>
    <w:rsid w:val="00551159"/>
    <w:rsid w:val="00551543"/>
    <w:rsid w:val="0055176A"/>
    <w:rsid w:val="00551B33"/>
    <w:rsid w:val="00553564"/>
    <w:rsid w:val="00553663"/>
    <w:rsid w:val="00554327"/>
    <w:rsid w:val="00554481"/>
    <w:rsid w:val="0055464E"/>
    <w:rsid w:val="005550A5"/>
    <w:rsid w:val="00555195"/>
    <w:rsid w:val="00555289"/>
    <w:rsid w:val="00556D66"/>
    <w:rsid w:val="00556FA2"/>
    <w:rsid w:val="0056030D"/>
    <w:rsid w:val="00560A8A"/>
    <w:rsid w:val="00560DBB"/>
    <w:rsid w:val="00561744"/>
    <w:rsid w:val="005617E8"/>
    <w:rsid w:val="00561DFF"/>
    <w:rsid w:val="00562A2C"/>
    <w:rsid w:val="005646C7"/>
    <w:rsid w:val="00564C38"/>
    <w:rsid w:val="00564CB1"/>
    <w:rsid w:val="00564E6E"/>
    <w:rsid w:val="00564F88"/>
    <w:rsid w:val="0056517F"/>
    <w:rsid w:val="00565306"/>
    <w:rsid w:val="00565B0A"/>
    <w:rsid w:val="00566755"/>
    <w:rsid w:val="0056692E"/>
    <w:rsid w:val="00566983"/>
    <w:rsid w:val="00566C7E"/>
    <w:rsid w:val="00566D8B"/>
    <w:rsid w:val="00566F6B"/>
    <w:rsid w:val="00567312"/>
    <w:rsid w:val="005678ED"/>
    <w:rsid w:val="00567A7F"/>
    <w:rsid w:val="00567C29"/>
    <w:rsid w:val="005703F4"/>
    <w:rsid w:val="005709FB"/>
    <w:rsid w:val="005713B2"/>
    <w:rsid w:val="00571735"/>
    <w:rsid w:val="0057177A"/>
    <w:rsid w:val="00571B64"/>
    <w:rsid w:val="00571CC4"/>
    <w:rsid w:val="00571F5A"/>
    <w:rsid w:val="00572224"/>
    <w:rsid w:val="005725B1"/>
    <w:rsid w:val="005734C7"/>
    <w:rsid w:val="0057358D"/>
    <w:rsid w:val="00573908"/>
    <w:rsid w:val="00574195"/>
    <w:rsid w:val="0057479C"/>
    <w:rsid w:val="005748F4"/>
    <w:rsid w:val="00574CB5"/>
    <w:rsid w:val="00574D27"/>
    <w:rsid w:val="0057536B"/>
    <w:rsid w:val="00575E13"/>
    <w:rsid w:val="005766BC"/>
    <w:rsid w:val="00576B49"/>
    <w:rsid w:val="00576C78"/>
    <w:rsid w:val="00577219"/>
    <w:rsid w:val="005805F6"/>
    <w:rsid w:val="005809DA"/>
    <w:rsid w:val="00581127"/>
    <w:rsid w:val="00581138"/>
    <w:rsid w:val="00581C6F"/>
    <w:rsid w:val="005837DF"/>
    <w:rsid w:val="00583AE6"/>
    <w:rsid w:val="00583F28"/>
    <w:rsid w:val="00584733"/>
    <w:rsid w:val="00584ACE"/>
    <w:rsid w:val="00584D03"/>
    <w:rsid w:val="0058500C"/>
    <w:rsid w:val="00585428"/>
    <w:rsid w:val="00586070"/>
    <w:rsid w:val="00590036"/>
    <w:rsid w:val="005907E0"/>
    <w:rsid w:val="005908F1"/>
    <w:rsid w:val="00591066"/>
    <w:rsid w:val="005910EA"/>
    <w:rsid w:val="0059170D"/>
    <w:rsid w:val="00591831"/>
    <w:rsid w:val="005926C3"/>
    <w:rsid w:val="00592E28"/>
    <w:rsid w:val="00593188"/>
    <w:rsid w:val="00593535"/>
    <w:rsid w:val="00593AB9"/>
    <w:rsid w:val="00593FB7"/>
    <w:rsid w:val="005940CB"/>
    <w:rsid w:val="00594765"/>
    <w:rsid w:val="005947FE"/>
    <w:rsid w:val="00594CE4"/>
    <w:rsid w:val="0059524F"/>
    <w:rsid w:val="00595297"/>
    <w:rsid w:val="00595653"/>
    <w:rsid w:val="00595D3E"/>
    <w:rsid w:val="00596403"/>
    <w:rsid w:val="0059642C"/>
    <w:rsid w:val="00596861"/>
    <w:rsid w:val="00596B37"/>
    <w:rsid w:val="00597EFE"/>
    <w:rsid w:val="005A0185"/>
    <w:rsid w:val="005A0BC4"/>
    <w:rsid w:val="005A1461"/>
    <w:rsid w:val="005A1CCA"/>
    <w:rsid w:val="005A29A0"/>
    <w:rsid w:val="005A2EB3"/>
    <w:rsid w:val="005A3022"/>
    <w:rsid w:val="005A30C8"/>
    <w:rsid w:val="005A39DB"/>
    <w:rsid w:val="005A3B26"/>
    <w:rsid w:val="005A446C"/>
    <w:rsid w:val="005A46ED"/>
    <w:rsid w:val="005A63C5"/>
    <w:rsid w:val="005A6462"/>
    <w:rsid w:val="005A6707"/>
    <w:rsid w:val="005A6972"/>
    <w:rsid w:val="005A6A28"/>
    <w:rsid w:val="005A7227"/>
    <w:rsid w:val="005A73D8"/>
    <w:rsid w:val="005B002A"/>
    <w:rsid w:val="005B002B"/>
    <w:rsid w:val="005B0814"/>
    <w:rsid w:val="005B11BA"/>
    <w:rsid w:val="005B1B68"/>
    <w:rsid w:val="005B1F99"/>
    <w:rsid w:val="005B33B7"/>
    <w:rsid w:val="005B42C2"/>
    <w:rsid w:val="005B5427"/>
    <w:rsid w:val="005B55AA"/>
    <w:rsid w:val="005B5B63"/>
    <w:rsid w:val="005B5EFF"/>
    <w:rsid w:val="005B6040"/>
    <w:rsid w:val="005B65D8"/>
    <w:rsid w:val="005B705F"/>
    <w:rsid w:val="005B7903"/>
    <w:rsid w:val="005B795C"/>
    <w:rsid w:val="005C0093"/>
    <w:rsid w:val="005C15D4"/>
    <w:rsid w:val="005C26C0"/>
    <w:rsid w:val="005C2FA0"/>
    <w:rsid w:val="005C3234"/>
    <w:rsid w:val="005C3494"/>
    <w:rsid w:val="005C34F2"/>
    <w:rsid w:val="005C37BB"/>
    <w:rsid w:val="005C37DB"/>
    <w:rsid w:val="005C3C2D"/>
    <w:rsid w:val="005C3F0F"/>
    <w:rsid w:val="005C4461"/>
    <w:rsid w:val="005C4DB6"/>
    <w:rsid w:val="005C5738"/>
    <w:rsid w:val="005C5EF9"/>
    <w:rsid w:val="005C6338"/>
    <w:rsid w:val="005C68F5"/>
    <w:rsid w:val="005C6E31"/>
    <w:rsid w:val="005C7225"/>
    <w:rsid w:val="005D0C79"/>
    <w:rsid w:val="005D1403"/>
    <w:rsid w:val="005D1BED"/>
    <w:rsid w:val="005D2898"/>
    <w:rsid w:val="005D29C5"/>
    <w:rsid w:val="005D316A"/>
    <w:rsid w:val="005D35F8"/>
    <w:rsid w:val="005D3E53"/>
    <w:rsid w:val="005D3E72"/>
    <w:rsid w:val="005D42AB"/>
    <w:rsid w:val="005D431A"/>
    <w:rsid w:val="005D4780"/>
    <w:rsid w:val="005D4951"/>
    <w:rsid w:val="005D51E7"/>
    <w:rsid w:val="005D644A"/>
    <w:rsid w:val="005D6799"/>
    <w:rsid w:val="005D68BA"/>
    <w:rsid w:val="005D6C22"/>
    <w:rsid w:val="005D701F"/>
    <w:rsid w:val="005D7205"/>
    <w:rsid w:val="005D72E0"/>
    <w:rsid w:val="005D7EB4"/>
    <w:rsid w:val="005E03C3"/>
    <w:rsid w:val="005E0AB5"/>
    <w:rsid w:val="005E0C5D"/>
    <w:rsid w:val="005E0C7B"/>
    <w:rsid w:val="005E1312"/>
    <w:rsid w:val="005E13CD"/>
    <w:rsid w:val="005E1938"/>
    <w:rsid w:val="005E1AA6"/>
    <w:rsid w:val="005E1C08"/>
    <w:rsid w:val="005E246F"/>
    <w:rsid w:val="005E2F9A"/>
    <w:rsid w:val="005E32F7"/>
    <w:rsid w:val="005E39D6"/>
    <w:rsid w:val="005E42B6"/>
    <w:rsid w:val="005E495F"/>
    <w:rsid w:val="005E5491"/>
    <w:rsid w:val="005E5A80"/>
    <w:rsid w:val="005E617A"/>
    <w:rsid w:val="005E6804"/>
    <w:rsid w:val="005E6945"/>
    <w:rsid w:val="005E6ED6"/>
    <w:rsid w:val="005E7660"/>
    <w:rsid w:val="005E7BFE"/>
    <w:rsid w:val="005F04CD"/>
    <w:rsid w:val="005F05B1"/>
    <w:rsid w:val="005F08EC"/>
    <w:rsid w:val="005F0A46"/>
    <w:rsid w:val="005F0CE5"/>
    <w:rsid w:val="005F12C3"/>
    <w:rsid w:val="005F2750"/>
    <w:rsid w:val="005F325D"/>
    <w:rsid w:val="005F409A"/>
    <w:rsid w:val="005F42FE"/>
    <w:rsid w:val="005F4D6D"/>
    <w:rsid w:val="005F5924"/>
    <w:rsid w:val="005F5A36"/>
    <w:rsid w:val="005F5AA9"/>
    <w:rsid w:val="005F601E"/>
    <w:rsid w:val="005F637E"/>
    <w:rsid w:val="005F67F6"/>
    <w:rsid w:val="005F6C01"/>
    <w:rsid w:val="005F6E25"/>
    <w:rsid w:val="005F6E26"/>
    <w:rsid w:val="005F7305"/>
    <w:rsid w:val="005F7325"/>
    <w:rsid w:val="005F743A"/>
    <w:rsid w:val="005F7CD3"/>
    <w:rsid w:val="005F7DAF"/>
    <w:rsid w:val="00600615"/>
    <w:rsid w:val="0060119D"/>
    <w:rsid w:val="00601C78"/>
    <w:rsid w:val="00601C97"/>
    <w:rsid w:val="00601EBA"/>
    <w:rsid w:val="006027E2"/>
    <w:rsid w:val="00603406"/>
    <w:rsid w:val="0060348B"/>
    <w:rsid w:val="006035AA"/>
    <w:rsid w:val="0060425B"/>
    <w:rsid w:val="00604271"/>
    <w:rsid w:val="00605266"/>
    <w:rsid w:val="0060541C"/>
    <w:rsid w:val="00605A60"/>
    <w:rsid w:val="00605DAA"/>
    <w:rsid w:val="006068CF"/>
    <w:rsid w:val="006071A0"/>
    <w:rsid w:val="00607B95"/>
    <w:rsid w:val="00611278"/>
    <w:rsid w:val="0061228F"/>
    <w:rsid w:val="006126E1"/>
    <w:rsid w:val="00612F5A"/>
    <w:rsid w:val="006138E8"/>
    <w:rsid w:val="00615129"/>
    <w:rsid w:val="006159EE"/>
    <w:rsid w:val="006162F9"/>
    <w:rsid w:val="006167D5"/>
    <w:rsid w:val="00616D3B"/>
    <w:rsid w:val="00617046"/>
    <w:rsid w:val="00617C6D"/>
    <w:rsid w:val="00617E79"/>
    <w:rsid w:val="00617EBC"/>
    <w:rsid w:val="00617F15"/>
    <w:rsid w:val="00620474"/>
    <w:rsid w:val="0062079E"/>
    <w:rsid w:val="006211CE"/>
    <w:rsid w:val="00622E21"/>
    <w:rsid w:val="00622E3E"/>
    <w:rsid w:val="0062411D"/>
    <w:rsid w:val="00624E63"/>
    <w:rsid w:val="00625721"/>
    <w:rsid w:val="00625767"/>
    <w:rsid w:val="00625B1C"/>
    <w:rsid w:val="00626B2D"/>
    <w:rsid w:val="00626BDE"/>
    <w:rsid w:val="00626E51"/>
    <w:rsid w:val="00627240"/>
    <w:rsid w:val="0062796B"/>
    <w:rsid w:val="00627FD5"/>
    <w:rsid w:val="00630C89"/>
    <w:rsid w:val="00630F76"/>
    <w:rsid w:val="00631181"/>
    <w:rsid w:val="00631569"/>
    <w:rsid w:val="00631AF4"/>
    <w:rsid w:val="00631BD0"/>
    <w:rsid w:val="0063231A"/>
    <w:rsid w:val="00632A41"/>
    <w:rsid w:val="006331BB"/>
    <w:rsid w:val="0063345C"/>
    <w:rsid w:val="00633D26"/>
    <w:rsid w:val="00634AF3"/>
    <w:rsid w:val="00635464"/>
    <w:rsid w:val="0063598E"/>
    <w:rsid w:val="00635AA8"/>
    <w:rsid w:val="00635EDA"/>
    <w:rsid w:val="00636A1E"/>
    <w:rsid w:val="00637800"/>
    <w:rsid w:val="006408C8"/>
    <w:rsid w:val="00640A8A"/>
    <w:rsid w:val="00641302"/>
    <w:rsid w:val="006415B9"/>
    <w:rsid w:val="006419FA"/>
    <w:rsid w:val="00641A9D"/>
    <w:rsid w:val="0064280B"/>
    <w:rsid w:val="00642F01"/>
    <w:rsid w:val="006430C8"/>
    <w:rsid w:val="00643219"/>
    <w:rsid w:val="006433EF"/>
    <w:rsid w:val="006439F1"/>
    <w:rsid w:val="00643AB0"/>
    <w:rsid w:val="00643D91"/>
    <w:rsid w:val="00644384"/>
    <w:rsid w:val="00644461"/>
    <w:rsid w:val="0064565B"/>
    <w:rsid w:val="0064620D"/>
    <w:rsid w:val="00647D71"/>
    <w:rsid w:val="006501B6"/>
    <w:rsid w:val="0065053B"/>
    <w:rsid w:val="00650C8A"/>
    <w:rsid w:val="006514AB"/>
    <w:rsid w:val="00651981"/>
    <w:rsid w:val="00651E40"/>
    <w:rsid w:val="006522AB"/>
    <w:rsid w:val="00652352"/>
    <w:rsid w:val="00652ACD"/>
    <w:rsid w:val="0065321B"/>
    <w:rsid w:val="00654D02"/>
    <w:rsid w:val="00655297"/>
    <w:rsid w:val="006555C8"/>
    <w:rsid w:val="006556B2"/>
    <w:rsid w:val="00655CEE"/>
    <w:rsid w:val="006563CD"/>
    <w:rsid w:val="00656B54"/>
    <w:rsid w:val="006571C7"/>
    <w:rsid w:val="0065732A"/>
    <w:rsid w:val="006576F8"/>
    <w:rsid w:val="00660099"/>
    <w:rsid w:val="00660B14"/>
    <w:rsid w:val="00660DC9"/>
    <w:rsid w:val="0066168E"/>
    <w:rsid w:val="00662174"/>
    <w:rsid w:val="006622E5"/>
    <w:rsid w:val="00662EAD"/>
    <w:rsid w:val="006633E7"/>
    <w:rsid w:val="0066341B"/>
    <w:rsid w:val="0066354B"/>
    <w:rsid w:val="00664263"/>
    <w:rsid w:val="00664279"/>
    <w:rsid w:val="006650FC"/>
    <w:rsid w:val="0066548E"/>
    <w:rsid w:val="00666D86"/>
    <w:rsid w:val="0066722D"/>
    <w:rsid w:val="00667774"/>
    <w:rsid w:val="006678A2"/>
    <w:rsid w:val="00667F35"/>
    <w:rsid w:val="00670226"/>
    <w:rsid w:val="00670907"/>
    <w:rsid w:val="006709AF"/>
    <w:rsid w:val="00670DD0"/>
    <w:rsid w:val="00671002"/>
    <w:rsid w:val="006716A8"/>
    <w:rsid w:val="006722F5"/>
    <w:rsid w:val="00672BFC"/>
    <w:rsid w:val="0067378B"/>
    <w:rsid w:val="0067390D"/>
    <w:rsid w:val="00673FBA"/>
    <w:rsid w:val="006745EE"/>
    <w:rsid w:val="00674961"/>
    <w:rsid w:val="0067507D"/>
    <w:rsid w:val="00675B2F"/>
    <w:rsid w:val="006772BC"/>
    <w:rsid w:val="006773B7"/>
    <w:rsid w:val="006777CD"/>
    <w:rsid w:val="00677E76"/>
    <w:rsid w:val="006809DD"/>
    <w:rsid w:val="00680BD0"/>
    <w:rsid w:val="0068109A"/>
    <w:rsid w:val="006818FC"/>
    <w:rsid w:val="00681B11"/>
    <w:rsid w:val="00682B36"/>
    <w:rsid w:val="0068407F"/>
    <w:rsid w:val="00684555"/>
    <w:rsid w:val="00684FE9"/>
    <w:rsid w:val="00685569"/>
    <w:rsid w:val="006855DA"/>
    <w:rsid w:val="00686653"/>
    <w:rsid w:val="00687433"/>
    <w:rsid w:val="00690340"/>
    <w:rsid w:val="006906B8"/>
    <w:rsid w:val="00690BD3"/>
    <w:rsid w:val="00690E7D"/>
    <w:rsid w:val="006912D4"/>
    <w:rsid w:val="006920D2"/>
    <w:rsid w:val="0069235E"/>
    <w:rsid w:val="00692A2C"/>
    <w:rsid w:val="0069366E"/>
    <w:rsid w:val="00693D3B"/>
    <w:rsid w:val="00693EB8"/>
    <w:rsid w:val="006942C4"/>
    <w:rsid w:val="0069464F"/>
    <w:rsid w:val="00694965"/>
    <w:rsid w:val="00694A17"/>
    <w:rsid w:val="00694A65"/>
    <w:rsid w:val="00695453"/>
    <w:rsid w:val="006956AC"/>
    <w:rsid w:val="0069616A"/>
    <w:rsid w:val="00696395"/>
    <w:rsid w:val="006970A1"/>
    <w:rsid w:val="006971C2"/>
    <w:rsid w:val="00697A0C"/>
    <w:rsid w:val="006A01B2"/>
    <w:rsid w:val="006A01FD"/>
    <w:rsid w:val="006A0223"/>
    <w:rsid w:val="006A059E"/>
    <w:rsid w:val="006A065D"/>
    <w:rsid w:val="006A0C69"/>
    <w:rsid w:val="006A0ED8"/>
    <w:rsid w:val="006A165F"/>
    <w:rsid w:val="006A1DC1"/>
    <w:rsid w:val="006A23B0"/>
    <w:rsid w:val="006A45E1"/>
    <w:rsid w:val="006A4A24"/>
    <w:rsid w:val="006A5590"/>
    <w:rsid w:val="006A5C50"/>
    <w:rsid w:val="006A6BC8"/>
    <w:rsid w:val="006A6D84"/>
    <w:rsid w:val="006A7577"/>
    <w:rsid w:val="006A7B82"/>
    <w:rsid w:val="006B0715"/>
    <w:rsid w:val="006B0EC9"/>
    <w:rsid w:val="006B245D"/>
    <w:rsid w:val="006B2729"/>
    <w:rsid w:val="006B2B12"/>
    <w:rsid w:val="006B3B63"/>
    <w:rsid w:val="006B3E30"/>
    <w:rsid w:val="006B41F7"/>
    <w:rsid w:val="006B459C"/>
    <w:rsid w:val="006B4B3C"/>
    <w:rsid w:val="006B4D80"/>
    <w:rsid w:val="006B5FA7"/>
    <w:rsid w:val="006B6765"/>
    <w:rsid w:val="006B6E70"/>
    <w:rsid w:val="006B7A6B"/>
    <w:rsid w:val="006B7C66"/>
    <w:rsid w:val="006B7E93"/>
    <w:rsid w:val="006C07D8"/>
    <w:rsid w:val="006C0903"/>
    <w:rsid w:val="006C0A87"/>
    <w:rsid w:val="006C1F49"/>
    <w:rsid w:val="006C259A"/>
    <w:rsid w:val="006C2886"/>
    <w:rsid w:val="006C29A6"/>
    <w:rsid w:val="006C2B68"/>
    <w:rsid w:val="006C4E5F"/>
    <w:rsid w:val="006C529C"/>
    <w:rsid w:val="006C5463"/>
    <w:rsid w:val="006C54FF"/>
    <w:rsid w:val="006C5784"/>
    <w:rsid w:val="006C5DCE"/>
    <w:rsid w:val="006C6408"/>
    <w:rsid w:val="006C65D6"/>
    <w:rsid w:val="006C6693"/>
    <w:rsid w:val="006D0CC8"/>
    <w:rsid w:val="006D1940"/>
    <w:rsid w:val="006D1A87"/>
    <w:rsid w:val="006D22C0"/>
    <w:rsid w:val="006D2548"/>
    <w:rsid w:val="006D2691"/>
    <w:rsid w:val="006D27CC"/>
    <w:rsid w:val="006D2F6B"/>
    <w:rsid w:val="006D3227"/>
    <w:rsid w:val="006D3DE2"/>
    <w:rsid w:val="006D4475"/>
    <w:rsid w:val="006D4726"/>
    <w:rsid w:val="006D5585"/>
    <w:rsid w:val="006D57C9"/>
    <w:rsid w:val="006D5C09"/>
    <w:rsid w:val="006D60AC"/>
    <w:rsid w:val="006D68CD"/>
    <w:rsid w:val="006D6BE3"/>
    <w:rsid w:val="006D6D0F"/>
    <w:rsid w:val="006D7043"/>
    <w:rsid w:val="006D779D"/>
    <w:rsid w:val="006E0839"/>
    <w:rsid w:val="006E170F"/>
    <w:rsid w:val="006E1764"/>
    <w:rsid w:val="006E2C58"/>
    <w:rsid w:val="006E3D15"/>
    <w:rsid w:val="006E431C"/>
    <w:rsid w:val="006E4C1A"/>
    <w:rsid w:val="006E4D65"/>
    <w:rsid w:val="006E5C8D"/>
    <w:rsid w:val="006E5E94"/>
    <w:rsid w:val="006E6010"/>
    <w:rsid w:val="006E67CD"/>
    <w:rsid w:val="006E6A7A"/>
    <w:rsid w:val="006E6E49"/>
    <w:rsid w:val="006E713B"/>
    <w:rsid w:val="006E7606"/>
    <w:rsid w:val="006E769F"/>
    <w:rsid w:val="006E796E"/>
    <w:rsid w:val="006E7EE9"/>
    <w:rsid w:val="006F04F2"/>
    <w:rsid w:val="006F0E7B"/>
    <w:rsid w:val="006F1404"/>
    <w:rsid w:val="006F1752"/>
    <w:rsid w:val="006F19D1"/>
    <w:rsid w:val="006F1C72"/>
    <w:rsid w:val="006F1ED9"/>
    <w:rsid w:val="006F251B"/>
    <w:rsid w:val="006F280B"/>
    <w:rsid w:val="006F291D"/>
    <w:rsid w:val="006F3044"/>
    <w:rsid w:val="006F3C5D"/>
    <w:rsid w:val="006F3E7F"/>
    <w:rsid w:val="006F43C6"/>
    <w:rsid w:val="006F50E6"/>
    <w:rsid w:val="006F51B2"/>
    <w:rsid w:val="006F55A5"/>
    <w:rsid w:val="006F55EB"/>
    <w:rsid w:val="006F5890"/>
    <w:rsid w:val="006F658C"/>
    <w:rsid w:val="006F6E15"/>
    <w:rsid w:val="006F71C1"/>
    <w:rsid w:val="006F7835"/>
    <w:rsid w:val="006F7CAE"/>
    <w:rsid w:val="007001D9"/>
    <w:rsid w:val="00701242"/>
    <w:rsid w:val="00701AFA"/>
    <w:rsid w:val="00701D33"/>
    <w:rsid w:val="00701D4C"/>
    <w:rsid w:val="007031F0"/>
    <w:rsid w:val="00703B2C"/>
    <w:rsid w:val="00703BB2"/>
    <w:rsid w:val="00703D71"/>
    <w:rsid w:val="007041BB"/>
    <w:rsid w:val="0070435E"/>
    <w:rsid w:val="007043C2"/>
    <w:rsid w:val="0070456E"/>
    <w:rsid w:val="00705C72"/>
    <w:rsid w:val="00706021"/>
    <w:rsid w:val="00706802"/>
    <w:rsid w:val="00706940"/>
    <w:rsid w:val="0070780B"/>
    <w:rsid w:val="00707DBF"/>
    <w:rsid w:val="00710957"/>
    <w:rsid w:val="00710F76"/>
    <w:rsid w:val="00711295"/>
    <w:rsid w:val="007114FC"/>
    <w:rsid w:val="00711D32"/>
    <w:rsid w:val="007123FD"/>
    <w:rsid w:val="0071253C"/>
    <w:rsid w:val="007128B9"/>
    <w:rsid w:val="00712B22"/>
    <w:rsid w:val="00712E9A"/>
    <w:rsid w:val="0071312F"/>
    <w:rsid w:val="00713D31"/>
    <w:rsid w:val="00713E86"/>
    <w:rsid w:val="00714DCA"/>
    <w:rsid w:val="00714E53"/>
    <w:rsid w:val="00715199"/>
    <w:rsid w:val="007151FC"/>
    <w:rsid w:val="007159B9"/>
    <w:rsid w:val="00716148"/>
    <w:rsid w:val="0071658A"/>
    <w:rsid w:val="00716CCF"/>
    <w:rsid w:val="0071706E"/>
    <w:rsid w:val="00717238"/>
    <w:rsid w:val="00717343"/>
    <w:rsid w:val="00721011"/>
    <w:rsid w:val="00721570"/>
    <w:rsid w:val="00721E40"/>
    <w:rsid w:val="00722700"/>
    <w:rsid w:val="00723D75"/>
    <w:rsid w:val="00725037"/>
    <w:rsid w:val="0072550E"/>
    <w:rsid w:val="00725526"/>
    <w:rsid w:val="00725616"/>
    <w:rsid w:val="007257C5"/>
    <w:rsid w:val="00725955"/>
    <w:rsid w:val="00726A9E"/>
    <w:rsid w:val="00727BB3"/>
    <w:rsid w:val="00730567"/>
    <w:rsid w:val="007305BB"/>
    <w:rsid w:val="00730796"/>
    <w:rsid w:val="00730A80"/>
    <w:rsid w:val="007313C5"/>
    <w:rsid w:val="00732DDC"/>
    <w:rsid w:val="00733B52"/>
    <w:rsid w:val="00734100"/>
    <w:rsid w:val="00734335"/>
    <w:rsid w:val="00734396"/>
    <w:rsid w:val="00734692"/>
    <w:rsid w:val="00735C5F"/>
    <w:rsid w:val="00736015"/>
    <w:rsid w:val="007360CD"/>
    <w:rsid w:val="007366D8"/>
    <w:rsid w:val="007368B9"/>
    <w:rsid w:val="00736AAC"/>
    <w:rsid w:val="0073742A"/>
    <w:rsid w:val="00737898"/>
    <w:rsid w:val="00737BC7"/>
    <w:rsid w:val="00737E41"/>
    <w:rsid w:val="0074047A"/>
    <w:rsid w:val="007407E1"/>
    <w:rsid w:val="00740B09"/>
    <w:rsid w:val="00741390"/>
    <w:rsid w:val="00741845"/>
    <w:rsid w:val="007418F6"/>
    <w:rsid w:val="00741F86"/>
    <w:rsid w:val="00742AA4"/>
    <w:rsid w:val="00742B4C"/>
    <w:rsid w:val="00742B61"/>
    <w:rsid w:val="0074412E"/>
    <w:rsid w:val="007442BE"/>
    <w:rsid w:val="0074442F"/>
    <w:rsid w:val="007444D0"/>
    <w:rsid w:val="007455D5"/>
    <w:rsid w:val="00745695"/>
    <w:rsid w:val="00745B72"/>
    <w:rsid w:val="00746F38"/>
    <w:rsid w:val="00747138"/>
    <w:rsid w:val="0074776E"/>
    <w:rsid w:val="00747FD3"/>
    <w:rsid w:val="00750ADF"/>
    <w:rsid w:val="00750C2C"/>
    <w:rsid w:val="00750CFE"/>
    <w:rsid w:val="00751415"/>
    <w:rsid w:val="00751C86"/>
    <w:rsid w:val="0075219E"/>
    <w:rsid w:val="0075223C"/>
    <w:rsid w:val="0075231A"/>
    <w:rsid w:val="00752423"/>
    <w:rsid w:val="007526AE"/>
    <w:rsid w:val="00753244"/>
    <w:rsid w:val="007538EB"/>
    <w:rsid w:val="00753A6E"/>
    <w:rsid w:val="00754583"/>
    <w:rsid w:val="007547CE"/>
    <w:rsid w:val="00754EC4"/>
    <w:rsid w:val="007557E4"/>
    <w:rsid w:val="007563F4"/>
    <w:rsid w:val="00756CAD"/>
    <w:rsid w:val="007602A1"/>
    <w:rsid w:val="00760362"/>
    <w:rsid w:val="007603A1"/>
    <w:rsid w:val="00760791"/>
    <w:rsid w:val="00760A5E"/>
    <w:rsid w:val="00760FCE"/>
    <w:rsid w:val="0076106D"/>
    <w:rsid w:val="00761ED4"/>
    <w:rsid w:val="007621C5"/>
    <w:rsid w:val="00762305"/>
    <w:rsid w:val="007623BA"/>
    <w:rsid w:val="00762A65"/>
    <w:rsid w:val="007641B5"/>
    <w:rsid w:val="00766244"/>
    <w:rsid w:val="00766309"/>
    <w:rsid w:val="00766A77"/>
    <w:rsid w:val="00766BB3"/>
    <w:rsid w:val="007675A5"/>
    <w:rsid w:val="00767D23"/>
    <w:rsid w:val="00770429"/>
    <w:rsid w:val="007706AB"/>
    <w:rsid w:val="0077087F"/>
    <w:rsid w:val="00770F06"/>
    <w:rsid w:val="00771308"/>
    <w:rsid w:val="007719AA"/>
    <w:rsid w:val="007719F2"/>
    <w:rsid w:val="007721B9"/>
    <w:rsid w:val="00772F90"/>
    <w:rsid w:val="0077351C"/>
    <w:rsid w:val="00773867"/>
    <w:rsid w:val="007740C3"/>
    <w:rsid w:val="00774147"/>
    <w:rsid w:val="00774566"/>
    <w:rsid w:val="007762D2"/>
    <w:rsid w:val="007763D4"/>
    <w:rsid w:val="00776BCD"/>
    <w:rsid w:val="00777402"/>
    <w:rsid w:val="00777461"/>
    <w:rsid w:val="0077786E"/>
    <w:rsid w:val="00777F2D"/>
    <w:rsid w:val="00780C7F"/>
    <w:rsid w:val="00781281"/>
    <w:rsid w:val="007814BA"/>
    <w:rsid w:val="00781A15"/>
    <w:rsid w:val="00781F63"/>
    <w:rsid w:val="007823E5"/>
    <w:rsid w:val="00782AEE"/>
    <w:rsid w:val="00782B18"/>
    <w:rsid w:val="007830A9"/>
    <w:rsid w:val="007832C4"/>
    <w:rsid w:val="0078341D"/>
    <w:rsid w:val="0078374A"/>
    <w:rsid w:val="00783E62"/>
    <w:rsid w:val="007845E0"/>
    <w:rsid w:val="00784F4A"/>
    <w:rsid w:val="00785207"/>
    <w:rsid w:val="00785474"/>
    <w:rsid w:val="00785617"/>
    <w:rsid w:val="00785853"/>
    <w:rsid w:val="00786507"/>
    <w:rsid w:val="0078658E"/>
    <w:rsid w:val="007869B7"/>
    <w:rsid w:val="00786D30"/>
    <w:rsid w:val="00786F0B"/>
    <w:rsid w:val="007874FB"/>
    <w:rsid w:val="00787936"/>
    <w:rsid w:val="007905CC"/>
    <w:rsid w:val="0079155D"/>
    <w:rsid w:val="007916B2"/>
    <w:rsid w:val="00791B38"/>
    <w:rsid w:val="007929AD"/>
    <w:rsid w:val="0079395E"/>
    <w:rsid w:val="00793EA9"/>
    <w:rsid w:val="00794530"/>
    <w:rsid w:val="007945A0"/>
    <w:rsid w:val="00794CBC"/>
    <w:rsid w:val="00794FBA"/>
    <w:rsid w:val="007952A3"/>
    <w:rsid w:val="00795645"/>
    <w:rsid w:val="00795DC5"/>
    <w:rsid w:val="00797072"/>
    <w:rsid w:val="00797467"/>
    <w:rsid w:val="00797C93"/>
    <w:rsid w:val="00797D81"/>
    <w:rsid w:val="00797DC8"/>
    <w:rsid w:val="007A04D0"/>
    <w:rsid w:val="007A0BE8"/>
    <w:rsid w:val="007A1005"/>
    <w:rsid w:val="007A11DD"/>
    <w:rsid w:val="007A1295"/>
    <w:rsid w:val="007A2BC0"/>
    <w:rsid w:val="007A3241"/>
    <w:rsid w:val="007A3494"/>
    <w:rsid w:val="007A36F6"/>
    <w:rsid w:val="007A3A20"/>
    <w:rsid w:val="007A3D42"/>
    <w:rsid w:val="007A3E3B"/>
    <w:rsid w:val="007A47DD"/>
    <w:rsid w:val="007A49B3"/>
    <w:rsid w:val="007A55E8"/>
    <w:rsid w:val="007A5DC7"/>
    <w:rsid w:val="007A67AB"/>
    <w:rsid w:val="007A7511"/>
    <w:rsid w:val="007B002D"/>
    <w:rsid w:val="007B00C5"/>
    <w:rsid w:val="007B02EE"/>
    <w:rsid w:val="007B08F8"/>
    <w:rsid w:val="007B0DBF"/>
    <w:rsid w:val="007B1315"/>
    <w:rsid w:val="007B179A"/>
    <w:rsid w:val="007B1FED"/>
    <w:rsid w:val="007B2B16"/>
    <w:rsid w:val="007B2B71"/>
    <w:rsid w:val="007B2ED0"/>
    <w:rsid w:val="007B3660"/>
    <w:rsid w:val="007B36CB"/>
    <w:rsid w:val="007B381E"/>
    <w:rsid w:val="007B4118"/>
    <w:rsid w:val="007B4137"/>
    <w:rsid w:val="007B4171"/>
    <w:rsid w:val="007B4797"/>
    <w:rsid w:val="007B4F1E"/>
    <w:rsid w:val="007B4FDF"/>
    <w:rsid w:val="007B57B2"/>
    <w:rsid w:val="007B5899"/>
    <w:rsid w:val="007B6803"/>
    <w:rsid w:val="007B771B"/>
    <w:rsid w:val="007B7B76"/>
    <w:rsid w:val="007B7B9F"/>
    <w:rsid w:val="007B7E18"/>
    <w:rsid w:val="007B7FB1"/>
    <w:rsid w:val="007C0025"/>
    <w:rsid w:val="007C0621"/>
    <w:rsid w:val="007C071E"/>
    <w:rsid w:val="007C0A24"/>
    <w:rsid w:val="007C0E0F"/>
    <w:rsid w:val="007C1109"/>
    <w:rsid w:val="007C11B5"/>
    <w:rsid w:val="007C19B0"/>
    <w:rsid w:val="007C2058"/>
    <w:rsid w:val="007C20EB"/>
    <w:rsid w:val="007C273F"/>
    <w:rsid w:val="007C2B33"/>
    <w:rsid w:val="007C3359"/>
    <w:rsid w:val="007C3505"/>
    <w:rsid w:val="007C366D"/>
    <w:rsid w:val="007C3A80"/>
    <w:rsid w:val="007C3F3F"/>
    <w:rsid w:val="007C4D44"/>
    <w:rsid w:val="007C5104"/>
    <w:rsid w:val="007C54D5"/>
    <w:rsid w:val="007C55DA"/>
    <w:rsid w:val="007C6695"/>
    <w:rsid w:val="007C730A"/>
    <w:rsid w:val="007C765E"/>
    <w:rsid w:val="007D0555"/>
    <w:rsid w:val="007D0D74"/>
    <w:rsid w:val="007D1069"/>
    <w:rsid w:val="007D11B1"/>
    <w:rsid w:val="007D1742"/>
    <w:rsid w:val="007D3181"/>
    <w:rsid w:val="007D38A5"/>
    <w:rsid w:val="007D3F89"/>
    <w:rsid w:val="007D4276"/>
    <w:rsid w:val="007D46CE"/>
    <w:rsid w:val="007D4B31"/>
    <w:rsid w:val="007D4EC9"/>
    <w:rsid w:val="007D4F0A"/>
    <w:rsid w:val="007D55CA"/>
    <w:rsid w:val="007D5E68"/>
    <w:rsid w:val="007D6126"/>
    <w:rsid w:val="007D6BAC"/>
    <w:rsid w:val="007D7033"/>
    <w:rsid w:val="007D75A8"/>
    <w:rsid w:val="007E044B"/>
    <w:rsid w:val="007E053C"/>
    <w:rsid w:val="007E05C4"/>
    <w:rsid w:val="007E0B36"/>
    <w:rsid w:val="007E12AC"/>
    <w:rsid w:val="007E14A0"/>
    <w:rsid w:val="007E2757"/>
    <w:rsid w:val="007E276F"/>
    <w:rsid w:val="007E2D9F"/>
    <w:rsid w:val="007E2DF5"/>
    <w:rsid w:val="007E2E7C"/>
    <w:rsid w:val="007E3113"/>
    <w:rsid w:val="007E3178"/>
    <w:rsid w:val="007E3693"/>
    <w:rsid w:val="007E411E"/>
    <w:rsid w:val="007E5065"/>
    <w:rsid w:val="007E6141"/>
    <w:rsid w:val="007E6362"/>
    <w:rsid w:val="007E6630"/>
    <w:rsid w:val="007E6883"/>
    <w:rsid w:val="007E7265"/>
    <w:rsid w:val="007F02B5"/>
    <w:rsid w:val="007F0382"/>
    <w:rsid w:val="007F068B"/>
    <w:rsid w:val="007F0765"/>
    <w:rsid w:val="007F0829"/>
    <w:rsid w:val="007F0CF3"/>
    <w:rsid w:val="007F1266"/>
    <w:rsid w:val="007F1488"/>
    <w:rsid w:val="007F1617"/>
    <w:rsid w:val="007F172C"/>
    <w:rsid w:val="007F189F"/>
    <w:rsid w:val="007F1F0B"/>
    <w:rsid w:val="007F2814"/>
    <w:rsid w:val="007F30AA"/>
    <w:rsid w:val="007F4523"/>
    <w:rsid w:val="007F45C7"/>
    <w:rsid w:val="007F532B"/>
    <w:rsid w:val="007F631D"/>
    <w:rsid w:val="007F6559"/>
    <w:rsid w:val="007F6703"/>
    <w:rsid w:val="007F68D5"/>
    <w:rsid w:val="007F6B29"/>
    <w:rsid w:val="007F6FA7"/>
    <w:rsid w:val="007F707A"/>
    <w:rsid w:val="007F785B"/>
    <w:rsid w:val="007F7B07"/>
    <w:rsid w:val="00800190"/>
    <w:rsid w:val="00800390"/>
    <w:rsid w:val="00800597"/>
    <w:rsid w:val="008006E9"/>
    <w:rsid w:val="00800EA3"/>
    <w:rsid w:val="0080105A"/>
    <w:rsid w:val="008014EC"/>
    <w:rsid w:val="008018C3"/>
    <w:rsid w:val="00801E4D"/>
    <w:rsid w:val="00801F72"/>
    <w:rsid w:val="00802BE8"/>
    <w:rsid w:val="0080302B"/>
    <w:rsid w:val="0080335E"/>
    <w:rsid w:val="00803764"/>
    <w:rsid w:val="008038CC"/>
    <w:rsid w:val="008041FF"/>
    <w:rsid w:val="00804E23"/>
    <w:rsid w:val="0080549A"/>
    <w:rsid w:val="00805BE5"/>
    <w:rsid w:val="00805DB2"/>
    <w:rsid w:val="00806D3E"/>
    <w:rsid w:val="00806D46"/>
    <w:rsid w:val="00806D56"/>
    <w:rsid w:val="00806F22"/>
    <w:rsid w:val="00807BAE"/>
    <w:rsid w:val="008101E9"/>
    <w:rsid w:val="00810681"/>
    <w:rsid w:val="00810A4D"/>
    <w:rsid w:val="00811016"/>
    <w:rsid w:val="008134EE"/>
    <w:rsid w:val="00813875"/>
    <w:rsid w:val="00813B54"/>
    <w:rsid w:val="00813D32"/>
    <w:rsid w:val="00813E6A"/>
    <w:rsid w:val="00813F99"/>
    <w:rsid w:val="008140BE"/>
    <w:rsid w:val="008148D5"/>
    <w:rsid w:val="00814D6E"/>
    <w:rsid w:val="00814D75"/>
    <w:rsid w:val="00814DA4"/>
    <w:rsid w:val="008150D1"/>
    <w:rsid w:val="00816094"/>
    <w:rsid w:val="008165DB"/>
    <w:rsid w:val="00816A81"/>
    <w:rsid w:val="00816D3A"/>
    <w:rsid w:val="00816DF9"/>
    <w:rsid w:val="00817B9A"/>
    <w:rsid w:val="00817D2C"/>
    <w:rsid w:val="00820239"/>
    <w:rsid w:val="00820B18"/>
    <w:rsid w:val="00821097"/>
    <w:rsid w:val="00821AC3"/>
    <w:rsid w:val="00821B62"/>
    <w:rsid w:val="00821C53"/>
    <w:rsid w:val="00821D9A"/>
    <w:rsid w:val="00823332"/>
    <w:rsid w:val="00823C38"/>
    <w:rsid w:val="00823D90"/>
    <w:rsid w:val="008246F4"/>
    <w:rsid w:val="00824A25"/>
    <w:rsid w:val="00824D74"/>
    <w:rsid w:val="00824FF9"/>
    <w:rsid w:val="008257FA"/>
    <w:rsid w:val="00825A58"/>
    <w:rsid w:val="00826095"/>
    <w:rsid w:val="0082678A"/>
    <w:rsid w:val="0082696A"/>
    <w:rsid w:val="00826D90"/>
    <w:rsid w:val="008275B5"/>
    <w:rsid w:val="00827CF6"/>
    <w:rsid w:val="008304A4"/>
    <w:rsid w:val="0083171D"/>
    <w:rsid w:val="0083221D"/>
    <w:rsid w:val="00832466"/>
    <w:rsid w:val="00832A9D"/>
    <w:rsid w:val="00833040"/>
    <w:rsid w:val="00833247"/>
    <w:rsid w:val="008342CE"/>
    <w:rsid w:val="0083549E"/>
    <w:rsid w:val="008357C3"/>
    <w:rsid w:val="00835A33"/>
    <w:rsid w:val="00835CD6"/>
    <w:rsid w:val="008367F3"/>
    <w:rsid w:val="00836D86"/>
    <w:rsid w:val="00837053"/>
    <w:rsid w:val="0083724B"/>
    <w:rsid w:val="00837896"/>
    <w:rsid w:val="00837A85"/>
    <w:rsid w:val="008405A3"/>
    <w:rsid w:val="00840648"/>
    <w:rsid w:val="00840961"/>
    <w:rsid w:val="00840BF7"/>
    <w:rsid w:val="0084180E"/>
    <w:rsid w:val="00841FBA"/>
    <w:rsid w:val="008422EE"/>
    <w:rsid w:val="008427F9"/>
    <w:rsid w:val="00843D7C"/>
    <w:rsid w:val="00844128"/>
    <w:rsid w:val="00844796"/>
    <w:rsid w:val="00845B00"/>
    <w:rsid w:val="00845D81"/>
    <w:rsid w:val="00846CA7"/>
    <w:rsid w:val="00846F94"/>
    <w:rsid w:val="00847CE8"/>
    <w:rsid w:val="00853D5C"/>
    <w:rsid w:val="00853F3C"/>
    <w:rsid w:val="00854B66"/>
    <w:rsid w:val="00854BB7"/>
    <w:rsid w:val="00854DE5"/>
    <w:rsid w:val="00855254"/>
    <w:rsid w:val="00855983"/>
    <w:rsid w:val="00855AE2"/>
    <w:rsid w:val="008561C5"/>
    <w:rsid w:val="00856672"/>
    <w:rsid w:val="00856BDC"/>
    <w:rsid w:val="00856E3F"/>
    <w:rsid w:val="00856F82"/>
    <w:rsid w:val="008573F5"/>
    <w:rsid w:val="00857851"/>
    <w:rsid w:val="008602A0"/>
    <w:rsid w:val="008602BB"/>
    <w:rsid w:val="00860603"/>
    <w:rsid w:val="008606CE"/>
    <w:rsid w:val="00860A73"/>
    <w:rsid w:val="00861879"/>
    <w:rsid w:val="008618E4"/>
    <w:rsid w:val="00861B7C"/>
    <w:rsid w:val="0086241E"/>
    <w:rsid w:val="00862A7B"/>
    <w:rsid w:val="00864727"/>
    <w:rsid w:val="008649F0"/>
    <w:rsid w:val="00866E6F"/>
    <w:rsid w:val="00866F40"/>
    <w:rsid w:val="00867030"/>
    <w:rsid w:val="00870382"/>
    <w:rsid w:val="00870CDB"/>
    <w:rsid w:val="00871B02"/>
    <w:rsid w:val="00872250"/>
    <w:rsid w:val="0087227D"/>
    <w:rsid w:val="008723FE"/>
    <w:rsid w:val="00872C1E"/>
    <w:rsid w:val="00872D46"/>
    <w:rsid w:val="00873267"/>
    <w:rsid w:val="0087355D"/>
    <w:rsid w:val="008749F5"/>
    <w:rsid w:val="008760A1"/>
    <w:rsid w:val="00876154"/>
    <w:rsid w:val="008775BD"/>
    <w:rsid w:val="00877C26"/>
    <w:rsid w:val="00877C57"/>
    <w:rsid w:val="00880C67"/>
    <w:rsid w:val="00880CDE"/>
    <w:rsid w:val="00880CE8"/>
    <w:rsid w:val="00881B1B"/>
    <w:rsid w:val="0088228D"/>
    <w:rsid w:val="00882321"/>
    <w:rsid w:val="0088250D"/>
    <w:rsid w:val="00882563"/>
    <w:rsid w:val="00882827"/>
    <w:rsid w:val="00882D65"/>
    <w:rsid w:val="008834AB"/>
    <w:rsid w:val="00883522"/>
    <w:rsid w:val="0088508F"/>
    <w:rsid w:val="0088514F"/>
    <w:rsid w:val="00885FB6"/>
    <w:rsid w:val="008861C7"/>
    <w:rsid w:val="00886E13"/>
    <w:rsid w:val="00886F0B"/>
    <w:rsid w:val="00887215"/>
    <w:rsid w:val="0088768C"/>
    <w:rsid w:val="0088775D"/>
    <w:rsid w:val="00887CCA"/>
    <w:rsid w:val="0089010A"/>
    <w:rsid w:val="00890758"/>
    <w:rsid w:val="00890C33"/>
    <w:rsid w:val="00890C4E"/>
    <w:rsid w:val="00890C54"/>
    <w:rsid w:val="0089108D"/>
    <w:rsid w:val="00891291"/>
    <w:rsid w:val="00891567"/>
    <w:rsid w:val="008915E9"/>
    <w:rsid w:val="00891B50"/>
    <w:rsid w:val="00891B72"/>
    <w:rsid w:val="00891EC4"/>
    <w:rsid w:val="00892D52"/>
    <w:rsid w:val="00892DD1"/>
    <w:rsid w:val="00893075"/>
    <w:rsid w:val="00893BBF"/>
    <w:rsid w:val="00894992"/>
    <w:rsid w:val="0089514C"/>
    <w:rsid w:val="00895212"/>
    <w:rsid w:val="00895606"/>
    <w:rsid w:val="008959BB"/>
    <w:rsid w:val="008964A2"/>
    <w:rsid w:val="00896566"/>
    <w:rsid w:val="0089690B"/>
    <w:rsid w:val="00897679"/>
    <w:rsid w:val="008977D8"/>
    <w:rsid w:val="008979C8"/>
    <w:rsid w:val="008A132C"/>
    <w:rsid w:val="008A1407"/>
    <w:rsid w:val="008A185B"/>
    <w:rsid w:val="008A18C4"/>
    <w:rsid w:val="008A1D77"/>
    <w:rsid w:val="008A1DC6"/>
    <w:rsid w:val="008A2128"/>
    <w:rsid w:val="008A2147"/>
    <w:rsid w:val="008A21E4"/>
    <w:rsid w:val="008A2267"/>
    <w:rsid w:val="008A22CA"/>
    <w:rsid w:val="008A255F"/>
    <w:rsid w:val="008A2ACF"/>
    <w:rsid w:val="008A2AEE"/>
    <w:rsid w:val="008A3F30"/>
    <w:rsid w:val="008A408D"/>
    <w:rsid w:val="008A4584"/>
    <w:rsid w:val="008A4DCE"/>
    <w:rsid w:val="008A51AA"/>
    <w:rsid w:val="008A572E"/>
    <w:rsid w:val="008A63E9"/>
    <w:rsid w:val="008A65C4"/>
    <w:rsid w:val="008A6B10"/>
    <w:rsid w:val="008A718E"/>
    <w:rsid w:val="008A71DD"/>
    <w:rsid w:val="008A7377"/>
    <w:rsid w:val="008B002C"/>
    <w:rsid w:val="008B01CF"/>
    <w:rsid w:val="008B025D"/>
    <w:rsid w:val="008B0C8C"/>
    <w:rsid w:val="008B1392"/>
    <w:rsid w:val="008B13DE"/>
    <w:rsid w:val="008B18F4"/>
    <w:rsid w:val="008B199F"/>
    <w:rsid w:val="008B1D3D"/>
    <w:rsid w:val="008B219A"/>
    <w:rsid w:val="008B2655"/>
    <w:rsid w:val="008B2812"/>
    <w:rsid w:val="008B28C5"/>
    <w:rsid w:val="008B35AD"/>
    <w:rsid w:val="008B3F0C"/>
    <w:rsid w:val="008B4A48"/>
    <w:rsid w:val="008B52F0"/>
    <w:rsid w:val="008B5A56"/>
    <w:rsid w:val="008B5F96"/>
    <w:rsid w:val="008B6049"/>
    <w:rsid w:val="008B6158"/>
    <w:rsid w:val="008B6A38"/>
    <w:rsid w:val="008B765C"/>
    <w:rsid w:val="008B7F50"/>
    <w:rsid w:val="008C0052"/>
    <w:rsid w:val="008C0118"/>
    <w:rsid w:val="008C01A7"/>
    <w:rsid w:val="008C089B"/>
    <w:rsid w:val="008C0ABA"/>
    <w:rsid w:val="008C1B02"/>
    <w:rsid w:val="008C1F45"/>
    <w:rsid w:val="008C20C7"/>
    <w:rsid w:val="008C2582"/>
    <w:rsid w:val="008C2CB5"/>
    <w:rsid w:val="008C3DD3"/>
    <w:rsid w:val="008C476A"/>
    <w:rsid w:val="008C47A5"/>
    <w:rsid w:val="008C4BD1"/>
    <w:rsid w:val="008C5452"/>
    <w:rsid w:val="008C54AC"/>
    <w:rsid w:val="008C5874"/>
    <w:rsid w:val="008C64C3"/>
    <w:rsid w:val="008C6EEA"/>
    <w:rsid w:val="008C729B"/>
    <w:rsid w:val="008C750E"/>
    <w:rsid w:val="008C7BAF"/>
    <w:rsid w:val="008C7C3A"/>
    <w:rsid w:val="008C7CB1"/>
    <w:rsid w:val="008D0441"/>
    <w:rsid w:val="008D09AA"/>
    <w:rsid w:val="008D0C59"/>
    <w:rsid w:val="008D0FC1"/>
    <w:rsid w:val="008D1A03"/>
    <w:rsid w:val="008D1E15"/>
    <w:rsid w:val="008D1E33"/>
    <w:rsid w:val="008D34DD"/>
    <w:rsid w:val="008D3B6A"/>
    <w:rsid w:val="008D3E37"/>
    <w:rsid w:val="008D432D"/>
    <w:rsid w:val="008D651B"/>
    <w:rsid w:val="008D6C32"/>
    <w:rsid w:val="008D738D"/>
    <w:rsid w:val="008D7CDC"/>
    <w:rsid w:val="008E0034"/>
    <w:rsid w:val="008E038E"/>
    <w:rsid w:val="008E04F3"/>
    <w:rsid w:val="008E095A"/>
    <w:rsid w:val="008E10E0"/>
    <w:rsid w:val="008E1859"/>
    <w:rsid w:val="008E1C8A"/>
    <w:rsid w:val="008E231C"/>
    <w:rsid w:val="008E2EBC"/>
    <w:rsid w:val="008E43B9"/>
    <w:rsid w:val="008E484C"/>
    <w:rsid w:val="008E4FBE"/>
    <w:rsid w:val="008E5667"/>
    <w:rsid w:val="008E5947"/>
    <w:rsid w:val="008E5A01"/>
    <w:rsid w:val="008E5BD4"/>
    <w:rsid w:val="008E5D94"/>
    <w:rsid w:val="008E65BE"/>
    <w:rsid w:val="008E663B"/>
    <w:rsid w:val="008E6D69"/>
    <w:rsid w:val="008E7BCF"/>
    <w:rsid w:val="008F01A7"/>
    <w:rsid w:val="008F0F46"/>
    <w:rsid w:val="008F1455"/>
    <w:rsid w:val="008F1BA6"/>
    <w:rsid w:val="008F249D"/>
    <w:rsid w:val="008F31DF"/>
    <w:rsid w:val="008F4545"/>
    <w:rsid w:val="008F519B"/>
    <w:rsid w:val="008F51BA"/>
    <w:rsid w:val="008F573F"/>
    <w:rsid w:val="008F6478"/>
    <w:rsid w:val="008F68CF"/>
    <w:rsid w:val="008F6C27"/>
    <w:rsid w:val="008F771C"/>
    <w:rsid w:val="008F7B2D"/>
    <w:rsid w:val="008F7C29"/>
    <w:rsid w:val="008F7F4B"/>
    <w:rsid w:val="00900090"/>
    <w:rsid w:val="00900988"/>
    <w:rsid w:val="00900A5B"/>
    <w:rsid w:val="00900C75"/>
    <w:rsid w:val="00901050"/>
    <w:rsid w:val="009014C4"/>
    <w:rsid w:val="00902ADC"/>
    <w:rsid w:val="00902D66"/>
    <w:rsid w:val="00903282"/>
    <w:rsid w:val="0090345D"/>
    <w:rsid w:val="0090350A"/>
    <w:rsid w:val="009038FE"/>
    <w:rsid w:val="0090494C"/>
    <w:rsid w:val="00904CED"/>
    <w:rsid w:val="00905606"/>
    <w:rsid w:val="009059A6"/>
    <w:rsid w:val="00905B78"/>
    <w:rsid w:val="00905C1D"/>
    <w:rsid w:val="00905D9D"/>
    <w:rsid w:val="009063E9"/>
    <w:rsid w:val="00906A2D"/>
    <w:rsid w:val="0091077F"/>
    <w:rsid w:val="009109BF"/>
    <w:rsid w:val="0091137B"/>
    <w:rsid w:val="009113B1"/>
    <w:rsid w:val="009113F8"/>
    <w:rsid w:val="00911B23"/>
    <w:rsid w:val="00912037"/>
    <w:rsid w:val="0091243C"/>
    <w:rsid w:val="00913219"/>
    <w:rsid w:val="00913656"/>
    <w:rsid w:val="00913A8A"/>
    <w:rsid w:val="00913F81"/>
    <w:rsid w:val="0091418D"/>
    <w:rsid w:val="00914B2B"/>
    <w:rsid w:val="009156DA"/>
    <w:rsid w:val="0091604A"/>
    <w:rsid w:val="009163FE"/>
    <w:rsid w:val="00916F2C"/>
    <w:rsid w:val="009173E3"/>
    <w:rsid w:val="00917551"/>
    <w:rsid w:val="0091773F"/>
    <w:rsid w:val="009201B8"/>
    <w:rsid w:val="009205E8"/>
    <w:rsid w:val="00920EF8"/>
    <w:rsid w:val="0092131D"/>
    <w:rsid w:val="00921408"/>
    <w:rsid w:val="009215E8"/>
    <w:rsid w:val="00922044"/>
    <w:rsid w:val="009223DE"/>
    <w:rsid w:val="00922615"/>
    <w:rsid w:val="00922A80"/>
    <w:rsid w:val="00922AD8"/>
    <w:rsid w:val="00922FFE"/>
    <w:rsid w:val="00923382"/>
    <w:rsid w:val="0092351F"/>
    <w:rsid w:val="00923B3D"/>
    <w:rsid w:val="00924087"/>
    <w:rsid w:val="00924811"/>
    <w:rsid w:val="00924D47"/>
    <w:rsid w:val="00924EC7"/>
    <w:rsid w:val="00925336"/>
    <w:rsid w:val="0092555E"/>
    <w:rsid w:val="00927C65"/>
    <w:rsid w:val="009315C7"/>
    <w:rsid w:val="00931F4F"/>
    <w:rsid w:val="00932519"/>
    <w:rsid w:val="00932A36"/>
    <w:rsid w:val="00932D8B"/>
    <w:rsid w:val="00933471"/>
    <w:rsid w:val="00933765"/>
    <w:rsid w:val="00933ABA"/>
    <w:rsid w:val="00933C18"/>
    <w:rsid w:val="0093444C"/>
    <w:rsid w:val="00934FFA"/>
    <w:rsid w:val="0093599B"/>
    <w:rsid w:val="0093725E"/>
    <w:rsid w:val="009376A8"/>
    <w:rsid w:val="0094037D"/>
    <w:rsid w:val="0094055F"/>
    <w:rsid w:val="00940B92"/>
    <w:rsid w:val="0094221F"/>
    <w:rsid w:val="00942C3E"/>
    <w:rsid w:val="009430AE"/>
    <w:rsid w:val="00943AB6"/>
    <w:rsid w:val="009443CB"/>
    <w:rsid w:val="00944D3D"/>
    <w:rsid w:val="00944E44"/>
    <w:rsid w:val="009452E0"/>
    <w:rsid w:val="00945431"/>
    <w:rsid w:val="0094543D"/>
    <w:rsid w:val="009458C0"/>
    <w:rsid w:val="009458EC"/>
    <w:rsid w:val="009468A3"/>
    <w:rsid w:val="00946C1C"/>
    <w:rsid w:val="00946C64"/>
    <w:rsid w:val="00947E9D"/>
    <w:rsid w:val="00952339"/>
    <w:rsid w:val="00952976"/>
    <w:rsid w:val="00953468"/>
    <w:rsid w:val="009537F8"/>
    <w:rsid w:val="00953AA2"/>
    <w:rsid w:val="00953E79"/>
    <w:rsid w:val="0095432C"/>
    <w:rsid w:val="00956375"/>
    <w:rsid w:val="00956516"/>
    <w:rsid w:val="009571FB"/>
    <w:rsid w:val="009574A0"/>
    <w:rsid w:val="0095784E"/>
    <w:rsid w:val="00957CE0"/>
    <w:rsid w:val="0096005C"/>
    <w:rsid w:val="009605CA"/>
    <w:rsid w:val="009607C5"/>
    <w:rsid w:val="0096096A"/>
    <w:rsid w:val="00960B7C"/>
    <w:rsid w:val="00960D9D"/>
    <w:rsid w:val="00962E64"/>
    <w:rsid w:val="00963BCA"/>
    <w:rsid w:val="00964BF3"/>
    <w:rsid w:val="00964C06"/>
    <w:rsid w:val="00964E32"/>
    <w:rsid w:val="00965E29"/>
    <w:rsid w:val="009666E5"/>
    <w:rsid w:val="00967642"/>
    <w:rsid w:val="00967A46"/>
    <w:rsid w:val="00967A68"/>
    <w:rsid w:val="00967B15"/>
    <w:rsid w:val="00967CED"/>
    <w:rsid w:val="0097082D"/>
    <w:rsid w:val="009709F3"/>
    <w:rsid w:val="00971337"/>
    <w:rsid w:val="00971A5B"/>
    <w:rsid w:val="00971AA0"/>
    <w:rsid w:val="00971F06"/>
    <w:rsid w:val="0097210A"/>
    <w:rsid w:val="0097289E"/>
    <w:rsid w:val="00972AE1"/>
    <w:rsid w:val="009742B6"/>
    <w:rsid w:val="009747D4"/>
    <w:rsid w:val="0097486D"/>
    <w:rsid w:val="009748E7"/>
    <w:rsid w:val="00974EB2"/>
    <w:rsid w:val="00975D1F"/>
    <w:rsid w:val="00975E4F"/>
    <w:rsid w:val="009765F0"/>
    <w:rsid w:val="009768F4"/>
    <w:rsid w:val="00976CF8"/>
    <w:rsid w:val="00976F2B"/>
    <w:rsid w:val="00977453"/>
    <w:rsid w:val="0097747A"/>
    <w:rsid w:val="009809BB"/>
    <w:rsid w:val="009809E8"/>
    <w:rsid w:val="00980C04"/>
    <w:rsid w:val="00981103"/>
    <w:rsid w:val="00981429"/>
    <w:rsid w:val="00981773"/>
    <w:rsid w:val="009818CB"/>
    <w:rsid w:val="00981BF0"/>
    <w:rsid w:val="00981D68"/>
    <w:rsid w:val="009822DC"/>
    <w:rsid w:val="00982327"/>
    <w:rsid w:val="00982BDE"/>
    <w:rsid w:val="00983514"/>
    <w:rsid w:val="00983AAD"/>
    <w:rsid w:val="00983F07"/>
    <w:rsid w:val="009841A1"/>
    <w:rsid w:val="00984BF8"/>
    <w:rsid w:val="00984EA7"/>
    <w:rsid w:val="00985797"/>
    <w:rsid w:val="00985808"/>
    <w:rsid w:val="0098598A"/>
    <w:rsid w:val="00985F80"/>
    <w:rsid w:val="00986E49"/>
    <w:rsid w:val="009871F9"/>
    <w:rsid w:val="0098778B"/>
    <w:rsid w:val="009900D9"/>
    <w:rsid w:val="009909D0"/>
    <w:rsid w:val="009920E6"/>
    <w:rsid w:val="009928CF"/>
    <w:rsid w:val="009929BE"/>
    <w:rsid w:val="00992B72"/>
    <w:rsid w:val="00992C84"/>
    <w:rsid w:val="00994853"/>
    <w:rsid w:val="00994EF4"/>
    <w:rsid w:val="0099560B"/>
    <w:rsid w:val="00995E01"/>
    <w:rsid w:val="00996212"/>
    <w:rsid w:val="00996D07"/>
    <w:rsid w:val="00997489"/>
    <w:rsid w:val="00997693"/>
    <w:rsid w:val="009976AB"/>
    <w:rsid w:val="00997880"/>
    <w:rsid w:val="009A1643"/>
    <w:rsid w:val="009A1E08"/>
    <w:rsid w:val="009A2419"/>
    <w:rsid w:val="009A32F7"/>
    <w:rsid w:val="009A37A8"/>
    <w:rsid w:val="009A3F3D"/>
    <w:rsid w:val="009A3FB1"/>
    <w:rsid w:val="009A472A"/>
    <w:rsid w:val="009A4FA0"/>
    <w:rsid w:val="009A52E6"/>
    <w:rsid w:val="009A5966"/>
    <w:rsid w:val="009A5EA3"/>
    <w:rsid w:val="009A6879"/>
    <w:rsid w:val="009A74BE"/>
    <w:rsid w:val="009A7A8F"/>
    <w:rsid w:val="009B0EA5"/>
    <w:rsid w:val="009B0FB8"/>
    <w:rsid w:val="009B1021"/>
    <w:rsid w:val="009B1368"/>
    <w:rsid w:val="009B15B4"/>
    <w:rsid w:val="009B194D"/>
    <w:rsid w:val="009B1D1E"/>
    <w:rsid w:val="009B20D2"/>
    <w:rsid w:val="009B2B72"/>
    <w:rsid w:val="009B390F"/>
    <w:rsid w:val="009B3E22"/>
    <w:rsid w:val="009B450D"/>
    <w:rsid w:val="009B4546"/>
    <w:rsid w:val="009B47FD"/>
    <w:rsid w:val="009B4B80"/>
    <w:rsid w:val="009B5053"/>
    <w:rsid w:val="009B6149"/>
    <w:rsid w:val="009B6EB2"/>
    <w:rsid w:val="009B785A"/>
    <w:rsid w:val="009B7B73"/>
    <w:rsid w:val="009C0393"/>
    <w:rsid w:val="009C04AE"/>
    <w:rsid w:val="009C1740"/>
    <w:rsid w:val="009C21B1"/>
    <w:rsid w:val="009C2EBF"/>
    <w:rsid w:val="009C38EE"/>
    <w:rsid w:val="009C394E"/>
    <w:rsid w:val="009C3B3E"/>
    <w:rsid w:val="009C3E84"/>
    <w:rsid w:val="009C441F"/>
    <w:rsid w:val="009C4622"/>
    <w:rsid w:val="009C47DF"/>
    <w:rsid w:val="009C4808"/>
    <w:rsid w:val="009C7299"/>
    <w:rsid w:val="009C7BBC"/>
    <w:rsid w:val="009D0A6E"/>
    <w:rsid w:val="009D0B7E"/>
    <w:rsid w:val="009D1A18"/>
    <w:rsid w:val="009D1C05"/>
    <w:rsid w:val="009D1D92"/>
    <w:rsid w:val="009D2C31"/>
    <w:rsid w:val="009D2F3C"/>
    <w:rsid w:val="009D34A3"/>
    <w:rsid w:val="009D3703"/>
    <w:rsid w:val="009D4E84"/>
    <w:rsid w:val="009D528A"/>
    <w:rsid w:val="009D53FB"/>
    <w:rsid w:val="009D6519"/>
    <w:rsid w:val="009D6A32"/>
    <w:rsid w:val="009D7516"/>
    <w:rsid w:val="009D7D18"/>
    <w:rsid w:val="009D7FF4"/>
    <w:rsid w:val="009E1243"/>
    <w:rsid w:val="009E1560"/>
    <w:rsid w:val="009E1DEF"/>
    <w:rsid w:val="009E1F50"/>
    <w:rsid w:val="009E26E2"/>
    <w:rsid w:val="009E31B4"/>
    <w:rsid w:val="009E419A"/>
    <w:rsid w:val="009E4229"/>
    <w:rsid w:val="009E4376"/>
    <w:rsid w:val="009E553E"/>
    <w:rsid w:val="009E55D3"/>
    <w:rsid w:val="009E57A2"/>
    <w:rsid w:val="009E57F1"/>
    <w:rsid w:val="009E5AC9"/>
    <w:rsid w:val="009E5EC2"/>
    <w:rsid w:val="009E5F4D"/>
    <w:rsid w:val="009E6953"/>
    <w:rsid w:val="009E6A31"/>
    <w:rsid w:val="009E6FA5"/>
    <w:rsid w:val="009E7F50"/>
    <w:rsid w:val="009E7F5D"/>
    <w:rsid w:val="009F00E8"/>
    <w:rsid w:val="009F06B4"/>
    <w:rsid w:val="009F112B"/>
    <w:rsid w:val="009F134A"/>
    <w:rsid w:val="009F1575"/>
    <w:rsid w:val="009F1C4C"/>
    <w:rsid w:val="009F1D0F"/>
    <w:rsid w:val="009F24F9"/>
    <w:rsid w:val="009F3A05"/>
    <w:rsid w:val="009F3BBB"/>
    <w:rsid w:val="009F40D3"/>
    <w:rsid w:val="009F4343"/>
    <w:rsid w:val="009F44B7"/>
    <w:rsid w:val="009F499E"/>
    <w:rsid w:val="009F55DF"/>
    <w:rsid w:val="009F5C74"/>
    <w:rsid w:val="009F6794"/>
    <w:rsid w:val="009F6A49"/>
    <w:rsid w:val="009F6C3C"/>
    <w:rsid w:val="009F6D61"/>
    <w:rsid w:val="009F6E6E"/>
    <w:rsid w:val="00A00113"/>
    <w:rsid w:val="00A00625"/>
    <w:rsid w:val="00A00857"/>
    <w:rsid w:val="00A01807"/>
    <w:rsid w:val="00A01D05"/>
    <w:rsid w:val="00A01F5B"/>
    <w:rsid w:val="00A029B3"/>
    <w:rsid w:val="00A03381"/>
    <w:rsid w:val="00A037C5"/>
    <w:rsid w:val="00A039EF"/>
    <w:rsid w:val="00A03EF6"/>
    <w:rsid w:val="00A0400E"/>
    <w:rsid w:val="00A046B0"/>
    <w:rsid w:val="00A04FD9"/>
    <w:rsid w:val="00A053EA"/>
    <w:rsid w:val="00A058E4"/>
    <w:rsid w:val="00A06476"/>
    <w:rsid w:val="00A064F5"/>
    <w:rsid w:val="00A06847"/>
    <w:rsid w:val="00A07741"/>
    <w:rsid w:val="00A07FBC"/>
    <w:rsid w:val="00A10D62"/>
    <w:rsid w:val="00A10EF8"/>
    <w:rsid w:val="00A1140C"/>
    <w:rsid w:val="00A11A75"/>
    <w:rsid w:val="00A11BCD"/>
    <w:rsid w:val="00A12A31"/>
    <w:rsid w:val="00A12B83"/>
    <w:rsid w:val="00A12EDE"/>
    <w:rsid w:val="00A13046"/>
    <w:rsid w:val="00A130D8"/>
    <w:rsid w:val="00A13548"/>
    <w:rsid w:val="00A13CEA"/>
    <w:rsid w:val="00A14387"/>
    <w:rsid w:val="00A1489B"/>
    <w:rsid w:val="00A14AB0"/>
    <w:rsid w:val="00A14CC3"/>
    <w:rsid w:val="00A15E3A"/>
    <w:rsid w:val="00A17EF8"/>
    <w:rsid w:val="00A206E9"/>
    <w:rsid w:val="00A20A6F"/>
    <w:rsid w:val="00A20DFE"/>
    <w:rsid w:val="00A211A4"/>
    <w:rsid w:val="00A21F14"/>
    <w:rsid w:val="00A22E8C"/>
    <w:rsid w:val="00A23074"/>
    <w:rsid w:val="00A2317C"/>
    <w:rsid w:val="00A237B6"/>
    <w:rsid w:val="00A23DAA"/>
    <w:rsid w:val="00A23F7A"/>
    <w:rsid w:val="00A2400A"/>
    <w:rsid w:val="00A248A8"/>
    <w:rsid w:val="00A249BD"/>
    <w:rsid w:val="00A25D35"/>
    <w:rsid w:val="00A25E9C"/>
    <w:rsid w:val="00A27AF8"/>
    <w:rsid w:val="00A30E26"/>
    <w:rsid w:val="00A32554"/>
    <w:rsid w:val="00A32638"/>
    <w:rsid w:val="00A32C6E"/>
    <w:rsid w:val="00A32D21"/>
    <w:rsid w:val="00A32EEF"/>
    <w:rsid w:val="00A32FF7"/>
    <w:rsid w:val="00A33026"/>
    <w:rsid w:val="00A339B3"/>
    <w:rsid w:val="00A343D3"/>
    <w:rsid w:val="00A3457B"/>
    <w:rsid w:val="00A34B6A"/>
    <w:rsid w:val="00A34BEE"/>
    <w:rsid w:val="00A35096"/>
    <w:rsid w:val="00A353AD"/>
    <w:rsid w:val="00A3573D"/>
    <w:rsid w:val="00A357B3"/>
    <w:rsid w:val="00A35BD5"/>
    <w:rsid w:val="00A360C0"/>
    <w:rsid w:val="00A364B3"/>
    <w:rsid w:val="00A36731"/>
    <w:rsid w:val="00A37042"/>
    <w:rsid w:val="00A37306"/>
    <w:rsid w:val="00A37407"/>
    <w:rsid w:val="00A3753A"/>
    <w:rsid w:val="00A37C46"/>
    <w:rsid w:val="00A404A1"/>
    <w:rsid w:val="00A419E4"/>
    <w:rsid w:val="00A41B62"/>
    <w:rsid w:val="00A4201A"/>
    <w:rsid w:val="00A425A3"/>
    <w:rsid w:val="00A426A1"/>
    <w:rsid w:val="00A42764"/>
    <w:rsid w:val="00A438B5"/>
    <w:rsid w:val="00A43D44"/>
    <w:rsid w:val="00A44D72"/>
    <w:rsid w:val="00A451A7"/>
    <w:rsid w:val="00A45245"/>
    <w:rsid w:val="00A45352"/>
    <w:rsid w:val="00A458AE"/>
    <w:rsid w:val="00A45A0B"/>
    <w:rsid w:val="00A471CD"/>
    <w:rsid w:val="00A47C84"/>
    <w:rsid w:val="00A5023E"/>
    <w:rsid w:val="00A50298"/>
    <w:rsid w:val="00A50543"/>
    <w:rsid w:val="00A5109E"/>
    <w:rsid w:val="00A5188B"/>
    <w:rsid w:val="00A521AC"/>
    <w:rsid w:val="00A526B7"/>
    <w:rsid w:val="00A52B95"/>
    <w:rsid w:val="00A53451"/>
    <w:rsid w:val="00A5395B"/>
    <w:rsid w:val="00A53E42"/>
    <w:rsid w:val="00A543F5"/>
    <w:rsid w:val="00A55461"/>
    <w:rsid w:val="00A5548D"/>
    <w:rsid w:val="00A575DC"/>
    <w:rsid w:val="00A57708"/>
    <w:rsid w:val="00A57885"/>
    <w:rsid w:val="00A57D61"/>
    <w:rsid w:val="00A6005F"/>
    <w:rsid w:val="00A60548"/>
    <w:rsid w:val="00A61ECB"/>
    <w:rsid w:val="00A622E3"/>
    <w:rsid w:val="00A628A3"/>
    <w:rsid w:val="00A628DD"/>
    <w:rsid w:val="00A628E0"/>
    <w:rsid w:val="00A632D4"/>
    <w:rsid w:val="00A641CD"/>
    <w:rsid w:val="00A64AA8"/>
    <w:rsid w:val="00A6557D"/>
    <w:rsid w:val="00A65708"/>
    <w:rsid w:val="00A65D1E"/>
    <w:rsid w:val="00A6655F"/>
    <w:rsid w:val="00A665A7"/>
    <w:rsid w:val="00A66869"/>
    <w:rsid w:val="00A66B65"/>
    <w:rsid w:val="00A66D31"/>
    <w:rsid w:val="00A6705D"/>
    <w:rsid w:val="00A674C4"/>
    <w:rsid w:val="00A67904"/>
    <w:rsid w:val="00A67E7A"/>
    <w:rsid w:val="00A70216"/>
    <w:rsid w:val="00A703EA"/>
    <w:rsid w:val="00A70A57"/>
    <w:rsid w:val="00A70BB9"/>
    <w:rsid w:val="00A70E58"/>
    <w:rsid w:val="00A71275"/>
    <w:rsid w:val="00A713AE"/>
    <w:rsid w:val="00A71EE6"/>
    <w:rsid w:val="00A7394D"/>
    <w:rsid w:val="00A74250"/>
    <w:rsid w:val="00A74281"/>
    <w:rsid w:val="00A75573"/>
    <w:rsid w:val="00A756F7"/>
    <w:rsid w:val="00A7596A"/>
    <w:rsid w:val="00A75F77"/>
    <w:rsid w:val="00A76A51"/>
    <w:rsid w:val="00A76AD9"/>
    <w:rsid w:val="00A771F5"/>
    <w:rsid w:val="00A771FC"/>
    <w:rsid w:val="00A77224"/>
    <w:rsid w:val="00A777DA"/>
    <w:rsid w:val="00A8003C"/>
    <w:rsid w:val="00A80BCB"/>
    <w:rsid w:val="00A8106D"/>
    <w:rsid w:val="00A825E6"/>
    <w:rsid w:val="00A82D01"/>
    <w:rsid w:val="00A83279"/>
    <w:rsid w:val="00A832B6"/>
    <w:rsid w:val="00A836CE"/>
    <w:rsid w:val="00A8402F"/>
    <w:rsid w:val="00A8615F"/>
    <w:rsid w:val="00A8630D"/>
    <w:rsid w:val="00A864DA"/>
    <w:rsid w:val="00A864F2"/>
    <w:rsid w:val="00A86536"/>
    <w:rsid w:val="00A8668C"/>
    <w:rsid w:val="00A86844"/>
    <w:rsid w:val="00A8690A"/>
    <w:rsid w:val="00A90415"/>
    <w:rsid w:val="00A90726"/>
    <w:rsid w:val="00A90EA9"/>
    <w:rsid w:val="00A918FE"/>
    <w:rsid w:val="00A926B3"/>
    <w:rsid w:val="00A92DEE"/>
    <w:rsid w:val="00A92ECE"/>
    <w:rsid w:val="00A93766"/>
    <w:rsid w:val="00A93B3E"/>
    <w:rsid w:val="00A94123"/>
    <w:rsid w:val="00A94573"/>
    <w:rsid w:val="00A94A69"/>
    <w:rsid w:val="00A95448"/>
    <w:rsid w:val="00A95E0D"/>
    <w:rsid w:val="00AA0759"/>
    <w:rsid w:val="00AA0AA1"/>
    <w:rsid w:val="00AA0C9E"/>
    <w:rsid w:val="00AA10EF"/>
    <w:rsid w:val="00AA1868"/>
    <w:rsid w:val="00AA1A40"/>
    <w:rsid w:val="00AA2854"/>
    <w:rsid w:val="00AA2862"/>
    <w:rsid w:val="00AA2967"/>
    <w:rsid w:val="00AA2AA3"/>
    <w:rsid w:val="00AA2EB7"/>
    <w:rsid w:val="00AA3A8A"/>
    <w:rsid w:val="00AA3C90"/>
    <w:rsid w:val="00AA3DD8"/>
    <w:rsid w:val="00AA42C4"/>
    <w:rsid w:val="00AA4899"/>
    <w:rsid w:val="00AA4C5F"/>
    <w:rsid w:val="00AA4F42"/>
    <w:rsid w:val="00AA5C2B"/>
    <w:rsid w:val="00AA63ED"/>
    <w:rsid w:val="00AA69C1"/>
    <w:rsid w:val="00AA6D10"/>
    <w:rsid w:val="00AA6DA6"/>
    <w:rsid w:val="00AA72E4"/>
    <w:rsid w:val="00AA734B"/>
    <w:rsid w:val="00AA7B12"/>
    <w:rsid w:val="00AB0AF2"/>
    <w:rsid w:val="00AB14C5"/>
    <w:rsid w:val="00AB15B1"/>
    <w:rsid w:val="00AB26C3"/>
    <w:rsid w:val="00AB3726"/>
    <w:rsid w:val="00AB3D72"/>
    <w:rsid w:val="00AB3D89"/>
    <w:rsid w:val="00AB3F17"/>
    <w:rsid w:val="00AB46BB"/>
    <w:rsid w:val="00AB4822"/>
    <w:rsid w:val="00AB4E37"/>
    <w:rsid w:val="00AB626C"/>
    <w:rsid w:val="00AB70D5"/>
    <w:rsid w:val="00AB766F"/>
    <w:rsid w:val="00AB7DE9"/>
    <w:rsid w:val="00AC1431"/>
    <w:rsid w:val="00AC1465"/>
    <w:rsid w:val="00AC1CA9"/>
    <w:rsid w:val="00AC2926"/>
    <w:rsid w:val="00AC3F73"/>
    <w:rsid w:val="00AC4A72"/>
    <w:rsid w:val="00AC4A76"/>
    <w:rsid w:val="00AC58BB"/>
    <w:rsid w:val="00AC5E91"/>
    <w:rsid w:val="00AC68A8"/>
    <w:rsid w:val="00AC74A9"/>
    <w:rsid w:val="00AC752C"/>
    <w:rsid w:val="00AC7536"/>
    <w:rsid w:val="00AC78C1"/>
    <w:rsid w:val="00AC7AFE"/>
    <w:rsid w:val="00AD06C5"/>
    <w:rsid w:val="00AD1196"/>
    <w:rsid w:val="00AD150B"/>
    <w:rsid w:val="00AD1FE0"/>
    <w:rsid w:val="00AD1FE6"/>
    <w:rsid w:val="00AD3413"/>
    <w:rsid w:val="00AD34F3"/>
    <w:rsid w:val="00AD3A2D"/>
    <w:rsid w:val="00AD3B29"/>
    <w:rsid w:val="00AD40A0"/>
    <w:rsid w:val="00AD4CB1"/>
    <w:rsid w:val="00AD5C03"/>
    <w:rsid w:val="00AD5C72"/>
    <w:rsid w:val="00AD674A"/>
    <w:rsid w:val="00AD678B"/>
    <w:rsid w:val="00AD68D0"/>
    <w:rsid w:val="00AD7945"/>
    <w:rsid w:val="00AD7C2A"/>
    <w:rsid w:val="00AD7FCC"/>
    <w:rsid w:val="00AE06DA"/>
    <w:rsid w:val="00AE1C9A"/>
    <w:rsid w:val="00AE35CA"/>
    <w:rsid w:val="00AE35FC"/>
    <w:rsid w:val="00AE3610"/>
    <w:rsid w:val="00AE3C29"/>
    <w:rsid w:val="00AE4060"/>
    <w:rsid w:val="00AE433A"/>
    <w:rsid w:val="00AE4456"/>
    <w:rsid w:val="00AE4ACE"/>
    <w:rsid w:val="00AE4F6A"/>
    <w:rsid w:val="00AE56CE"/>
    <w:rsid w:val="00AE5836"/>
    <w:rsid w:val="00AE5B68"/>
    <w:rsid w:val="00AE63B4"/>
    <w:rsid w:val="00AE6C50"/>
    <w:rsid w:val="00AE7119"/>
    <w:rsid w:val="00AE7823"/>
    <w:rsid w:val="00AE7FBB"/>
    <w:rsid w:val="00AF057E"/>
    <w:rsid w:val="00AF067E"/>
    <w:rsid w:val="00AF0821"/>
    <w:rsid w:val="00AF0C04"/>
    <w:rsid w:val="00AF0C5B"/>
    <w:rsid w:val="00AF0E90"/>
    <w:rsid w:val="00AF1345"/>
    <w:rsid w:val="00AF165A"/>
    <w:rsid w:val="00AF1E5B"/>
    <w:rsid w:val="00AF1F66"/>
    <w:rsid w:val="00AF252A"/>
    <w:rsid w:val="00AF2D26"/>
    <w:rsid w:val="00AF33EA"/>
    <w:rsid w:val="00AF3A23"/>
    <w:rsid w:val="00AF3E31"/>
    <w:rsid w:val="00AF3F2D"/>
    <w:rsid w:val="00AF3F5F"/>
    <w:rsid w:val="00AF3F93"/>
    <w:rsid w:val="00AF425D"/>
    <w:rsid w:val="00AF43ED"/>
    <w:rsid w:val="00AF43FC"/>
    <w:rsid w:val="00AF5274"/>
    <w:rsid w:val="00AF54C9"/>
    <w:rsid w:val="00AF5FFE"/>
    <w:rsid w:val="00AF6925"/>
    <w:rsid w:val="00AF7BBD"/>
    <w:rsid w:val="00AF7F6F"/>
    <w:rsid w:val="00B000A3"/>
    <w:rsid w:val="00B00164"/>
    <w:rsid w:val="00B001FF"/>
    <w:rsid w:val="00B0031C"/>
    <w:rsid w:val="00B00349"/>
    <w:rsid w:val="00B004FF"/>
    <w:rsid w:val="00B00A17"/>
    <w:rsid w:val="00B00BA7"/>
    <w:rsid w:val="00B011A9"/>
    <w:rsid w:val="00B021B7"/>
    <w:rsid w:val="00B0319D"/>
    <w:rsid w:val="00B03DBC"/>
    <w:rsid w:val="00B03DD2"/>
    <w:rsid w:val="00B0493B"/>
    <w:rsid w:val="00B052B1"/>
    <w:rsid w:val="00B064C7"/>
    <w:rsid w:val="00B072E5"/>
    <w:rsid w:val="00B07745"/>
    <w:rsid w:val="00B07CBC"/>
    <w:rsid w:val="00B10154"/>
    <w:rsid w:val="00B10607"/>
    <w:rsid w:val="00B10676"/>
    <w:rsid w:val="00B10967"/>
    <w:rsid w:val="00B11290"/>
    <w:rsid w:val="00B115C0"/>
    <w:rsid w:val="00B11A8B"/>
    <w:rsid w:val="00B126F4"/>
    <w:rsid w:val="00B128D8"/>
    <w:rsid w:val="00B12C13"/>
    <w:rsid w:val="00B13EF8"/>
    <w:rsid w:val="00B14E42"/>
    <w:rsid w:val="00B14E60"/>
    <w:rsid w:val="00B15044"/>
    <w:rsid w:val="00B154C0"/>
    <w:rsid w:val="00B15527"/>
    <w:rsid w:val="00B1558D"/>
    <w:rsid w:val="00B15610"/>
    <w:rsid w:val="00B15738"/>
    <w:rsid w:val="00B15EB8"/>
    <w:rsid w:val="00B16A1D"/>
    <w:rsid w:val="00B16CE9"/>
    <w:rsid w:val="00B1739D"/>
    <w:rsid w:val="00B1764B"/>
    <w:rsid w:val="00B207D3"/>
    <w:rsid w:val="00B208F9"/>
    <w:rsid w:val="00B2098B"/>
    <w:rsid w:val="00B20B41"/>
    <w:rsid w:val="00B20D96"/>
    <w:rsid w:val="00B21C20"/>
    <w:rsid w:val="00B21CBF"/>
    <w:rsid w:val="00B2238E"/>
    <w:rsid w:val="00B22958"/>
    <w:rsid w:val="00B22FFB"/>
    <w:rsid w:val="00B2401B"/>
    <w:rsid w:val="00B25F39"/>
    <w:rsid w:val="00B261D3"/>
    <w:rsid w:val="00B26F47"/>
    <w:rsid w:val="00B27964"/>
    <w:rsid w:val="00B301B6"/>
    <w:rsid w:val="00B304B5"/>
    <w:rsid w:val="00B30AAE"/>
    <w:rsid w:val="00B30D84"/>
    <w:rsid w:val="00B311ED"/>
    <w:rsid w:val="00B312E9"/>
    <w:rsid w:val="00B315B6"/>
    <w:rsid w:val="00B318C2"/>
    <w:rsid w:val="00B31F60"/>
    <w:rsid w:val="00B32CD1"/>
    <w:rsid w:val="00B32CEB"/>
    <w:rsid w:val="00B33326"/>
    <w:rsid w:val="00B33E80"/>
    <w:rsid w:val="00B345D4"/>
    <w:rsid w:val="00B3468A"/>
    <w:rsid w:val="00B34A83"/>
    <w:rsid w:val="00B34DF7"/>
    <w:rsid w:val="00B34E1B"/>
    <w:rsid w:val="00B34F5B"/>
    <w:rsid w:val="00B3532D"/>
    <w:rsid w:val="00B353F7"/>
    <w:rsid w:val="00B36D87"/>
    <w:rsid w:val="00B36FFA"/>
    <w:rsid w:val="00B37446"/>
    <w:rsid w:val="00B375C2"/>
    <w:rsid w:val="00B377E6"/>
    <w:rsid w:val="00B37F3D"/>
    <w:rsid w:val="00B4082D"/>
    <w:rsid w:val="00B408D4"/>
    <w:rsid w:val="00B40B68"/>
    <w:rsid w:val="00B40DC7"/>
    <w:rsid w:val="00B40F7D"/>
    <w:rsid w:val="00B41167"/>
    <w:rsid w:val="00B414CE"/>
    <w:rsid w:val="00B4159E"/>
    <w:rsid w:val="00B41F28"/>
    <w:rsid w:val="00B42048"/>
    <w:rsid w:val="00B42949"/>
    <w:rsid w:val="00B42D22"/>
    <w:rsid w:val="00B4330E"/>
    <w:rsid w:val="00B43641"/>
    <w:rsid w:val="00B442FE"/>
    <w:rsid w:val="00B4433D"/>
    <w:rsid w:val="00B44581"/>
    <w:rsid w:val="00B44A93"/>
    <w:rsid w:val="00B44B11"/>
    <w:rsid w:val="00B44D17"/>
    <w:rsid w:val="00B4522C"/>
    <w:rsid w:val="00B455EE"/>
    <w:rsid w:val="00B466D7"/>
    <w:rsid w:val="00B46E3F"/>
    <w:rsid w:val="00B46E4A"/>
    <w:rsid w:val="00B46ECE"/>
    <w:rsid w:val="00B477E1"/>
    <w:rsid w:val="00B47C22"/>
    <w:rsid w:val="00B506D8"/>
    <w:rsid w:val="00B507F6"/>
    <w:rsid w:val="00B508C2"/>
    <w:rsid w:val="00B50D36"/>
    <w:rsid w:val="00B50DDE"/>
    <w:rsid w:val="00B5125E"/>
    <w:rsid w:val="00B51593"/>
    <w:rsid w:val="00B5208F"/>
    <w:rsid w:val="00B54F22"/>
    <w:rsid w:val="00B55252"/>
    <w:rsid w:val="00B55F66"/>
    <w:rsid w:val="00B5611C"/>
    <w:rsid w:val="00B5683D"/>
    <w:rsid w:val="00B56940"/>
    <w:rsid w:val="00B572E3"/>
    <w:rsid w:val="00B57BFB"/>
    <w:rsid w:val="00B6054D"/>
    <w:rsid w:val="00B6062A"/>
    <w:rsid w:val="00B608A0"/>
    <w:rsid w:val="00B61384"/>
    <w:rsid w:val="00B61C36"/>
    <w:rsid w:val="00B61C4D"/>
    <w:rsid w:val="00B62157"/>
    <w:rsid w:val="00B622AC"/>
    <w:rsid w:val="00B62603"/>
    <w:rsid w:val="00B6272E"/>
    <w:rsid w:val="00B62823"/>
    <w:rsid w:val="00B6355F"/>
    <w:rsid w:val="00B64745"/>
    <w:rsid w:val="00B64EEE"/>
    <w:rsid w:val="00B6559B"/>
    <w:rsid w:val="00B658D8"/>
    <w:rsid w:val="00B66A3A"/>
    <w:rsid w:val="00B66E5E"/>
    <w:rsid w:val="00B67090"/>
    <w:rsid w:val="00B675DC"/>
    <w:rsid w:val="00B67AB5"/>
    <w:rsid w:val="00B7001D"/>
    <w:rsid w:val="00B70258"/>
    <w:rsid w:val="00B71C61"/>
    <w:rsid w:val="00B720FE"/>
    <w:rsid w:val="00B72CD5"/>
    <w:rsid w:val="00B731C3"/>
    <w:rsid w:val="00B738B0"/>
    <w:rsid w:val="00B75FAF"/>
    <w:rsid w:val="00B7643B"/>
    <w:rsid w:val="00B76541"/>
    <w:rsid w:val="00B76907"/>
    <w:rsid w:val="00B7734D"/>
    <w:rsid w:val="00B7760A"/>
    <w:rsid w:val="00B77DD1"/>
    <w:rsid w:val="00B80106"/>
    <w:rsid w:val="00B80461"/>
    <w:rsid w:val="00B80765"/>
    <w:rsid w:val="00B80821"/>
    <w:rsid w:val="00B81C70"/>
    <w:rsid w:val="00B828FC"/>
    <w:rsid w:val="00B82C8F"/>
    <w:rsid w:val="00B82DC8"/>
    <w:rsid w:val="00B83205"/>
    <w:rsid w:val="00B832BD"/>
    <w:rsid w:val="00B832D4"/>
    <w:rsid w:val="00B833B0"/>
    <w:rsid w:val="00B83560"/>
    <w:rsid w:val="00B841F3"/>
    <w:rsid w:val="00B8534C"/>
    <w:rsid w:val="00B857BB"/>
    <w:rsid w:val="00B859EC"/>
    <w:rsid w:val="00B85C50"/>
    <w:rsid w:val="00B85CB0"/>
    <w:rsid w:val="00B85D14"/>
    <w:rsid w:val="00B87447"/>
    <w:rsid w:val="00B87E26"/>
    <w:rsid w:val="00B87F8E"/>
    <w:rsid w:val="00B90211"/>
    <w:rsid w:val="00B90611"/>
    <w:rsid w:val="00B906A6"/>
    <w:rsid w:val="00B912ED"/>
    <w:rsid w:val="00B91BA3"/>
    <w:rsid w:val="00B91C1D"/>
    <w:rsid w:val="00B929AC"/>
    <w:rsid w:val="00B93099"/>
    <w:rsid w:val="00B93216"/>
    <w:rsid w:val="00B93CC0"/>
    <w:rsid w:val="00B94E4D"/>
    <w:rsid w:val="00B95074"/>
    <w:rsid w:val="00B95C56"/>
    <w:rsid w:val="00B96C8A"/>
    <w:rsid w:val="00B97898"/>
    <w:rsid w:val="00B978D7"/>
    <w:rsid w:val="00B97BC7"/>
    <w:rsid w:val="00B97E9E"/>
    <w:rsid w:val="00BA1050"/>
    <w:rsid w:val="00BA1D6B"/>
    <w:rsid w:val="00BA1E08"/>
    <w:rsid w:val="00BA2C13"/>
    <w:rsid w:val="00BA3017"/>
    <w:rsid w:val="00BA3088"/>
    <w:rsid w:val="00BA3ACE"/>
    <w:rsid w:val="00BA4887"/>
    <w:rsid w:val="00BA5147"/>
    <w:rsid w:val="00BA5180"/>
    <w:rsid w:val="00BA63DF"/>
    <w:rsid w:val="00BA6B46"/>
    <w:rsid w:val="00BA778C"/>
    <w:rsid w:val="00BA7DCC"/>
    <w:rsid w:val="00BB0725"/>
    <w:rsid w:val="00BB0D97"/>
    <w:rsid w:val="00BB128F"/>
    <w:rsid w:val="00BB1DC1"/>
    <w:rsid w:val="00BB2419"/>
    <w:rsid w:val="00BB2BB8"/>
    <w:rsid w:val="00BB2C55"/>
    <w:rsid w:val="00BB2CFC"/>
    <w:rsid w:val="00BB3243"/>
    <w:rsid w:val="00BB3303"/>
    <w:rsid w:val="00BB37C4"/>
    <w:rsid w:val="00BB4473"/>
    <w:rsid w:val="00BB5875"/>
    <w:rsid w:val="00BB5EF0"/>
    <w:rsid w:val="00BB5F0F"/>
    <w:rsid w:val="00BB6050"/>
    <w:rsid w:val="00BB61D1"/>
    <w:rsid w:val="00BB62B7"/>
    <w:rsid w:val="00BB6520"/>
    <w:rsid w:val="00BB70F4"/>
    <w:rsid w:val="00BB77C4"/>
    <w:rsid w:val="00BB7815"/>
    <w:rsid w:val="00BB7B57"/>
    <w:rsid w:val="00BC10D5"/>
    <w:rsid w:val="00BC192A"/>
    <w:rsid w:val="00BC1EC6"/>
    <w:rsid w:val="00BC2109"/>
    <w:rsid w:val="00BC2FB5"/>
    <w:rsid w:val="00BC34B0"/>
    <w:rsid w:val="00BC3C05"/>
    <w:rsid w:val="00BC4907"/>
    <w:rsid w:val="00BC4AF8"/>
    <w:rsid w:val="00BC4CFE"/>
    <w:rsid w:val="00BC4FF1"/>
    <w:rsid w:val="00BC5290"/>
    <w:rsid w:val="00BC575B"/>
    <w:rsid w:val="00BC599D"/>
    <w:rsid w:val="00BC5DE5"/>
    <w:rsid w:val="00BC732B"/>
    <w:rsid w:val="00BC7CBA"/>
    <w:rsid w:val="00BC7D6E"/>
    <w:rsid w:val="00BD0237"/>
    <w:rsid w:val="00BD06A3"/>
    <w:rsid w:val="00BD06FE"/>
    <w:rsid w:val="00BD0AE2"/>
    <w:rsid w:val="00BD113B"/>
    <w:rsid w:val="00BD1513"/>
    <w:rsid w:val="00BD2567"/>
    <w:rsid w:val="00BD29BD"/>
    <w:rsid w:val="00BD2C2F"/>
    <w:rsid w:val="00BD2EC6"/>
    <w:rsid w:val="00BD3372"/>
    <w:rsid w:val="00BD3732"/>
    <w:rsid w:val="00BD3BC8"/>
    <w:rsid w:val="00BD4015"/>
    <w:rsid w:val="00BD42B8"/>
    <w:rsid w:val="00BD449B"/>
    <w:rsid w:val="00BD4885"/>
    <w:rsid w:val="00BD4D93"/>
    <w:rsid w:val="00BD531B"/>
    <w:rsid w:val="00BD53B7"/>
    <w:rsid w:val="00BD5AE3"/>
    <w:rsid w:val="00BD64FE"/>
    <w:rsid w:val="00BD7F18"/>
    <w:rsid w:val="00BD7F3F"/>
    <w:rsid w:val="00BE027B"/>
    <w:rsid w:val="00BE0A8A"/>
    <w:rsid w:val="00BE0AFF"/>
    <w:rsid w:val="00BE0B16"/>
    <w:rsid w:val="00BE0C86"/>
    <w:rsid w:val="00BE135C"/>
    <w:rsid w:val="00BE1554"/>
    <w:rsid w:val="00BE1AAC"/>
    <w:rsid w:val="00BE2201"/>
    <w:rsid w:val="00BE245F"/>
    <w:rsid w:val="00BE27AE"/>
    <w:rsid w:val="00BE2A8E"/>
    <w:rsid w:val="00BE326F"/>
    <w:rsid w:val="00BE383A"/>
    <w:rsid w:val="00BE47AC"/>
    <w:rsid w:val="00BE4874"/>
    <w:rsid w:val="00BE5595"/>
    <w:rsid w:val="00BE66CD"/>
    <w:rsid w:val="00BE6966"/>
    <w:rsid w:val="00BE6AB0"/>
    <w:rsid w:val="00BE6BB1"/>
    <w:rsid w:val="00BE6D2F"/>
    <w:rsid w:val="00BE71E9"/>
    <w:rsid w:val="00BE78E6"/>
    <w:rsid w:val="00BE7BF6"/>
    <w:rsid w:val="00BE7F81"/>
    <w:rsid w:val="00BF0003"/>
    <w:rsid w:val="00BF01C4"/>
    <w:rsid w:val="00BF0819"/>
    <w:rsid w:val="00BF0BA2"/>
    <w:rsid w:val="00BF0E51"/>
    <w:rsid w:val="00BF134E"/>
    <w:rsid w:val="00BF178B"/>
    <w:rsid w:val="00BF19B2"/>
    <w:rsid w:val="00BF24A5"/>
    <w:rsid w:val="00BF2DDC"/>
    <w:rsid w:val="00BF377C"/>
    <w:rsid w:val="00BF37B3"/>
    <w:rsid w:val="00BF4C58"/>
    <w:rsid w:val="00BF5257"/>
    <w:rsid w:val="00BF526B"/>
    <w:rsid w:val="00BF55B5"/>
    <w:rsid w:val="00BF5EE2"/>
    <w:rsid w:val="00BF6A70"/>
    <w:rsid w:val="00BF6B32"/>
    <w:rsid w:val="00BF6B5E"/>
    <w:rsid w:val="00BF6D11"/>
    <w:rsid w:val="00BF6E18"/>
    <w:rsid w:val="00BF71AF"/>
    <w:rsid w:val="00BF71BF"/>
    <w:rsid w:val="00BF74B0"/>
    <w:rsid w:val="00BF7703"/>
    <w:rsid w:val="00BF7AE1"/>
    <w:rsid w:val="00BF7F8B"/>
    <w:rsid w:val="00C01176"/>
    <w:rsid w:val="00C012DD"/>
    <w:rsid w:val="00C0147B"/>
    <w:rsid w:val="00C01E11"/>
    <w:rsid w:val="00C02D13"/>
    <w:rsid w:val="00C03566"/>
    <w:rsid w:val="00C035A4"/>
    <w:rsid w:val="00C04154"/>
    <w:rsid w:val="00C0470C"/>
    <w:rsid w:val="00C0479B"/>
    <w:rsid w:val="00C05406"/>
    <w:rsid w:val="00C05565"/>
    <w:rsid w:val="00C05AAA"/>
    <w:rsid w:val="00C05BF7"/>
    <w:rsid w:val="00C05D2A"/>
    <w:rsid w:val="00C069AB"/>
    <w:rsid w:val="00C06A9D"/>
    <w:rsid w:val="00C06EC1"/>
    <w:rsid w:val="00C076B1"/>
    <w:rsid w:val="00C076E7"/>
    <w:rsid w:val="00C07F56"/>
    <w:rsid w:val="00C10150"/>
    <w:rsid w:val="00C104B6"/>
    <w:rsid w:val="00C105D5"/>
    <w:rsid w:val="00C10DE9"/>
    <w:rsid w:val="00C11123"/>
    <w:rsid w:val="00C113D6"/>
    <w:rsid w:val="00C11770"/>
    <w:rsid w:val="00C119D1"/>
    <w:rsid w:val="00C11B81"/>
    <w:rsid w:val="00C11EC6"/>
    <w:rsid w:val="00C1234D"/>
    <w:rsid w:val="00C1257E"/>
    <w:rsid w:val="00C12F97"/>
    <w:rsid w:val="00C148D9"/>
    <w:rsid w:val="00C14EFF"/>
    <w:rsid w:val="00C15663"/>
    <w:rsid w:val="00C16470"/>
    <w:rsid w:val="00C167BB"/>
    <w:rsid w:val="00C16A9E"/>
    <w:rsid w:val="00C17692"/>
    <w:rsid w:val="00C179E3"/>
    <w:rsid w:val="00C201CA"/>
    <w:rsid w:val="00C20389"/>
    <w:rsid w:val="00C21212"/>
    <w:rsid w:val="00C2138B"/>
    <w:rsid w:val="00C218B2"/>
    <w:rsid w:val="00C21D95"/>
    <w:rsid w:val="00C227D7"/>
    <w:rsid w:val="00C22CA0"/>
    <w:rsid w:val="00C22E48"/>
    <w:rsid w:val="00C244AD"/>
    <w:rsid w:val="00C24690"/>
    <w:rsid w:val="00C251FC"/>
    <w:rsid w:val="00C25319"/>
    <w:rsid w:val="00C25517"/>
    <w:rsid w:val="00C26333"/>
    <w:rsid w:val="00C26A14"/>
    <w:rsid w:val="00C2712E"/>
    <w:rsid w:val="00C27772"/>
    <w:rsid w:val="00C30005"/>
    <w:rsid w:val="00C30156"/>
    <w:rsid w:val="00C30313"/>
    <w:rsid w:val="00C308A2"/>
    <w:rsid w:val="00C3139C"/>
    <w:rsid w:val="00C31F61"/>
    <w:rsid w:val="00C322A1"/>
    <w:rsid w:val="00C32319"/>
    <w:rsid w:val="00C32464"/>
    <w:rsid w:val="00C32A50"/>
    <w:rsid w:val="00C3361C"/>
    <w:rsid w:val="00C339DE"/>
    <w:rsid w:val="00C33D87"/>
    <w:rsid w:val="00C354DC"/>
    <w:rsid w:val="00C3570B"/>
    <w:rsid w:val="00C35E31"/>
    <w:rsid w:val="00C36E6A"/>
    <w:rsid w:val="00C370AA"/>
    <w:rsid w:val="00C37A2C"/>
    <w:rsid w:val="00C40547"/>
    <w:rsid w:val="00C4147E"/>
    <w:rsid w:val="00C423C5"/>
    <w:rsid w:val="00C42972"/>
    <w:rsid w:val="00C4299D"/>
    <w:rsid w:val="00C43178"/>
    <w:rsid w:val="00C43394"/>
    <w:rsid w:val="00C43533"/>
    <w:rsid w:val="00C435EF"/>
    <w:rsid w:val="00C43A6B"/>
    <w:rsid w:val="00C445B0"/>
    <w:rsid w:val="00C45E35"/>
    <w:rsid w:val="00C46797"/>
    <w:rsid w:val="00C46E5E"/>
    <w:rsid w:val="00C470AE"/>
    <w:rsid w:val="00C477C9"/>
    <w:rsid w:val="00C50528"/>
    <w:rsid w:val="00C50BA6"/>
    <w:rsid w:val="00C50C35"/>
    <w:rsid w:val="00C51056"/>
    <w:rsid w:val="00C5203C"/>
    <w:rsid w:val="00C5240D"/>
    <w:rsid w:val="00C5286D"/>
    <w:rsid w:val="00C5353F"/>
    <w:rsid w:val="00C539C2"/>
    <w:rsid w:val="00C550C6"/>
    <w:rsid w:val="00C55EA7"/>
    <w:rsid w:val="00C55FCB"/>
    <w:rsid w:val="00C56401"/>
    <w:rsid w:val="00C56737"/>
    <w:rsid w:val="00C5757A"/>
    <w:rsid w:val="00C5769E"/>
    <w:rsid w:val="00C57D4F"/>
    <w:rsid w:val="00C60054"/>
    <w:rsid w:val="00C60252"/>
    <w:rsid w:val="00C60E9D"/>
    <w:rsid w:val="00C61102"/>
    <w:rsid w:val="00C611E4"/>
    <w:rsid w:val="00C6137D"/>
    <w:rsid w:val="00C617A9"/>
    <w:rsid w:val="00C626C4"/>
    <w:rsid w:val="00C62C58"/>
    <w:rsid w:val="00C6340F"/>
    <w:rsid w:val="00C635BB"/>
    <w:rsid w:val="00C636D8"/>
    <w:rsid w:val="00C63E1F"/>
    <w:rsid w:val="00C63F08"/>
    <w:rsid w:val="00C642C7"/>
    <w:rsid w:val="00C64653"/>
    <w:rsid w:val="00C64AA9"/>
    <w:rsid w:val="00C64E1C"/>
    <w:rsid w:val="00C65E4F"/>
    <w:rsid w:val="00C65F14"/>
    <w:rsid w:val="00C65FF1"/>
    <w:rsid w:val="00C6603E"/>
    <w:rsid w:val="00C66728"/>
    <w:rsid w:val="00C66FAB"/>
    <w:rsid w:val="00C671EC"/>
    <w:rsid w:val="00C671F0"/>
    <w:rsid w:val="00C672B0"/>
    <w:rsid w:val="00C6764B"/>
    <w:rsid w:val="00C678F4"/>
    <w:rsid w:val="00C67B06"/>
    <w:rsid w:val="00C67CAB"/>
    <w:rsid w:val="00C70607"/>
    <w:rsid w:val="00C713F9"/>
    <w:rsid w:val="00C718BB"/>
    <w:rsid w:val="00C71A93"/>
    <w:rsid w:val="00C73181"/>
    <w:rsid w:val="00C7327D"/>
    <w:rsid w:val="00C73F4C"/>
    <w:rsid w:val="00C7463A"/>
    <w:rsid w:val="00C74E20"/>
    <w:rsid w:val="00C752FE"/>
    <w:rsid w:val="00C7634C"/>
    <w:rsid w:val="00C7702A"/>
    <w:rsid w:val="00C77134"/>
    <w:rsid w:val="00C80485"/>
    <w:rsid w:val="00C80570"/>
    <w:rsid w:val="00C80815"/>
    <w:rsid w:val="00C80AD0"/>
    <w:rsid w:val="00C812A3"/>
    <w:rsid w:val="00C813B6"/>
    <w:rsid w:val="00C821E8"/>
    <w:rsid w:val="00C82B19"/>
    <w:rsid w:val="00C82CFE"/>
    <w:rsid w:val="00C83E50"/>
    <w:rsid w:val="00C84017"/>
    <w:rsid w:val="00C842B6"/>
    <w:rsid w:val="00C84565"/>
    <w:rsid w:val="00C845D7"/>
    <w:rsid w:val="00C84E2F"/>
    <w:rsid w:val="00C84F18"/>
    <w:rsid w:val="00C856DB"/>
    <w:rsid w:val="00C858E0"/>
    <w:rsid w:val="00C85DA4"/>
    <w:rsid w:val="00C85F89"/>
    <w:rsid w:val="00C87059"/>
    <w:rsid w:val="00C87082"/>
    <w:rsid w:val="00C8777D"/>
    <w:rsid w:val="00C87D7D"/>
    <w:rsid w:val="00C87FA8"/>
    <w:rsid w:val="00C901C8"/>
    <w:rsid w:val="00C9059C"/>
    <w:rsid w:val="00C914A2"/>
    <w:rsid w:val="00C91844"/>
    <w:rsid w:val="00C91860"/>
    <w:rsid w:val="00C91C44"/>
    <w:rsid w:val="00C92536"/>
    <w:rsid w:val="00C92918"/>
    <w:rsid w:val="00C932FD"/>
    <w:rsid w:val="00C93635"/>
    <w:rsid w:val="00C93AD5"/>
    <w:rsid w:val="00C947BF"/>
    <w:rsid w:val="00C94B9A"/>
    <w:rsid w:val="00C94D92"/>
    <w:rsid w:val="00C94F91"/>
    <w:rsid w:val="00C951F1"/>
    <w:rsid w:val="00C955B3"/>
    <w:rsid w:val="00C95603"/>
    <w:rsid w:val="00C95F64"/>
    <w:rsid w:val="00C96E6F"/>
    <w:rsid w:val="00C973E4"/>
    <w:rsid w:val="00C97504"/>
    <w:rsid w:val="00C97643"/>
    <w:rsid w:val="00C97909"/>
    <w:rsid w:val="00C97F2A"/>
    <w:rsid w:val="00CA04D5"/>
    <w:rsid w:val="00CA0B5E"/>
    <w:rsid w:val="00CA1294"/>
    <w:rsid w:val="00CA1C65"/>
    <w:rsid w:val="00CA1DE0"/>
    <w:rsid w:val="00CA1E9C"/>
    <w:rsid w:val="00CA2129"/>
    <w:rsid w:val="00CA258F"/>
    <w:rsid w:val="00CA2931"/>
    <w:rsid w:val="00CA3300"/>
    <w:rsid w:val="00CA3D75"/>
    <w:rsid w:val="00CA43FC"/>
    <w:rsid w:val="00CA453C"/>
    <w:rsid w:val="00CA4576"/>
    <w:rsid w:val="00CA4BF6"/>
    <w:rsid w:val="00CA5149"/>
    <w:rsid w:val="00CA5B1B"/>
    <w:rsid w:val="00CA69E1"/>
    <w:rsid w:val="00CA6D22"/>
    <w:rsid w:val="00CA71C5"/>
    <w:rsid w:val="00CA7B47"/>
    <w:rsid w:val="00CA7ED8"/>
    <w:rsid w:val="00CB0ABC"/>
    <w:rsid w:val="00CB1006"/>
    <w:rsid w:val="00CB160C"/>
    <w:rsid w:val="00CB16E0"/>
    <w:rsid w:val="00CB1934"/>
    <w:rsid w:val="00CB1AB3"/>
    <w:rsid w:val="00CB3BCA"/>
    <w:rsid w:val="00CB4423"/>
    <w:rsid w:val="00CB5502"/>
    <w:rsid w:val="00CB5899"/>
    <w:rsid w:val="00CB590D"/>
    <w:rsid w:val="00CB5ADA"/>
    <w:rsid w:val="00CB62C5"/>
    <w:rsid w:val="00CB6BFE"/>
    <w:rsid w:val="00CB6D40"/>
    <w:rsid w:val="00CB70CA"/>
    <w:rsid w:val="00CB76B4"/>
    <w:rsid w:val="00CC03B9"/>
    <w:rsid w:val="00CC051F"/>
    <w:rsid w:val="00CC0542"/>
    <w:rsid w:val="00CC063F"/>
    <w:rsid w:val="00CC0D56"/>
    <w:rsid w:val="00CC0EC4"/>
    <w:rsid w:val="00CC0FD6"/>
    <w:rsid w:val="00CC17F4"/>
    <w:rsid w:val="00CC2E25"/>
    <w:rsid w:val="00CC2FF3"/>
    <w:rsid w:val="00CC347A"/>
    <w:rsid w:val="00CC36B1"/>
    <w:rsid w:val="00CC3E46"/>
    <w:rsid w:val="00CC4384"/>
    <w:rsid w:val="00CC4CBC"/>
    <w:rsid w:val="00CC4E5E"/>
    <w:rsid w:val="00CC56A6"/>
    <w:rsid w:val="00CC5BB2"/>
    <w:rsid w:val="00CC5CF3"/>
    <w:rsid w:val="00CC5F94"/>
    <w:rsid w:val="00CC60C7"/>
    <w:rsid w:val="00CC772F"/>
    <w:rsid w:val="00CD0490"/>
    <w:rsid w:val="00CD094E"/>
    <w:rsid w:val="00CD09EB"/>
    <w:rsid w:val="00CD126D"/>
    <w:rsid w:val="00CD12D4"/>
    <w:rsid w:val="00CD1662"/>
    <w:rsid w:val="00CD2113"/>
    <w:rsid w:val="00CD34E3"/>
    <w:rsid w:val="00CD35EF"/>
    <w:rsid w:val="00CD36B1"/>
    <w:rsid w:val="00CD36B9"/>
    <w:rsid w:val="00CD3B28"/>
    <w:rsid w:val="00CD4269"/>
    <w:rsid w:val="00CD4691"/>
    <w:rsid w:val="00CD4BFB"/>
    <w:rsid w:val="00CD592C"/>
    <w:rsid w:val="00CD5B12"/>
    <w:rsid w:val="00CD61FA"/>
    <w:rsid w:val="00CD6621"/>
    <w:rsid w:val="00CD67CE"/>
    <w:rsid w:val="00CD6914"/>
    <w:rsid w:val="00CD6D8E"/>
    <w:rsid w:val="00CD7A2A"/>
    <w:rsid w:val="00CE0279"/>
    <w:rsid w:val="00CE0838"/>
    <w:rsid w:val="00CE08D7"/>
    <w:rsid w:val="00CE0AAF"/>
    <w:rsid w:val="00CE0B64"/>
    <w:rsid w:val="00CE0CD3"/>
    <w:rsid w:val="00CE15F2"/>
    <w:rsid w:val="00CE171F"/>
    <w:rsid w:val="00CE1CEA"/>
    <w:rsid w:val="00CE24F3"/>
    <w:rsid w:val="00CE2590"/>
    <w:rsid w:val="00CE2869"/>
    <w:rsid w:val="00CE2F03"/>
    <w:rsid w:val="00CE310B"/>
    <w:rsid w:val="00CE39AF"/>
    <w:rsid w:val="00CE4AF6"/>
    <w:rsid w:val="00CE4F79"/>
    <w:rsid w:val="00CE5231"/>
    <w:rsid w:val="00CE5271"/>
    <w:rsid w:val="00CE5B56"/>
    <w:rsid w:val="00CE5D23"/>
    <w:rsid w:val="00CE6406"/>
    <w:rsid w:val="00CE6A5B"/>
    <w:rsid w:val="00CE6A77"/>
    <w:rsid w:val="00CE6B31"/>
    <w:rsid w:val="00CE6FEE"/>
    <w:rsid w:val="00CE7653"/>
    <w:rsid w:val="00CE76DB"/>
    <w:rsid w:val="00CF0F1C"/>
    <w:rsid w:val="00CF1084"/>
    <w:rsid w:val="00CF136D"/>
    <w:rsid w:val="00CF13C7"/>
    <w:rsid w:val="00CF144B"/>
    <w:rsid w:val="00CF1B1E"/>
    <w:rsid w:val="00CF25F1"/>
    <w:rsid w:val="00CF2864"/>
    <w:rsid w:val="00CF32A6"/>
    <w:rsid w:val="00CF37B9"/>
    <w:rsid w:val="00CF39D8"/>
    <w:rsid w:val="00CF473E"/>
    <w:rsid w:val="00CF5372"/>
    <w:rsid w:val="00CF56CD"/>
    <w:rsid w:val="00CF62BA"/>
    <w:rsid w:val="00CF689F"/>
    <w:rsid w:val="00CF6E4D"/>
    <w:rsid w:val="00CF79C1"/>
    <w:rsid w:val="00CF7F12"/>
    <w:rsid w:val="00D00A7A"/>
    <w:rsid w:val="00D00B7D"/>
    <w:rsid w:val="00D00FD1"/>
    <w:rsid w:val="00D03013"/>
    <w:rsid w:val="00D03211"/>
    <w:rsid w:val="00D032C9"/>
    <w:rsid w:val="00D03700"/>
    <w:rsid w:val="00D037DB"/>
    <w:rsid w:val="00D041D0"/>
    <w:rsid w:val="00D04284"/>
    <w:rsid w:val="00D048C6"/>
    <w:rsid w:val="00D04E31"/>
    <w:rsid w:val="00D04E62"/>
    <w:rsid w:val="00D0530A"/>
    <w:rsid w:val="00D056BA"/>
    <w:rsid w:val="00D05E96"/>
    <w:rsid w:val="00D06053"/>
    <w:rsid w:val="00D06140"/>
    <w:rsid w:val="00D06337"/>
    <w:rsid w:val="00D0646C"/>
    <w:rsid w:val="00D0713E"/>
    <w:rsid w:val="00D0753E"/>
    <w:rsid w:val="00D07FF0"/>
    <w:rsid w:val="00D1022C"/>
    <w:rsid w:val="00D104CA"/>
    <w:rsid w:val="00D1074A"/>
    <w:rsid w:val="00D108D4"/>
    <w:rsid w:val="00D111A9"/>
    <w:rsid w:val="00D11DB5"/>
    <w:rsid w:val="00D11F0C"/>
    <w:rsid w:val="00D122F5"/>
    <w:rsid w:val="00D12441"/>
    <w:rsid w:val="00D12969"/>
    <w:rsid w:val="00D131F5"/>
    <w:rsid w:val="00D1337C"/>
    <w:rsid w:val="00D134B3"/>
    <w:rsid w:val="00D13742"/>
    <w:rsid w:val="00D13DC8"/>
    <w:rsid w:val="00D1497E"/>
    <w:rsid w:val="00D149CE"/>
    <w:rsid w:val="00D15025"/>
    <w:rsid w:val="00D15BE0"/>
    <w:rsid w:val="00D1735D"/>
    <w:rsid w:val="00D17DA0"/>
    <w:rsid w:val="00D17DE7"/>
    <w:rsid w:val="00D17F36"/>
    <w:rsid w:val="00D207DB"/>
    <w:rsid w:val="00D211BB"/>
    <w:rsid w:val="00D21350"/>
    <w:rsid w:val="00D21743"/>
    <w:rsid w:val="00D21C00"/>
    <w:rsid w:val="00D21E55"/>
    <w:rsid w:val="00D22730"/>
    <w:rsid w:val="00D229DA"/>
    <w:rsid w:val="00D22AB3"/>
    <w:rsid w:val="00D23145"/>
    <w:rsid w:val="00D23302"/>
    <w:rsid w:val="00D234AB"/>
    <w:rsid w:val="00D2351A"/>
    <w:rsid w:val="00D23FD3"/>
    <w:rsid w:val="00D2467E"/>
    <w:rsid w:val="00D2543D"/>
    <w:rsid w:val="00D257F4"/>
    <w:rsid w:val="00D262B0"/>
    <w:rsid w:val="00D268E7"/>
    <w:rsid w:val="00D26C74"/>
    <w:rsid w:val="00D27AFF"/>
    <w:rsid w:val="00D27F73"/>
    <w:rsid w:val="00D30078"/>
    <w:rsid w:val="00D300EA"/>
    <w:rsid w:val="00D30911"/>
    <w:rsid w:val="00D30994"/>
    <w:rsid w:val="00D30F81"/>
    <w:rsid w:val="00D310C9"/>
    <w:rsid w:val="00D310D5"/>
    <w:rsid w:val="00D313AF"/>
    <w:rsid w:val="00D31B1D"/>
    <w:rsid w:val="00D3207F"/>
    <w:rsid w:val="00D324EF"/>
    <w:rsid w:val="00D32AE8"/>
    <w:rsid w:val="00D32BFD"/>
    <w:rsid w:val="00D3351E"/>
    <w:rsid w:val="00D34450"/>
    <w:rsid w:val="00D34807"/>
    <w:rsid w:val="00D34858"/>
    <w:rsid w:val="00D34C39"/>
    <w:rsid w:val="00D34E64"/>
    <w:rsid w:val="00D3581A"/>
    <w:rsid w:val="00D3591C"/>
    <w:rsid w:val="00D366F2"/>
    <w:rsid w:val="00D36918"/>
    <w:rsid w:val="00D3699B"/>
    <w:rsid w:val="00D36B4F"/>
    <w:rsid w:val="00D36DB4"/>
    <w:rsid w:val="00D370E8"/>
    <w:rsid w:val="00D37161"/>
    <w:rsid w:val="00D371F5"/>
    <w:rsid w:val="00D373EF"/>
    <w:rsid w:val="00D37A97"/>
    <w:rsid w:val="00D37C2E"/>
    <w:rsid w:val="00D37E7C"/>
    <w:rsid w:val="00D37EAF"/>
    <w:rsid w:val="00D4030F"/>
    <w:rsid w:val="00D40671"/>
    <w:rsid w:val="00D40AA9"/>
    <w:rsid w:val="00D41FA5"/>
    <w:rsid w:val="00D4294B"/>
    <w:rsid w:val="00D42A45"/>
    <w:rsid w:val="00D4304A"/>
    <w:rsid w:val="00D4352A"/>
    <w:rsid w:val="00D439F6"/>
    <w:rsid w:val="00D44076"/>
    <w:rsid w:val="00D44387"/>
    <w:rsid w:val="00D45DA8"/>
    <w:rsid w:val="00D45FDE"/>
    <w:rsid w:val="00D46697"/>
    <w:rsid w:val="00D466CD"/>
    <w:rsid w:val="00D46F4F"/>
    <w:rsid w:val="00D47C18"/>
    <w:rsid w:val="00D50668"/>
    <w:rsid w:val="00D51D75"/>
    <w:rsid w:val="00D52964"/>
    <w:rsid w:val="00D52C76"/>
    <w:rsid w:val="00D53FB6"/>
    <w:rsid w:val="00D54448"/>
    <w:rsid w:val="00D5475A"/>
    <w:rsid w:val="00D548FB"/>
    <w:rsid w:val="00D54E20"/>
    <w:rsid w:val="00D553CE"/>
    <w:rsid w:val="00D55C8C"/>
    <w:rsid w:val="00D5645C"/>
    <w:rsid w:val="00D566AF"/>
    <w:rsid w:val="00D566D4"/>
    <w:rsid w:val="00D56D47"/>
    <w:rsid w:val="00D57C34"/>
    <w:rsid w:val="00D57E95"/>
    <w:rsid w:val="00D60163"/>
    <w:rsid w:val="00D603CB"/>
    <w:rsid w:val="00D61269"/>
    <w:rsid w:val="00D625DC"/>
    <w:rsid w:val="00D62E7E"/>
    <w:rsid w:val="00D630D9"/>
    <w:rsid w:val="00D634D1"/>
    <w:rsid w:val="00D636DF"/>
    <w:rsid w:val="00D64311"/>
    <w:rsid w:val="00D648D9"/>
    <w:rsid w:val="00D64D65"/>
    <w:rsid w:val="00D64E34"/>
    <w:rsid w:val="00D65136"/>
    <w:rsid w:val="00D65790"/>
    <w:rsid w:val="00D6683E"/>
    <w:rsid w:val="00D66EB8"/>
    <w:rsid w:val="00D676FA"/>
    <w:rsid w:val="00D67970"/>
    <w:rsid w:val="00D67D90"/>
    <w:rsid w:val="00D70713"/>
    <w:rsid w:val="00D70B8D"/>
    <w:rsid w:val="00D70F71"/>
    <w:rsid w:val="00D71976"/>
    <w:rsid w:val="00D7197D"/>
    <w:rsid w:val="00D71AB7"/>
    <w:rsid w:val="00D71FC8"/>
    <w:rsid w:val="00D7260D"/>
    <w:rsid w:val="00D729C2"/>
    <w:rsid w:val="00D72EE3"/>
    <w:rsid w:val="00D73575"/>
    <w:rsid w:val="00D73746"/>
    <w:rsid w:val="00D73DB8"/>
    <w:rsid w:val="00D73FB0"/>
    <w:rsid w:val="00D740B8"/>
    <w:rsid w:val="00D742D5"/>
    <w:rsid w:val="00D74483"/>
    <w:rsid w:val="00D744F7"/>
    <w:rsid w:val="00D74830"/>
    <w:rsid w:val="00D74A7B"/>
    <w:rsid w:val="00D74F93"/>
    <w:rsid w:val="00D76BE7"/>
    <w:rsid w:val="00D77B3D"/>
    <w:rsid w:val="00D77D6A"/>
    <w:rsid w:val="00D8073C"/>
    <w:rsid w:val="00D8079A"/>
    <w:rsid w:val="00D80979"/>
    <w:rsid w:val="00D80D17"/>
    <w:rsid w:val="00D81200"/>
    <w:rsid w:val="00D815FC"/>
    <w:rsid w:val="00D818CD"/>
    <w:rsid w:val="00D81BE4"/>
    <w:rsid w:val="00D84179"/>
    <w:rsid w:val="00D841D5"/>
    <w:rsid w:val="00D8480E"/>
    <w:rsid w:val="00D84F61"/>
    <w:rsid w:val="00D84F9A"/>
    <w:rsid w:val="00D856AD"/>
    <w:rsid w:val="00D865D8"/>
    <w:rsid w:val="00D867C2"/>
    <w:rsid w:val="00D90042"/>
    <w:rsid w:val="00D9102F"/>
    <w:rsid w:val="00D920F7"/>
    <w:rsid w:val="00D92107"/>
    <w:rsid w:val="00D92267"/>
    <w:rsid w:val="00D922F2"/>
    <w:rsid w:val="00D92701"/>
    <w:rsid w:val="00D92959"/>
    <w:rsid w:val="00D92C50"/>
    <w:rsid w:val="00D93EA7"/>
    <w:rsid w:val="00D942BA"/>
    <w:rsid w:val="00D945AD"/>
    <w:rsid w:val="00D95303"/>
    <w:rsid w:val="00D95DB2"/>
    <w:rsid w:val="00D96487"/>
    <w:rsid w:val="00D96CD7"/>
    <w:rsid w:val="00D9771C"/>
    <w:rsid w:val="00D978A7"/>
    <w:rsid w:val="00D97B00"/>
    <w:rsid w:val="00D97C10"/>
    <w:rsid w:val="00DA0E8E"/>
    <w:rsid w:val="00DA121A"/>
    <w:rsid w:val="00DA2101"/>
    <w:rsid w:val="00DA29A1"/>
    <w:rsid w:val="00DA357F"/>
    <w:rsid w:val="00DA414A"/>
    <w:rsid w:val="00DA4558"/>
    <w:rsid w:val="00DA461B"/>
    <w:rsid w:val="00DA4632"/>
    <w:rsid w:val="00DA47A3"/>
    <w:rsid w:val="00DA4A6E"/>
    <w:rsid w:val="00DA569F"/>
    <w:rsid w:val="00DA587F"/>
    <w:rsid w:val="00DA6000"/>
    <w:rsid w:val="00DA6069"/>
    <w:rsid w:val="00DA611E"/>
    <w:rsid w:val="00DA619F"/>
    <w:rsid w:val="00DA6E64"/>
    <w:rsid w:val="00DA7DDF"/>
    <w:rsid w:val="00DB0136"/>
    <w:rsid w:val="00DB024E"/>
    <w:rsid w:val="00DB08A8"/>
    <w:rsid w:val="00DB0C6F"/>
    <w:rsid w:val="00DB0E80"/>
    <w:rsid w:val="00DB1863"/>
    <w:rsid w:val="00DB21D8"/>
    <w:rsid w:val="00DB2CAE"/>
    <w:rsid w:val="00DB2FB3"/>
    <w:rsid w:val="00DB38EF"/>
    <w:rsid w:val="00DB46A4"/>
    <w:rsid w:val="00DB4F8C"/>
    <w:rsid w:val="00DB513E"/>
    <w:rsid w:val="00DB542E"/>
    <w:rsid w:val="00DB56AF"/>
    <w:rsid w:val="00DB62D9"/>
    <w:rsid w:val="00DB6683"/>
    <w:rsid w:val="00DB6C26"/>
    <w:rsid w:val="00DB6C6B"/>
    <w:rsid w:val="00DB6E9A"/>
    <w:rsid w:val="00DB74F7"/>
    <w:rsid w:val="00DB7C47"/>
    <w:rsid w:val="00DC03AE"/>
    <w:rsid w:val="00DC0EB5"/>
    <w:rsid w:val="00DC1305"/>
    <w:rsid w:val="00DC1362"/>
    <w:rsid w:val="00DC1742"/>
    <w:rsid w:val="00DC1A82"/>
    <w:rsid w:val="00DC1ABD"/>
    <w:rsid w:val="00DC2852"/>
    <w:rsid w:val="00DC2BD1"/>
    <w:rsid w:val="00DC313A"/>
    <w:rsid w:val="00DC3621"/>
    <w:rsid w:val="00DC4464"/>
    <w:rsid w:val="00DC4C29"/>
    <w:rsid w:val="00DC5210"/>
    <w:rsid w:val="00DC5605"/>
    <w:rsid w:val="00DC59C7"/>
    <w:rsid w:val="00DC5FBE"/>
    <w:rsid w:val="00DC7535"/>
    <w:rsid w:val="00DD0179"/>
    <w:rsid w:val="00DD08D3"/>
    <w:rsid w:val="00DD1704"/>
    <w:rsid w:val="00DD1918"/>
    <w:rsid w:val="00DD1946"/>
    <w:rsid w:val="00DD1C01"/>
    <w:rsid w:val="00DD2328"/>
    <w:rsid w:val="00DD332B"/>
    <w:rsid w:val="00DD3341"/>
    <w:rsid w:val="00DD3849"/>
    <w:rsid w:val="00DD3858"/>
    <w:rsid w:val="00DD3B78"/>
    <w:rsid w:val="00DD4842"/>
    <w:rsid w:val="00DD4BD6"/>
    <w:rsid w:val="00DD52E0"/>
    <w:rsid w:val="00DD5609"/>
    <w:rsid w:val="00DD5BD3"/>
    <w:rsid w:val="00DD5E5F"/>
    <w:rsid w:val="00DD65DB"/>
    <w:rsid w:val="00DD6723"/>
    <w:rsid w:val="00DD68D5"/>
    <w:rsid w:val="00DE01D7"/>
    <w:rsid w:val="00DE0957"/>
    <w:rsid w:val="00DE13C8"/>
    <w:rsid w:val="00DE1AE2"/>
    <w:rsid w:val="00DE1B87"/>
    <w:rsid w:val="00DE1C8B"/>
    <w:rsid w:val="00DE1E2C"/>
    <w:rsid w:val="00DE32C7"/>
    <w:rsid w:val="00DE34F6"/>
    <w:rsid w:val="00DE35ED"/>
    <w:rsid w:val="00DE3D2E"/>
    <w:rsid w:val="00DE442E"/>
    <w:rsid w:val="00DE45F3"/>
    <w:rsid w:val="00DE4973"/>
    <w:rsid w:val="00DE4B27"/>
    <w:rsid w:val="00DE5A92"/>
    <w:rsid w:val="00DE5CFA"/>
    <w:rsid w:val="00DE5E32"/>
    <w:rsid w:val="00DE5F8F"/>
    <w:rsid w:val="00DE68DF"/>
    <w:rsid w:val="00DE6BC8"/>
    <w:rsid w:val="00DF0115"/>
    <w:rsid w:val="00DF017F"/>
    <w:rsid w:val="00DF045C"/>
    <w:rsid w:val="00DF0BB8"/>
    <w:rsid w:val="00DF101F"/>
    <w:rsid w:val="00DF14D9"/>
    <w:rsid w:val="00DF1D19"/>
    <w:rsid w:val="00DF203C"/>
    <w:rsid w:val="00DF2A71"/>
    <w:rsid w:val="00DF3177"/>
    <w:rsid w:val="00DF340A"/>
    <w:rsid w:val="00DF41A5"/>
    <w:rsid w:val="00DF43CC"/>
    <w:rsid w:val="00DF472B"/>
    <w:rsid w:val="00DF479C"/>
    <w:rsid w:val="00DF4DE2"/>
    <w:rsid w:val="00DF5CB9"/>
    <w:rsid w:val="00DF6053"/>
    <w:rsid w:val="00DF6940"/>
    <w:rsid w:val="00E0054C"/>
    <w:rsid w:val="00E00648"/>
    <w:rsid w:val="00E00A63"/>
    <w:rsid w:val="00E00D8D"/>
    <w:rsid w:val="00E01012"/>
    <w:rsid w:val="00E0154F"/>
    <w:rsid w:val="00E01562"/>
    <w:rsid w:val="00E01D08"/>
    <w:rsid w:val="00E0270B"/>
    <w:rsid w:val="00E031B5"/>
    <w:rsid w:val="00E042FF"/>
    <w:rsid w:val="00E04440"/>
    <w:rsid w:val="00E044AA"/>
    <w:rsid w:val="00E04750"/>
    <w:rsid w:val="00E0515C"/>
    <w:rsid w:val="00E053E7"/>
    <w:rsid w:val="00E05785"/>
    <w:rsid w:val="00E05DE4"/>
    <w:rsid w:val="00E06781"/>
    <w:rsid w:val="00E06E8D"/>
    <w:rsid w:val="00E06F89"/>
    <w:rsid w:val="00E07C34"/>
    <w:rsid w:val="00E07E1F"/>
    <w:rsid w:val="00E103D2"/>
    <w:rsid w:val="00E10448"/>
    <w:rsid w:val="00E11948"/>
    <w:rsid w:val="00E11FCB"/>
    <w:rsid w:val="00E1277D"/>
    <w:rsid w:val="00E12E85"/>
    <w:rsid w:val="00E12FAE"/>
    <w:rsid w:val="00E13654"/>
    <w:rsid w:val="00E13A46"/>
    <w:rsid w:val="00E13C38"/>
    <w:rsid w:val="00E1466E"/>
    <w:rsid w:val="00E14CC5"/>
    <w:rsid w:val="00E1517C"/>
    <w:rsid w:val="00E1518B"/>
    <w:rsid w:val="00E154D4"/>
    <w:rsid w:val="00E176AA"/>
    <w:rsid w:val="00E212FE"/>
    <w:rsid w:val="00E22147"/>
    <w:rsid w:val="00E232FC"/>
    <w:rsid w:val="00E23B11"/>
    <w:rsid w:val="00E23FF6"/>
    <w:rsid w:val="00E247BE"/>
    <w:rsid w:val="00E24FE6"/>
    <w:rsid w:val="00E2511B"/>
    <w:rsid w:val="00E25A9B"/>
    <w:rsid w:val="00E25CF8"/>
    <w:rsid w:val="00E25D35"/>
    <w:rsid w:val="00E26466"/>
    <w:rsid w:val="00E265FD"/>
    <w:rsid w:val="00E2693C"/>
    <w:rsid w:val="00E269A9"/>
    <w:rsid w:val="00E2789D"/>
    <w:rsid w:val="00E3043C"/>
    <w:rsid w:val="00E305CE"/>
    <w:rsid w:val="00E3135E"/>
    <w:rsid w:val="00E31D59"/>
    <w:rsid w:val="00E329F2"/>
    <w:rsid w:val="00E332CC"/>
    <w:rsid w:val="00E3330A"/>
    <w:rsid w:val="00E355DF"/>
    <w:rsid w:val="00E3572E"/>
    <w:rsid w:val="00E35AA5"/>
    <w:rsid w:val="00E35C72"/>
    <w:rsid w:val="00E35EDA"/>
    <w:rsid w:val="00E36D60"/>
    <w:rsid w:val="00E37174"/>
    <w:rsid w:val="00E377DC"/>
    <w:rsid w:val="00E378EA"/>
    <w:rsid w:val="00E37A2B"/>
    <w:rsid w:val="00E37B55"/>
    <w:rsid w:val="00E40749"/>
    <w:rsid w:val="00E40975"/>
    <w:rsid w:val="00E40A32"/>
    <w:rsid w:val="00E40A46"/>
    <w:rsid w:val="00E40EA2"/>
    <w:rsid w:val="00E41413"/>
    <w:rsid w:val="00E4171E"/>
    <w:rsid w:val="00E41942"/>
    <w:rsid w:val="00E41963"/>
    <w:rsid w:val="00E41C23"/>
    <w:rsid w:val="00E41EED"/>
    <w:rsid w:val="00E42004"/>
    <w:rsid w:val="00E433D9"/>
    <w:rsid w:val="00E43AD4"/>
    <w:rsid w:val="00E43FF9"/>
    <w:rsid w:val="00E44578"/>
    <w:rsid w:val="00E46198"/>
    <w:rsid w:val="00E4672A"/>
    <w:rsid w:val="00E470F8"/>
    <w:rsid w:val="00E47B5F"/>
    <w:rsid w:val="00E47CE2"/>
    <w:rsid w:val="00E509C9"/>
    <w:rsid w:val="00E51715"/>
    <w:rsid w:val="00E51A09"/>
    <w:rsid w:val="00E5200C"/>
    <w:rsid w:val="00E527DF"/>
    <w:rsid w:val="00E534B5"/>
    <w:rsid w:val="00E5353F"/>
    <w:rsid w:val="00E538C3"/>
    <w:rsid w:val="00E53FFC"/>
    <w:rsid w:val="00E54FB6"/>
    <w:rsid w:val="00E55632"/>
    <w:rsid w:val="00E569EB"/>
    <w:rsid w:val="00E60C29"/>
    <w:rsid w:val="00E60C56"/>
    <w:rsid w:val="00E60CE6"/>
    <w:rsid w:val="00E61841"/>
    <w:rsid w:val="00E61935"/>
    <w:rsid w:val="00E61A61"/>
    <w:rsid w:val="00E620FE"/>
    <w:rsid w:val="00E62510"/>
    <w:rsid w:val="00E6283D"/>
    <w:rsid w:val="00E6374D"/>
    <w:rsid w:val="00E64254"/>
    <w:rsid w:val="00E652A8"/>
    <w:rsid w:val="00E65499"/>
    <w:rsid w:val="00E65A36"/>
    <w:rsid w:val="00E664F4"/>
    <w:rsid w:val="00E66995"/>
    <w:rsid w:val="00E67426"/>
    <w:rsid w:val="00E67AE9"/>
    <w:rsid w:val="00E67F76"/>
    <w:rsid w:val="00E70063"/>
    <w:rsid w:val="00E70098"/>
    <w:rsid w:val="00E70490"/>
    <w:rsid w:val="00E707AC"/>
    <w:rsid w:val="00E708CF"/>
    <w:rsid w:val="00E70D4A"/>
    <w:rsid w:val="00E71A07"/>
    <w:rsid w:val="00E71B88"/>
    <w:rsid w:val="00E7265A"/>
    <w:rsid w:val="00E72B70"/>
    <w:rsid w:val="00E72ECD"/>
    <w:rsid w:val="00E7337A"/>
    <w:rsid w:val="00E735AC"/>
    <w:rsid w:val="00E73870"/>
    <w:rsid w:val="00E740EC"/>
    <w:rsid w:val="00E74727"/>
    <w:rsid w:val="00E747D3"/>
    <w:rsid w:val="00E74AD2"/>
    <w:rsid w:val="00E753CE"/>
    <w:rsid w:val="00E75CD7"/>
    <w:rsid w:val="00E767BD"/>
    <w:rsid w:val="00E76BAC"/>
    <w:rsid w:val="00E7758D"/>
    <w:rsid w:val="00E77D6C"/>
    <w:rsid w:val="00E80000"/>
    <w:rsid w:val="00E801C4"/>
    <w:rsid w:val="00E80A59"/>
    <w:rsid w:val="00E80D6A"/>
    <w:rsid w:val="00E80F84"/>
    <w:rsid w:val="00E82298"/>
    <w:rsid w:val="00E82F5E"/>
    <w:rsid w:val="00E8301F"/>
    <w:rsid w:val="00E836F5"/>
    <w:rsid w:val="00E836F9"/>
    <w:rsid w:val="00E83831"/>
    <w:rsid w:val="00E85391"/>
    <w:rsid w:val="00E856E8"/>
    <w:rsid w:val="00E86069"/>
    <w:rsid w:val="00E86227"/>
    <w:rsid w:val="00E8625A"/>
    <w:rsid w:val="00E8669C"/>
    <w:rsid w:val="00E86788"/>
    <w:rsid w:val="00E867F5"/>
    <w:rsid w:val="00E86DF2"/>
    <w:rsid w:val="00E879F9"/>
    <w:rsid w:val="00E87DFA"/>
    <w:rsid w:val="00E900CA"/>
    <w:rsid w:val="00E90389"/>
    <w:rsid w:val="00E90860"/>
    <w:rsid w:val="00E908F6"/>
    <w:rsid w:val="00E90F74"/>
    <w:rsid w:val="00E9155E"/>
    <w:rsid w:val="00E91F80"/>
    <w:rsid w:val="00E922DC"/>
    <w:rsid w:val="00E926E8"/>
    <w:rsid w:val="00E928EE"/>
    <w:rsid w:val="00E92F55"/>
    <w:rsid w:val="00E92F5F"/>
    <w:rsid w:val="00E930A7"/>
    <w:rsid w:val="00E93139"/>
    <w:rsid w:val="00E94119"/>
    <w:rsid w:val="00E94632"/>
    <w:rsid w:val="00E946D0"/>
    <w:rsid w:val="00E94C81"/>
    <w:rsid w:val="00E95464"/>
    <w:rsid w:val="00E95B27"/>
    <w:rsid w:val="00E96519"/>
    <w:rsid w:val="00E96537"/>
    <w:rsid w:val="00E96690"/>
    <w:rsid w:val="00E967E6"/>
    <w:rsid w:val="00E96C01"/>
    <w:rsid w:val="00E97176"/>
    <w:rsid w:val="00E977CB"/>
    <w:rsid w:val="00EA04E9"/>
    <w:rsid w:val="00EA1549"/>
    <w:rsid w:val="00EA21CF"/>
    <w:rsid w:val="00EA2580"/>
    <w:rsid w:val="00EA2940"/>
    <w:rsid w:val="00EA33FF"/>
    <w:rsid w:val="00EA3AEC"/>
    <w:rsid w:val="00EA3C34"/>
    <w:rsid w:val="00EA3DD4"/>
    <w:rsid w:val="00EA4418"/>
    <w:rsid w:val="00EA4B29"/>
    <w:rsid w:val="00EA51F8"/>
    <w:rsid w:val="00EA5765"/>
    <w:rsid w:val="00EA5CBB"/>
    <w:rsid w:val="00EA67EF"/>
    <w:rsid w:val="00EA7229"/>
    <w:rsid w:val="00EB0895"/>
    <w:rsid w:val="00EB091C"/>
    <w:rsid w:val="00EB0E7B"/>
    <w:rsid w:val="00EB1484"/>
    <w:rsid w:val="00EB2C14"/>
    <w:rsid w:val="00EB3356"/>
    <w:rsid w:val="00EB37D1"/>
    <w:rsid w:val="00EB4609"/>
    <w:rsid w:val="00EB46E8"/>
    <w:rsid w:val="00EB4B6A"/>
    <w:rsid w:val="00EB5769"/>
    <w:rsid w:val="00EB5E57"/>
    <w:rsid w:val="00EB6BF1"/>
    <w:rsid w:val="00EB702C"/>
    <w:rsid w:val="00EB7156"/>
    <w:rsid w:val="00EB7602"/>
    <w:rsid w:val="00EB7D98"/>
    <w:rsid w:val="00EC0246"/>
    <w:rsid w:val="00EC143F"/>
    <w:rsid w:val="00EC15BA"/>
    <w:rsid w:val="00EC215A"/>
    <w:rsid w:val="00EC225B"/>
    <w:rsid w:val="00EC23AB"/>
    <w:rsid w:val="00EC25BD"/>
    <w:rsid w:val="00EC2E4E"/>
    <w:rsid w:val="00EC33F9"/>
    <w:rsid w:val="00EC3A72"/>
    <w:rsid w:val="00EC3E6F"/>
    <w:rsid w:val="00EC429E"/>
    <w:rsid w:val="00EC4357"/>
    <w:rsid w:val="00EC4452"/>
    <w:rsid w:val="00EC4BD8"/>
    <w:rsid w:val="00EC4FF6"/>
    <w:rsid w:val="00EC526C"/>
    <w:rsid w:val="00EC5338"/>
    <w:rsid w:val="00EC585A"/>
    <w:rsid w:val="00EC59A7"/>
    <w:rsid w:val="00EC6E6B"/>
    <w:rsid w:val="00EC6F13"/>
    <w:rsid w:val="00EC708F"/>
    <w:rsid w:val="00EC7210"/>
    <w:rsid w:val="00EC7317"/>
    <w:rsid w:val="00ED04BB"/>
    <w:rsid w:val="00ED0E0D"/>
    <w:rsid w:val="00ED10A7"/>
    <w:rsid w:val="00ED180F"/>
    <w:rsid w:val="00ED1BAA"/>
    <w:rsid w:val="00ED1BEE"/>
    <w:rsid w:val="00ED1C47"/>
    <w:rsid w:val="00ED20EE"/>
    <w:rsid w:val="00ED2393"/>
    <w:rsid w:val="00ED35F5"/>
    <w:rsid w:val="00ED3A82"/>
    <w:rsid w:val="00ED3CC0"/>
    <w:rsid w:val="00ED3F86"/>
    <w:rsid w:val="00ED4F8B"/>
    <w:rsid w:val="00ED5580"/>
    <w:rsid w:val="00ED57BF"/>
    <w:rsid w:val="00ED63AC"/>
    <w:rsid w:val="00ED6489"/>
    <w:rsid w:val="00ED7522"/>
    <w:rsid w:val="00ED78ED"/>
    <w:rsid w:val="00EE09C7"/>
    <w:rsid w:val="00EE2A02"/>
    <w:rsid w:val="00EE358C"/>
    <w:rsid w:val="00EE3A20"/>
    <w:rsid w:val="00EE43A7"/>
    <w:rsid w:val="00EE4C13"/>
    <w:rsid w:val="00EE4F51"/>
    <w:rsid w:val="00EE501F"/>
    <w:rsid w:val="00EE5190"/>
    <w:rsid w:val="00EE52D0"/>
    <w:rsid w:val="00EE5717"/>
    <w:rsid w:val="00EE57E6"/>
    <w:rsid w:val="00EE650B"/>
    <w:rsid w:val="00EE6722"/>
    <w:rsid w:val="00EE7019"/>
    <w:rsid w:val="00EE7F0F"/>
    <w:rsid w:val="00EF0259"/>
    <w:rsid w:val="00EF039B"/>
    <w:rsid w:val="00EF05F4"/>
    <w:rsid w:val="00EF0601"/>
    <w:rsid w:val="00EF0769"/>
    <w:rsid w:val="00EF09D6"/>
    <w:rsid w:val="00EF0B1D"/>
    <w:rsid w:val="00EF0C6F"/>
    <w:rsid w:val="00EF1A21"/>
    <w:rsid w:val="00EF1C31"/>
    <w:rsid w:val="00EF3D8B"/>
    <w:rsid w:val="00EF4273"/>
    <w:rsid w:val="00EF4661"/>
    <w:rsid w:val="00EF48A3"/>
    <w:rsid w:val="00EF55F2"/>
    <w:rsid w:val="00EF5722"/>
    <w:rsid w:val="00EF6377"/>
    <w:rsid w:val="00EF6A8C"/>
    <w:rsid w:val="00EF6C99"/>
    <w:rsid w:val="00EF7736"/>
    <w:rsid w:val="00EF7740"/>
    <w:rsid w:val="00EF79A7"/>
    <w:rsid w:val="00EF7C6E"/>
    <w:rsid w:val="00F0044F"/>
    <w:rsid w:val="00F00646"/>
    <w:rsid w:val="00F00764"/>
    <w:rsid w:val="00F008B3"/>
    <w:rsid w:val="00F01468"/>
    <w:rsid w:val="00F0202E"/>
    <w:rsid w:val="00F023CB"/>
    <w:rsid w:val="00F03740"/>
    <w:rsid w:val="00F0380B"/>
    <w:rsid w:val="00F03C65"/>
    <w:rsid w:val="00F03DFA"/>
    <w:rsid w:val="00F0517A"/>
    <w:rsid w:val="00F051E0"/>
    <w:rsid w:val="00F05349"/>
    <w:rsid w:val="00F0612E"/>
    <w:rsid w:val="00F073B0"/>
    <w:rsid w:val="00F07EB5"/>
    <w:rsid w:val="00F10816"/>
    <w:rsid w:val="00F1099E"/>
    <w:rsid w:val="00F10C1E"/>
    <w:rsid w:val="00F10D8A"/>
    <w:rsid w:val="00F113D6"/>
    <w:rsid w:val="00F1207E"/>
    <w:rsid w:val="00F12D7F"/>
    <w:rsid w:val="00F12F05"/>
    <w:rsid w:val="00F1367B"/>
    <w:rsid w:val="00F137C6"/>
    <w:rsid w:val="00F13A45"/>
    <w:rsid w:val="00F13AFB"/>
    <w:rsid w:val="00F13DC5"/>
    <w:rsid w:val="00F1485A"/>
    <w:rsid w:val="00F15023"/>
    <w:rsid w:val="00F15124"/>
    <w:rsid w:val="00F15349"/>
    <w:rsid w:val="00F15853"/>
    <w:rsid w:val="00F165D9"/>
    <w:rsid w:val="00F1672E"/>
    <w:rsid w:val="00F1694E"/>
    <w:rsid w:val="00F17350"/>
    <w:rsid w:val="00F175BF"/>
    <w:rsid w:val="00F17ED8"/>
    <w:rsid w:val="00F17F84"/>
    <w:rsid w:val="00F20777"/>
    <w:rsid w:val="00F20E2C"/>
    <w:rsid w:val="00F21B81"/>
    <w:rsid w:val="00F222B1"/>
    <w:rsid w:val="00F233D3"/>
    <w:rsid w:val="00F238B6"/>
    <w:rsid w:val="00F23EAE"/>
    <w:rsid w:val="00F243B7"/>
    <w:rsid w:val="00F245F4"/>
    <w:rsid w:val="00F2473C"/>
    <w:rsid w:val="00F24D38"/>
    <w:rsid w:val="00F24D63"/>
    <w:rsid w:val="00F261FF"/>
    <w:rsid w:val="00F26231"/>
    <w:rsid w:val="00F26564"/>
    <w:rsid w:val="00F26F2A"/>
    <w:rsid w:val="00F30070"/>
    <w:rsid w:val="00F307B4"/>
    <w:rsid w:val="00F30E09"/>
    <w:rsid w:val="00F31AE8"/>
    <w:rsid w:val="00F3245D"/>
    <w:rsid w:val="00F32D2A"/>
    <w:rsid w:val="00F33113"/>
    <w:rsid w:val="00F33305"/>
    <w:rsid w:val="00F33B85"/>
    <w:rsid w:val="00F33E8D"/>
    <w:rsid w:val="00F33EF6"/>
    <w:rsid w:val="00F342A2"/>
    <w:rsid w:val="00F347E2"/>
    <w:rsid w:val="00F34843"/>
    <w:rsid w:val="00F34C38"/>
    <w:rsid w:val="00F34CA8"/>
    <w:rsid w:val="00F35DF6"/>
    <w:rsid w:val="00F35F2E"/>
    <w:rsid w:val="00F35F76"/>
    <w:rsid w:val="00F3628D"/>
    <w:rsid w:val="00F36948"/>
    <w:rsid w:val="00F36A12"/>
    <w:rsid w:val="00F36B0D"/>
    <w:rsid w:val="00F36CB3"/>
    <w:rsid w:val="00F36F0B"/>
    <w:rsid w:val="00F36F64"/>
    <w:rsid w:val="00F37210"/>
    <w:rsid w:val="00F3730F"/>
    <w:rsid w:val="00F37E97"/>
    <w:rsid w:val="00F40178"/>
    <w:rsid w:val="00F40F09"/>
    <w:rsid w:val="00F420A7"/>
    <w:rsid w:val="00F423A9"/>
    <w:rsid w:val="00F42583"/>
    <w:rsid w:val="00F42637"/>
    <w:rsid w:val="00F428EB"/>
    <w:rsid w:val="00F42F3D"/>
    <w:rsid w:val="00F439F8"/>
    <w:rsid w:val="00F43E07"/>
    <w:rsid w:val="00F43FF2"/>
    <w:rsid w:val="00F44897"/>
    <w:rsid w:val="00F44B7E"/>
    <w:rsid w:val="00F45313"/>
    <w:rsid w:val="00F45617"/>
    <w:rsid w:val="00F45940"/>
    <w:rsid w:val="00F45D34"/>
    <w:rsid w:val="00F45D75"/>
    <w:rsid w:val="00F46E52"/>
    <w:rsid w:val="00F46E55"/>
    <w:rsid w:val="00F47A16"/>
    <w:rsid w:val="00F47BED"/>
    <w:rsid w:val="00F47BF9"/>
    <w:rsid w:val="00F47D15"/>
    <w:rsid w:val="00F47DEB"/>
    <w:rsid w:val="00F47EF8"/>
    <w:rsid w:val="00F50668"/>
    <w:rsid w:val="00F507D8"/>
    <w:rsid w:val="00F50E72"/>
    <w:rsid w:val="00F51273"/>
    <w:rsid w:val="00F51706"/>
    <w:rsid w:val="00F522BF"/>
    <w:rsid w:val="00F527F1"/>
    <w:rsid w:val="00F531B8"/>
    <w:rsid w:val="00F533C1"/>
    <w:rsid w:val="00F5473C"/>
    <w:rsid w:val="00F5555D"/>
    <w:rsid w:val="00F55613"/>
    <w:rsid w:val="00F55AD4"/>
    <w:rsid w:val="00F55B3B"/>
    <w:rsid w:val="00F55C85"/>
    <w:rsid w:val="00F55EC7"/>
    <w:rsid w:val="00F563CC"/>
    <w:rsid w:val="00F57114"/>
    <w:rsid w:val="00F57520"/>
    <w:rsid w:val="00F575A1"/>
    <w:rsid w:val="00F5783C"/>
    <w:rsid w:val="00F57FCF"/>
    <w:rsid w:val="00F60E79"/>
    <w:rsid w:val="00F613CA"/>
    <w:rsid w:val="00F6292A"/>
    <w:rsid w:val="00F62A8C"/>
    <w:rsid w:val="00F637E6"/>
    <w:rsid w:val="00F63D93"/>
    <w:rsid w:val="00F63E3D"/>
    <w:rsid w:val="00F63F94"/>
    <w:rsid w:val="00F63FB3"/>
    <w:rsid w:val="00F64A5C"/>
    <w:rsid w:val="00F65393"/>
    <w:rsid w:val="00F653CD"/>
    <w:rsid w:val="00F65D6C"/>
    <w:rsid w:val="00F66881"/>
    <w:rsid w:val="00F66E33"/>
    <w:rsid w:val="00F67127"/>
    <w:rsid w:val="00F675FD"/>
    <w:rsid w:val="00F679C0"/>
    <w:rsid w:val="00F67C89"/>
    <w:rsid w:val="00F70412"/>
    <w:rsid w:val="00F70D1E"/>
    <w:rsid w:val="00F70DB0"/>
    <w:rsid w:val="00F70FCD"/>
    <w:rsid w:val="00F713DF"/>
    <w:rsid w:val="00F735CD"/>
    <w:rsid w:val="00F738B8"/>
    <w:rsid w:val="00F73929"/>
    <w:rsid w:val="00F739E6"/>
    <w:rsid w:val="00F74D65"/>
    <w:rsid w:val="00F74E4D"/>
    <w:rsid w:val="00F75559"/>
    <w:rsid w:val="00F76E47"/>
    <w:rsid w:val="00F76F38"/>
    <w:rsid w:val="00F77298"/>
    <w:rsid w:val="00F7741F"/>
    <w:rsid w:val="00F774B8"/>
    <w:rsid w:val="00F77F27"/>
    <w:rsid w:val="00F8043B"/>
    <w:rsid w:val="00F80A39"/>
    <w:rsid w:val="00F80FFC"/>
    <w:rsid w:val="00F823C1"/>
    <w:rsid w:val="00F823ED"/>
    <w:rsid w:val="00F82431"/>
    <w:rsid w:val="00F82C05"/>
    <w:rsid w:val="00F830AB"/>
    <w:rsid w:val="00F836C7"/>
    <w:rsid w:val="00F83884"/>
    <w:rsid w:val="00F83AB6"/>
    <w:rsid w:val="00F846AB"/>
    <w:rsid w:val="00F84774"/>
    <w:rsid w:val="00F84869"/>
    <w:rsid w:val="00F84A2D"/>
    <w:rsid w:val="00F85434"/>
    <w:rsid w:val="00F860CF"/>
    <w:rsid w:val="00F8639A"/>
    <w:rsid w:val="00F865C0"/>
    <w:rsid w:val="00F8781F"/>
    <w:rsid w:val="00F87E96"/>
    <w:rsid w:val="00F90DD6"/>
    <w:rsid w:val="00F90F75"/>
    <w:rsid w:val="00F91EA2"/>
    <w:rsid w:val="00F9377E"/>
    <w:rsid w:val="00F93C7D"/>
    <w:rsid w:val="00F942EC"/>
    <w:rsid w:val="00F94A1B"/>
    <w:rsid w:val="00F957F1"/>
    <w:rsid w:val="00F95D10"/>
    <w:rsid w:val="00F97976"/>
    <w:rsid w:val="00F97EAC"/>
    <w:rsid w:val="00FA0754"/>
    <w:rsid w:val="00FA1520"/>
    <w:rsid w:val="00FA15EB"/>
    <w:rsid w:val="00FA185E"/>
    <w:rsid w:val="00FA1B28"/>
    <w:rsid w:val="00FA1E3C"/>
    <w:rsid w:val="00FA1E6B"/>
    <w:rsid w:val="00FA21DD"/>
    <w:rsid w:val="00FA21E7"/>
    <w:rsid w:val="00FA24A9"/>
    <w:rsid w:val="00FA290F"/>
    <w:rsid w:val="00FA2A91"/>
    <w:rsid w:val="00FA34BC"/>
    <w:rsid w:val="00FA3D13"/>
    <w:rsid w:val="00FA3E6C"/>
    <w:rsid w:val="00FA4DBA"/>
    <w:rsid w:val="00FA5257"/>
    <w:rsid w:val="00FA53D8"/>
    <w:rsid w:val="00FA645D"/>
    <w:rsid w:val="00FA658B"/>
    <w:rsid w:val="00FA68BD"/>
    <w:rsid w:val="00FA70D4"/>
    <w:rsid w:val="00FA779A"/>
    <w:rsid w:val="00FA78F2"/>
    <w:rsid w:val="00FA796A"/>
    <w:rsid w:val="00FA7ECF"/>
    <w:rsid w:val="00FB08E3"/>
    <w:rsid w:val="00FB0CB8"/>
    <w:rsid w:val="00FB15C1"/>
    <w:rsid w:val="00FB19D3"/>
    <w:rsid w:val="00FB1B47"/>
    <w:rsid w:val="00FB1DA4"/>
    <w:rsid w:val="00FB2E90"/>
    <w:rsid w:val="00FB3907"/>
    <w:rsid w:val="00FB3AB0"/>
    <w:rsid w:val="00FB4036"/>
    <w:rsid w:val="00FB49AB"/>
    <w:rsid w:val="00FB49E6"/>
    <w:rsid w:val="00FB512C"/>
    <w:rsid w:val="00FB5A5F"/>
    <w:rsid w:val="00FB5ED1"/>
    <w:rsid w:val="00FB665E"/>
    <w:rsid w:val="00FB77D9"/>
    <w:rsid w:val="00FC03FD"/>
    <w:rsid w:val="00FC0414"/>
    <w:rsid w:val="00FC070C"/>
    <w:rsid w:val="00FC0AA2"/>
    <w:rsid w:val="00FC0F25"/>
    <w:rsid w:val="00FC1E16"/>
    <w:rsid w:val="00FC2ACD"/>
    <w:rsid w:val="00FC44D9"/>
    <w:rsid w:val="00FC4603"/>
    <w:rsid w:val="00FC470A"/>
    <w:rsid w:val="00FC4D46"/>
    <w:rsid w:val="00FC53A1"/>
    <w:rsid w:val="00FC657F"/>
    <w:rsid w:val="00FC71B7"/>
    <w:rsid w:val="00FC7302"/>
    <w:rsid w:val="00FC75F6"/>
    <w:rsid w:val="00FC7B3B"/>
    <w:rsid w:val="00FD056D"/>
    <w:rsid w:val="00FD06B0"/>
    <w:rsid w:val="00FD0C05"/>
    <w:rsid w:val="00FD1237"/>
    <w:rsid w:val="00FD1FF1"/>
    <w:rsid w:val="00FD21BE"/>
    <w:rsid w:val="00FD230F"/>
    <w:rsid w:val="00FD29F9"/>
    <w:rsid w:val="00FD2A38"/>
    <w:rsid w:val="00FD2E94"/>
    <w:rsid w:val="00FD31E2"/>
    <w:rsid w:val="00FD35D5"/>
    <w:rsid w:val="00FD4A2B"/>
    <w:rsid w:val="00FD5B77"/>
    <w:rsid w:val="00FD5F77"/>
    <w:rsid w:val="00FD6207"/>
    <w:rsid w:val="00FD64A6"/>
    <w:rsid w:val="00FD6D31"/>
    <w:rsid w:val="00FD7399"/>
    <w:rsid w:val="00FD7984"/>
    <w:rsid w:val="00FD79EE"/>
    <w:rsid w:val="00FE0F01"/>
    <w:rsid w:val="00FE13AB"/>
    <w:rsid w:val="00FE14A4"/>
    <w:rsid w:val="00FE20ED"/>
    <w:rsid w:val="00FE2409"/>
    <w:rsid w:val="00FE25C6"/>
    <w:rsid w:val="00FE278C"/>
    <w:rsid w:val="00FE282C"/>
    <w:rsid w:val="00FE307A"/>
    <w:rsid w:val="00FE3163"/>
    <w:rsid w:val="00FE40CD"/>
    <w:rsid w:val="00FE498D"/>
    <w:rsid w:val="00FE4B7B"/>
    <w:rsid w:val="00FE4D60"/>
    <w:rsid w:val="00FE52A8"/>
    <w:rsid w:val="00FE56AA"/>
    <w:rsid w:val="00FE6EEC"/>
    <w:rsid w:val="00FE6F33"/>
    <w:rsid w:val="00FE72E1"/>
    <w:rsid w:val="00FE741A"/>
    <w:rsid w:val="00FE7F05"/>
    <w:rsid w:val="00FF0044"/>
    <w:rsid w:val="00FF0439"/>
    <w:rsid w:val="00FF094D"/>
    <w:rsid w:val="00FF1823"/>
    <w:rsid w:val="00FF236E"/>
    <w:rsid w:val="00FF2464"/>
    <w:rsid w:val="00FF2467"/>
    <w:rsid w:val="00FF26DE"/>
    <w:rsid w:val="00FF2A15"/>
    <w:rsid w:val="00FF2D1C"/>
    <w:rsid w:val="00FF35A8"/>
    <w:rsid w:val="00FF3A49"/>
    <w:rsid w:val="00FF423E"/>
    <w:rsid w:val="00FF4701"/>
    <w:rsid w:val="00FF49A2"/>
    <w:rsid w:val="00FF4B0D"/>
    <w:rsid w:val="00FF4D3A"/>
    <w:rsid w:val="00FF51D8"/>
    <w:rsid w:val="00FF571F"/>
    <w:rsid w:val="00FF6097"/>
    <w:rsid w:val="00FF7054"/>
    <w:rsid w:val="00FF7207"/>
    <w:rsid w:val="00FF75CD"/>
    <w:rsid w:val="00FF76B4"/>
    <w:rsid w:val="00FF7792"/>
    <w:rsid w:val="00FF7A5B"/>
    <w:rsid w:val="00FF7F29"/>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v:textbox inset="0,0,0,0"/>
      <o:colormru v:ext="edit" colors="#ff9,#ffff3b"/>
    </o:shapedefaults>
    <o:shapelayout v:ext="edit">
      <o:idmap v:ext="edit" data="2"/>
    </o:shapelayout>
  </w:shapeDefaults>
  <w:decimalSymbol w:val="."/>
  <w:listSeparator w:val=","/>
  <w14:docId w14:val="05502925"/>
  <w15:docId w15:val="{78E70BF3-451A-49C3-90E2-DE2EA3E76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23321E"/>
    <w:pPr>
      <w:spacing w:after="200" w:line="276" w:lineRule="auto"/>
    </w:pPr>
    <w:rPr>
      <w:sz w:val="22"/>
      <w:szCs w:val="22"/>
    </w:rPr>
  </w:style>
  <w:style w:type="paragraph" w:styleId="Titolo1">
    <w:name w:val="heading 1"/>
    <w:basedOn w:val="Normale"/>
    <w:next w:val="Normale"/>
    <w:link w:val="Titolo1Carattere"/>
    <w:uiPriority w:val="9"/>
    <w:qFormat/>
    <w:rsid w:val="0023321E"/>
    <w:pPr>
      <w:keepNext/>
      <w:keepLines/>
      <w:spacing w:before="480" w:after="0"/>
      <w:outlineLvl w:val="0"/>
    </w:pPr>
    <w:rPr>
      <w:rFonts w:ascii="Cambria" w:hAnsi="Cambria"/>
      <w:b/>
      <w:bCs/>
      <w:color w:val="21798E"/>
      <w:sz w:val="28"/>
      <w:szCs w:val="28"/>
    </w:rPr>
  </w:style>
  <w:style w:type="paragraph" w:styleId="Titolo2">
    <w:name w:val="heading 2"/>
    <w:aliases w:val="Alt+2,NV_Überschrift 2,TF-Overskrit 2,H2,headHeading 2,H21,2 headline,h,21,h2,A.B.C.,2 headline1,h5,211,h21,A.B.C.1,heading 21,2 headline2,h6,212,h22,A.B.C.2,heading 22,2 headline3,h7,213,h23,A.B.C.3,heading 23,chn,2 headline4,h8,heading 2,214"/>
    <w:basedOn w:val="Normale"/>
    <w:next w:val="Normale"/>
    <w:link w:val="Titolo2Carattere"/>
    <w:unhideWhenUsed/>
    <w:qFormat/>
    <w:rsid w:val="0023321E"/>
    <w:pPr>
      <w:keepNext/>
      <w:keepLines/>
      <w:spacing w:before="200" w:after="0"/>
      <w:outlineLvl w:val="1"/>
    </w:pPr>
    <w:rPr>
      <w:rFonts w:ascii="Cambria" w:hAnsi="Cambria"/>
      <w:b/>
      <w:bCs/>
      <w:color w:val="2DA2BF"/>
      <w:sz w:val="26"/>
      <w:szCs w:val="26"/>
    </w:rPr>
  </w:style>
  <w:style w:type="paragraph" w:styleId="Titolo3">
    <w:name w:val="heading 3"/>
    <w:basedOn w:val="Normale"/>
    <w:next w:val="Normale"/>
    <w:link w:val="Titolo3Carattere"/>
    <w:uiPriority w:val="9"/>
    <w:unhideWhenUsed/>
    <w:qFormat/>
    <w:rsid w:val="0023321E"/>
    <w:pPr>
      <w:keepNext/>
      <w:keepLines/>
      <w:spacing w:before="200" w:after="0"/>
      <w:outlineLvl w:val="2"/>
    </w:pPr>
    <w:rPr>
      <w:rFonts w:ascii="Cambria" w:hAnsi="Cambria"/>
      <w:b/>
      <w:bCs/>
      <w:color w:val="2DA2BF"/>
      <w:sz w:val="20"/>
      <w:szCs w:val="20"/>
    </w:rPr>
  </w:style>
  <w:style w:type="paragraph" w:styleId="Titolo4">
    <w:name w:val="heading 4"/>
    <w:basedOn w:val="Normale"/>
    <w:next w:val="Normale"/>
    <w:link w:val="Titolo4Carattere"/>
    <w:uiPriority w:val="9"/>
    <w:unhideWhenUsed/>
    <w:qFormat/>
    <w:rsid w:val="0023321E"/>
    <w:pPr>
      <w:keepNext/>
      <w:keepLines/>
      <w:spacing w:before="200" w:after="0"/>
      <w:outlineLvl w:val="3"/>
    </w:pPr>
    <w:rPr>
      <w:rFonts w:ascii="Cambria" w:hAnsi="Cambria"/>
      <w:b/>
      <w:bCs/>
      <w:i/>
      <w:iCs/>
      <w:color w:val="2DA2BF"/>
      <w:sz w:val="20"/>
      <w:szCs w:val="20"/>
    </w:rPr>
  </w:style>
  <w:style w:type="paragraph" w:styleId="Titolo5">
    <w:name w:val="heading 5"/>
    <w:basedOn w:val="Normale"/>
    <w:next w:val="Normale"/>
    <w:link w:val="Titolo5Carattere"/>
    <w:uiPriority w:val="9"/>
    <w:unhideWhenUsed/>
    <w:qFormat/>
    <w:rsid w:val="0023321E"/>
    <w:pPr>
      <w:keepNext/>
      <w:keepLines/>
      <w:spacing w:before="200" w:after="0"/>
      <w:outlineLvl w:val="4"/>
    </w:pPr>
    <w:rPr>
      <w:rFonts w:ascii="Cambria" w:hAnsi="Cambria"/>
      <w:color w:val="16505E"/>
      <w:sz w:val="20"/>
      <w:szCs w:val="20"/>
    </w:rPr>
  </w:style>
  <w:style w:type="paragraph" w:styleId="Titolo6">
    <w:name w:val="heading 6"/>
    <w:basedOn w:val="Normale"/>
    <w:next w:val="Normale"/>
    <w:link w:val="Titolo6Carattere"/>
    <w:uiPriority w:val="9"/>
    <w:unhideWhenUsed/>
    <w:qFormat/>
    <w:rsid w:val="0023321E"/>
    <w:pPr>
      <w:keepNext/>
      <w:keepLines/>
      <w:spacing w:before="200" w:after="0"/>
      <w:outlineLvl w:val="5"/>
    </w:pPr>
    <w:rPr>
      <w:rFonts w:ascii="Cambria" w:hAnsi="Cambria"/>
      <w:i/>
      <w:iCs/>
      <w:color w:val="16505E"/>
      <w:sz w:val="20"/>
      <w:szCs w:val="20"/>
    </w:rPr>
  </w:style>
  <w:style w:type="paragraph" w:styleId="Titolo7">
    <w:name w:val="heading 7"/>
    <w:basedOn w:val="Normale"/>
    <w:next w:val="Normale"/>
    <w:link w:val="Titolo7Carattere"/>
    <w:uiPriority w:val="9"/>
    <w:unhideWhenUsed/>
    <w:qFormat/>
    <w:rsid w:val="0023321E"/>
    <w:pPr>
      <w:keepNext/>
      <w:keepLines/>
      <w:spacing w:before="200" w:after="0"/>
      <w:outlineLvl w:val="6"/>
    </w:pPr>
    <w:rPr>
      <w:rFonts w:ascii="Cambria" w:hAnsi="Cambria"/>
      <w:i/>
      <w:iCs/>
      <w:color w:val="404040"/>
      <w:sz w:val="20"/>
      <w:szCs w:val="20"/>
    </w:rPr>
  </w:style>
  <w:style w:type="paragraph" w:styleId="Titolo8">
    <w:name w:val="heading 8"/>
    <w:basedOn w:val="Normale"/>
    <w:next w:val="Normale"/>
    <w:link w:val="Titolo8Carattere"/>
    <w:uiPriority w:val="9"/>
    <w:unhideWhenUsed/>
    <w:qFormat/>
    <w:rsid w:val="0023321E"/>
    <w:pPr>
      <w:keepNext/>
      <w:keepLines/>
      <w:spacing w:before="200" w:after="0"/>
      <w:outlineLvl w:val="7"/>
    </w:pPr>
    <w:rPr>
      <w:rFonts w:ascii="Cambria" w:hAnsi="Cambria"/>
      <w:color w:val="2DA2BF"/>
      <w:sz w:val="20"/>
      <w:szCs w:val="20"/>
    </w:rPr>
  </w:style>
  <w:style w:type="paragraph" w:styleId="Titolo9">
    <w:name w:val="heading 9"/>
    <w:basedOn w:val="Normale"/>
    <w:next w:val="Normale"/>
    <w:link w:val="Titolo9Carattere"/>
    <w:uiPriority w:val="9"/>
    <w:unhideWhenUsed/>
    <w:qFormat/>
    <w:rsid w:val="0023321E"/>
    <w:pPr>
      <w:keepNext/>
      <w:keepLines/>
      <w:spacing w:before="200" w:after="0"/>
      <w:outlineLvl w:val="8"/>
    </w:pPr>
    <w:rPr>
      <w:rFonts w:ascii="Cambria" w:hAnsi="Cambria"/>
      <w:i/>
      <w:iCs/>
      <w:color w:val="404040"/>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HeadingBase">
    <w:name w:val="Heading Base"/>
    <w:basedOn w:val="Normale"/>
    <w:next w:val="Normale"/>
    <w:rsid w:val="00A058E4"/>
    <w:pPr>
      <w:keepNext/>
      <w:keepLines/>
      <w:spacing w:before="240" w:after="120"/>
      <w:ind w:left="425" w:hanging="425"/>
    </w:pPr>
    <w:rPr>
      <w:rFonts w:ascii="Arial" w:hAnsi="Arial"/>
      <w:b/>
      <w:kern w:val="28"/>
      <w:sz w:val="36"/>
    </w:rPr>
  </w:style>
  <w:style w:type="paragraph" w:styleId="Corpotesto">
    <w:name w:val="Body Text"/>
    <w:basedOn w:val="Normale"/>
    <w:rsid w:val="00A058E4"/>
    <w:pPr>
      <w:spacing w:after="160"/>
    </w:pPr>
  </w:style>
  <w:style w:type="character" w:customStyle="1" w:styleId="Lead-inEmphasis">
    <w:name w:val="Lead-in Emphasis"/>
    <w:rsid w:val="00A058E4"/>
    <w:rPr>
      <w:b/>
      <w:i/>
    </w:rPr>
  </w:style>
  <w:style w:type="paragraph" w:customStyle="1" w:styleId="FootnoteBase">
    <w:name w:val="Footnote Base"/>
    <w:basedOn w:val="Normale"/>
    <w:rsid w:val="00A058E4"/>
    <w:pPr>
      <w:tabs>
        <w:tab w:val="left" w:pos="187"/>
      </w:tabs>
      <w:spacing w:line="220" w:lineRule="exact"/>
      <w:ind w:left="187" w:hanging="187"/>
    </w:pPr>
    <w:rPr>
      <w:sz w:val="18"/>
    </w:rPr>
  </w:style>
  <w:style w:type="paragraph" w:customStyle="1" w:styleId="HeaderBase">
    <w:name w:val="Header Base"/>
    <w:basedOn w:val="Normale"/>
    <w:rsid w:val="00A058E4"/>
    <w:pPr>
      <w:keepLines/>
      <w:tabs>
        <w:tab w:val="center" w:pos="4320"/>
        <w:tab w:val="right" w:pos="8640"/>
      </w:tabs>
    </w:pPr>
  </w:style>
  <w:style w:type="paragraph" w:customStyle="1" w:styleId="Address">
    <w:name w:val="Address"/>
    <w:basedOn w:val="Corpotesto"/>
    <w:rsid w:val="00A058E4"/>
    <w:pPr>
      <w:keepLines/>
      <w:spacing w:after="0"/>
      <w:ind w:right="4320"/>
    </w:pPr>
  </w:style>
  <w:style w:type="paragraph" w:styleId="Intestazionemessaggio">
    <w:name w:val="Message Header"/>
    <w:basedOn w:val="Corpotesto"/>
    <w:rsid w:val="00A058E4"/>
    <w:pPr>
      <w:keepLines/>
      <w:tabs>
        <w:tab w:val="left" w:pos="3600"/>
        <w:tab w:val="left" w:pos="4680"/>
      </w:tabs>
      <w:spacing w:after="240"/>
      <w:ind w:left="1080" w:hanging="1080"/>
    </w:pPr>
    <w:rPr>
      <w:rFonts w:ascii="Arial" w:hAnsi="Arial"/>
    </w:rPr>
  </w:style>
  <w:style w:type="paragraph" w:styleId="Data">
    <w:name w:val="Date"/>
    <w:basedOn w:val="Corpotesto"/>
    <w:rsid w:val="00A058E4"/>
    <w:pPr>
      <w:keepNext/>
      <w:spacing w:before="480"/>
    </w:pPr>
  </w:style>
  <w:style w:type="paragraph" w:styleId="Elenco">
    <w:name w:val="List"/>
    <w:basedOn w:val="Corpotesto"/>
    <w:rsid w:val="00A058E4"/>
    <w:pPr>
      <w:tabs>
        <w:tab w:val="left" w:pos="720"/>
      </w:tabs>
      <w:spacing w:after="80"/>
      <w:ind w:left="720" w:hanging="360"/>
    </w:pPr>
  </w:style>
  <w:style w:type="paragraph" w:styleId="Testomacro">
    <w:name w:val="macro"/>
    <w:basedOn w:val="Corpotesto"/>
    <w:semiHidden/>
    <w:rsid w:val="00A058E4"/>
    <w:pPr>
      <w:spacing w:after="120"/>
    </w:pPr>
    <w:rPr>
      <w:rFonts w:ascii="Courier New" w:hAnsi="Courier New"/>
    </w:rPr>
  </w:style>
  <w:style w:type="paragraph" w:customStyle="1" w:styleId="Picture">
    <w:name w:val="Picture"/>
    <w:basedOn w:val="Corpotesto"/>
    <w:rsid w:val="00A058E4"/>
    <w:pPr>
      <w:keepNext/>
    </w:pPr>
  </w:style>
  <w:style w:type="paragraph" w:styleId="Testocommento">
    <w:name w:val="annotation text"/>
    <w:basedOn w:val="FootnoteBase"/>
    <w:link w:val="TestocommentoCarattere"/>
    <w:uiPriority w:val="99"/>
    <w:rsid w:val="00A058E4"/>
    <w:pPr>
      <w:spacing w:after="120"/>
    </w:pPr>
    <w:rPr>
      <w:sz w:val="20"/>
    </w:rPr>
  </w:style>
  <w:style w:type="paragraph" w:styleId="Pidipagina">
    <w:name w:val="footer"/>
    <w:basedOn w:val="HeaderBase"/>
    <w:rsid w:val="00A058E4"/>
  </w:style>
  <w:style w:type="paragraph" w:styleId="Intestazione">
    <w:name w:val="header"/>
    <w:basedOn w:val="HeaderBase"/>
    <w:rsid w:val="00A058E4"/>
  </w:style>
  <w:style w:type="paragraph" w:customStyle="1" w:styleId="DocumentLabel">
    <w:name w:val="Document Label"/>
    <w:basedOn w:val="HeadingBase"/>
    <w:rsid w:val="00A058E4"/>
    <w:pPr>
      <w:spacing w:after="360"/>
    </w:pPr>
    <w:rPr>
      <w:rFonts w:ascii="Times New Roman" w:hAnsi="Times New Roman"/>
    </w:rPr>
  </w:style>
  <w:style w:type="character" w:customStyle="1" w:styleId="Superscript">
    <w:name w:val="Superscript"/>
    <w:rsid w:val="00A058E4"/>
    <w:rPr>
      <w:vertAlign w:val="superscript"/>
    </w:rPr>
  </w:style>
  <w:style w:type="paragraph" w:customStyle="1" w:styleId="ReturnAddress">
    <w:name w:val="Return Address"/>
    <w:basedOn w:val="Address"/>
    <w:rsid w:val="00A058E4"/>
  </w:style>
  <w:style w:type="paragraph" w:styleId="Puntoelenco">
    <w:name w:val="List Bullet"/>
    <w:basedOn w:val="Elenco"/>
    <w:rsid w:val="00A058E4"/>
    <w:pPr>
      <w:tabs>
        <w:tab w:val="clear" w:pos="720"/>
      </w:tabs>
      <w:spacing w:after="160"/>
    </w:pPr>
  </w:style>
  <w:style w:type="paragraph" w:styleId="Numeroelenco">
    <w:name w:val="List Number"/>
    <w:basedOn w:val="Elenco"/>
    <w:rsid w:val="00A058E4"/>
    <w:pPr>
      <w:tabs>
        <w:tab w:val="clear" w:pos="720"/>
      </w:tabs>
      <w:spacing w:after="160"/>
    </w:pPr>
  </w:style>
  <w:style w:type="paragraph" w:customStyle="1" w:styleId="BodyTextKeep">
    <w:name w:val="Body Text Keep"/>
    <w:basedOn w:val="Corpotesto"/>
    <w:rsid w:val="00A058E4"/>
    <w:pPr>
      <w:keepNext/>
    </w:pPr>
  </w:style>
  <w:style w:type="paragraph" w:customStyle="1" w:styleId="ListBulletFirst">
    <w:name w:val="List Bullet First"/>
    <w:basedOn w:val="Puntoelenco"/>
    <w:next w:val="Puntoelenco"/>
    <w:rsid w:val="00A058E4"/>
    <w:pPr>
      <w:spacing w:before="80"/>
    </w:pPr>
  </w:style>
  <w:style w:type="paragraph" w:customStyle="1" w:styleId="ListBulletLast">
    <w:name w:val="List Bullet Last"/>
    <w:basedOn w:val="Puntoelenco"/>
    <w:next w:val="Corpotesto"/>
    <w:rsid w:val="00A058E4"/>
    <w:pPr>
      <w:spacing w:after="240"/>
    </w:pPr>
  </w:style>
  <w:style w:type="paragraph" w:customStyle="1" w:styleId="AttentionLine">
    <w:name w:val="Attention Line"/>
    <w:basedOn w:val="Corpotesto"/>
    <w:rsid w:val="00A058E4"/>
    <w:rPr>
      <w:b/>
      <w:i/>
    </w:rPr>
  </w:style>
  <w:style w:type="paragraph" w:customStyle="1" w:styleId="CompanyName">
    <w:name w:val="Company Name"/>
    <w:basedOn w:val="Corpotesto"/>
    <w:rsid w:val="00A058E4"/>
    <w:pPr>
      <w:spacing w:after="80"/>
    </w:pPr>
    <w:rPr>
      <w:b/>
      <w:sz w:val="28"/>
    </w:rPr>
  </w:style>
  <w:style w:type="character" w:styleId="Rimandonotadichiusura">
    <w:name w:val="endnote reference"/>
    <w:semiHidden/>
    <w:rsid w:val="00A058E4"/>
    <w:rPr>
      <w:vertAlign w:val="superscript"/>
    </w:rPr>
  </w:style>
  <w:style w:type="paragraph" w:customStyle="1" w:styleId="ListNumberFirst">
    <w:name w:val="List Number First"/>
    <w:basedOn w:val="Numeroelenco"/>
    <w:next w:val="Numeroelenco"/>
    <w:rsid w:val="00A058E4"/>
    <w:pPr>
      <w:spacing w:before="80"/>
    </w:pPr>
  </w:style>
  <w:style w:type="paragraph" w:customStyle="1" w:styleId="ListNumberLast">
    <w:name w:val="List Number Last"/>
    <w:basedOn w:val="Numeroelenco"/>
    <w:next w:val="Corpotesto"/>
    <w:rsid w:val="00A058E4"/>
    <w:pPr>
      <w:spacing w:after="240"/>
    </w:pPr>
  </w:style>
  <w:style w:type="paragraph" w:customStyle="1" w:styleId="ListFirst">
    <w:name w:val="List First"/>
    <w:basedOn w:val="Elenco"/>
    <w:next w:val="Elenco"/>
    <w:rsid w:val="00A058E4"/>
    <w:pPr>
      <w:spacing w:before="80"/>
    </w:pPr>
  </w:style>
  <w:style w:type="paragraph" w:customStyle="1" w:styleId="ListLast">
    <w:name w:val="List Last"/>
    <w:basedOn w:val="Elenco"/>
    <w:next w:val="Corpotesto"/>
    <w:rsid w:val="00A058E4"/>
    <w:pPr>
      <w:spacing w:after="240"/>
    </w:pPr>
  </w:style>
  <w:style w:type="paragraph" w:customStyle="1" w:styleId="Pages">
    <w:name w:val="Pages"/>
    <w:basedOn w:val="Corpotesto"/>
    <w:rsid w:val="00A058E4"/>
    <w:pPr>
      <w:spacing w:after="0"/>
    </w:pPr>
    <w:rPr>
      <w:rFonts w:ascii="Arial" w:hAnsi="Arial"/>
      <w:b/>
    </w:rPr>
  </w:style>
  <w:style w:type="paragraph" w:styleId="Testonotadichiusura">
    <w:name w:val="endnote text"/>
    <w:basedOn w:val="FootnoteBase"/>
    <w:semiHidden/>
    <w:rsid w:val="00A058E4"/>
    <w:pPr>
      <w:spacing w:after="120"/>
    </w:pPr>
  </w:style>
  <w:style w:type="paragraph" w:customStyle="1" w:styleId="MessageHeaderFirst">
    <w:name w:val="Message Header First"/>
    <w:basedOn w:val="Intestazionemessaggio"/>
    <w:next w:val="Intestazionemessaggio"/>
    <w:rsid w:val="00A058E4"/>
  </w:style>
  <w:style w:type="paragraph" w:styleId="Elenco5">
    <w:name w:val="List 5"/>
    <w:basedOn w:val="Elenco"/>
    <w:rsid w:val="00A058E4"/>
    <w:pPr>
      <w:tabs>
        <w:tab w:val="clear" w:pos="720"/>
        <w:tab w:val="left" w:pos="2160"/>
      </w:tabs>
      <w:ind w:left="2160"/>
    </w:pPr>
  </w:style>
  <w:style w:type="paragraph" w:styleId="Corpodeltesto2">
    <w:name w:val="Body Text 2"/>
    <w:basedOn w:val="Corpotesto"/>
    <w:rsid w:val="00A058E4"/>
    <w:pPr>
      <w:ind w:left="360"/>
    </w:pPr>
  </w:style>
  <w:style w:type="paragraph" w:styleId="Elenco2">
    <w:name w:val="List 2"/>
    <w:basedOn w:val="Elenco"/>
    <w:rsid w:val="00A058E4"/>
    <w:pPr>
      <w:tabs>
        <w:tab w:val="clear" w:pos="720"/>
        <w:tab w:val="left" w:pos="1080"/>
      </w:tabs>
      <w:ind w:left="1080"/>
    </w:pPr>
  </w:style>
  <w:style w:type="paragraph" w:styleId="Elenco3">
    <w:name w:val="List 3"/>
    <w:basedOn w:val="Elenco"/>
    <w:rsid w:val="00A058E4"/>
    <w:pPr>
      <w:tabs>
        <w:tab w:val="clear" w:pos="720"/>
        <w:tab w:val="left" w:pos="1440"/>
      </w:tabs>
      <w:ind w:left="1440"/>
    </w:pPr>
  </w:style>
  <w:style w:type="paragraph" w:styleId="Elenco4">
    <w:name w:val="List 4"/>
    <w:basedOn w:val="Elenco"/>
    <w:rsid w:val="00A058E4"/>
    <w:pPr>
      <w:tabs>
        <w:tab w:val="clear" w:pos="720"/>
        <w:tab w:val="left" w:pos="1800"/>
      </w:tabs>
      <w:ind w:left="1800"/>
    </w:pPr>
  </w:style>
  <w:style w:type="paragraph" w:styleId="Puntoelenco2">
    <w:name w:val="List Bullet 2"/>
    <w:basedOn w:val="Puntoelenco"/>
    <w:rsid w:val="00A058E4"/>
    <w:pPr>
      <w:ind w:left="1080"/>
    </w:pPr>
  </w:style>
  <w:style w:type="paragraph" w:styleId="Puntoelenco3">
    <w:name w:val="List Bullet 3"/>
    <w:basedOn w:val="Puntoelenco"/>
    <w:rsid w:val="00A058E4"/>
    <w:pPr>
      <w:ind w:left="1440"/>
    </w:pPr>
  </w:style>
  <w:style w:type="paragraph" w:styleId="Puntoelenco4">
    <w:name w:val="List Bullet 4"/>
    <w:basedOn w:val="Puntoelenco"/>
    <w:rsid w:val="00A058E4"/>
    <w:pPr>
      <w:ind w:left="1800"/>
    </w:pPr>
  </w:style>
  <w:style w:type="paragraph" w:styleId="Puntoelenco5">
    <w:name w:val="List Bullet 5"/>
    <w:basedOn w:val="Puntoelenco"/>
    <w:rsid w:val="00A058E4"/>
    <w:pPr>
      <w:ind w:left="2160"/>
    </w:pPr>
  </w:style>
  <w:style w:type="paragraph" w:styleId="Numeroelenco2">
    <w:name w:val="List Number 2"/>
    <w:basedOn w:val="Numeroelenco"/>
    <w:rsid w:val="00A058E4"/>
    <w:pPr>
      <w:ind w:left="1080"/>
    </w:pPr>
  </w:style>
  <w:style w:type="paragraph" w:styleId="Numeroelenco3">
    <w:name w:val="List Number 3"/>
    <w:basedOn w:val="Numeroelenco"/>
    <w:rsid w:val="00A058E4"/>
    <w:pPr>
      <w:ind w:left="1440"/>
    </w:pPr>
  </w:style>
  <w:style w:type="paragraph" w:styleId="Numeroelenco4">
    <w:name w:val="List Number 4"/>
    <w:basedOn w:val="Numeroelenco"/>
    <w:rsid w:val="00A058E4"/>
    <w:pPr>
      <w:ind w:left="1800"/>
    </w:pPr>
  </w:style>
  <w:style w:type="paragraph" w:styleId="Numeroelenco5">
    <w:name w:val="List Number 5"/>
    <w:basedOn w:val="Numeroelenco"/>
    <w:rsid w:val="00A058E4"/>
    <w:pPr>
      <w:ind w:left="2160"/>
    </w:pPr>
  </w:style>
  <w:style w:type="paragraph" w:styleId="Elencocontinua">
    <w:name w:val="List Continue"/>
    <w:basedOn w:val="Elenco"/>
    <w:rsid w:val="00A058E4"/>
    <w:pPr>
      <w:tabs>
        <w:tab w:val="clear" w:pos="720"/>
      </w:tabs>
      <w:spacing w:after="160"/>
    </w:pPr>
  </w:style>
  <w:style w:type="character" w:styleId="Rimandonotaapidipagina">
    <w:name w:val="footnote reference"/>
    <w:semiHidden/>
    <w:rsid w:val="00A058E4"/>
    <w:rPr>
      <w:vertAlign w:val="superscript"/>
    </w:rPr>
  </w:style>
  <w:style w:type="paragraph" w:styleId="Testonotaapidipagina">
    <w:name w:val="footnote text"/>
    <w:basedOn w:val="FootnoteBase"/>
    <w:link w:val="TestonotaapidipaginaCarattere"/>
    <w:semiHidden/>
    <w:rsid w:val="00A058E4"/>
    <w:pPr>
      <w:spacing w:after="120"/>
    </w:pPr>
    <w:rPr>
      <w:rFonts w:ascii="Arial" w:hAnsi="Arial"/>
      <w:szCs w:val="20"/>
      <w:lang w:eastAsia="en-US"/>
    </w:rPr>
  </w:style>
  <w:style w:type="character" w:customStyle="1" w:styleId="MessageHeaderLabel">
    <w:name w:val="Message Header Label"/>
    <w:rsid w:val="00A058E4"/>
    <w:rPr>
      <w:rFonts w:ascii="Arial" w:hAnsi="Arial"/>
      <w:b/>
      <w:caps/>
      <w:sz w:val="18"/>
    </w:rPr>
  </w:style>
  <w:style w:type="character" w:styleId="Enfasicorsivo">
    <w:name w:val="Emphasis"/>
    <w:uiPriority w:val="20"/>
    <w:qFormat/>
    <w:rsid w:val="0023321E"/>
    <w:rPr>
      <w:i/>
      <w:iCs/>
    </w:rPr>
  </w:style>
  <w:style w:type="character" w:styleId="Numeropagina">
    <w:name w:val="page number"/>
    <w:rsid w:val="00A058E4"/>
    <w:rPr>
      <w:b/>
    </w:rPr>
  </w:style>
  <w:style w:type="paragraph" w:styleId="Sottotitolo">
    <w:name w:val="Subtitle"/>
    <w:basedOn w:val="Normale"/>
    <w:next w:val="Normale"/>
    <w:link w:val="SottotitoloCarattere"/>
    <w:uiPriority w:val="11"/>
    <w:qFormat/>
    <w:rsid w:val="0023321E"/>
    <w:pPr>
      <w:numPr>
        <w:ilvl w:val="1"/>
      </w:numPr>
    </w:pPr>
    <w:rPr>
      <w:rFonts w:ascii="Cambria" w:hAnsi="Cambria"/>
      <w:i/>
      <w:iCs/>
      <w:color w:val="2DA2BF"/>
      <w:spacing w:val="15"/>
      <w:sz w:val="24"/>
      <w:szCs w:val="24"/>
    </w:rPr>
  </w:style>
  <w:style w:type="paragraph" w:styleId="Titolo">
    <w:name w:val="Title"/>
    <w:basedOn w:val="Normale"/>
    <w:next w:val="Normale"/>
    <w:link w:val="TitoloCarattere"/>
    <w:uiPriority w:val="10"/>
    <w:qFormat/>
    <w:rsid w:val="0023321E"/>
    <w:pPr>
      <w:pBdr>
        <w:bottom w:val="single" w:sz="8" w:space="4" w:color="2DA2BF"/>
      </w:pBdr>
      <w:spacing w:after="300" w:line="240" w:lineRule="auto"/>
      <w:contextualSpacing/>
    </w:pPr>
    <w:rPr>
      <w:rFonts w:ascii="Cambria" w:hAnsi="Cambria"/>
      <w:color w:val="343434"/>
      <w:spacing w:val="5"/>
      <w:kern w:val="28"/>
      <w:sz w:val="52"/>
      <w:szCs w:val="52"/>
    </w:rPr>
  </w:style>
  <w:style w:type="character" w:styleId="Rimandocommento">
    <w:name w:val="annotation reference"/>
    <w:uiPriority w:val="99"/>
    <w:semiHidden/>
    <w:rsid w:val="00A058E4"/>
    <w:rPr>
      <w:sz w:val="16"/>
    </w:rPr>
  </w:style>
  <w:style w:type="paragraph" w:styleId="Elencocontinua2">
    <w:name w:val="List Continue 2"/>
    <w:basedOn w:val="Elencocontinua"/>
    <w:rsid w:val="00A058E4"/>
    <w:pPr>
      <w:ind w:left="1080"/>
    </w:pPr>
  </w:style>
  <w:style w:type="paragraph" w:styleId="Elencocontinua3">
    <w:name w:val="List Continue 3"/>
    <w:basedOn w:val="Elencocontinua"/>
    <w:rsid w:val="00A058E4"/>
    <w:pPr>
      <w:ind w:left="1440"/>
    </w:pPr>
  </w:style>
  <w:style w:type="paragraph" w:styleId="Elencocontinua4">
    <w:name w:val="List Continue 4"/>
    <w:basedOn w:val="Elencocontinua"/>
    <w:rsid w:val="00A058E4"/>
    <w:pPr>
      <w:ind w:left="1800"/>
    </w:pPr>
  </w:style>
  <w:style w:type="paragraph" w:styleId="Elencocontinua5">
    <w:name w:val="List Continue 5"/>
    <w:basedOn w:val="Elencocontinua"/>
    <w:rsid w:val="00A058E4"/>
    <w:pPr>
      <w:ind w:left="2160"/>
    </w:pPr>
  </w:style>
  <w:style w:type="paragraph" w:customStyle="1" w:styleId="MessageHeaderLast">
    <w:name w:val="Message Header Last"/>
    <w:basedOn w:val="Intestazionemessaggio"/>
    <w:next w:val="Corpotesto"/>
    <w:rsid w:val="00A058E4"/>
    <w:pPr>
      <w:spacing w:after="360"/>
    </w:pPr>
  </w:style>
  <w:style w:type="paragraph" w:customStyle="1" w:styleId="intro1">
    <w:name w:val="intro1"/>
    <w:basedOn w:val="Intro"/>
    <w:next w:val="Normale"/>
    <w:rsid w:val="00A058E4"/>
    <w:pPr>
      <w:pBdr>
        <w:bottom w:val="single" w:sz="6" w:space="3" w:color="auto"/>
      </w:pBdr>
    </w:pPr>
  </w:style>
  <w:style w:type="paragraph" w:customStyle="1" w:styleId="Intro">
    <w:name w:val="Intro"/>
    <w:basedOn w:val="Titolo1"/>
    <w:next w:val="Normale"/>
    <w:rsid w:val="00A058E4"/>
    <w:pPr>
      <w:keepNext w:val="0"/>
      <w:tabs>
        <w:tab w:val="left" w:pos="360"/>
        <w:tab w:val="center" w:pos="4320"/>
        <w:tab w:val="right" w:pos="8640"/>
      </w:tabs>
      <w:outlineLvl w:val="9"/>
    </w:pPr>
  </w:style>
  <w:style w:type="paragraph" w:styleId="Sommario1">
    <w:name w:val="toc 1"/>
    <w:basedOn w:val="Normale"/>
    <w:next w:val="Normale"/>
    <w:uiPriority w:val="39"/>
    <w:rsid w:val="00A058E4"/>
    <w:pPr>
      <w:tabs>
        <w:tab w:val="right" w:leader="dot" w:pos="8505"/>
      </w:tabs>
      <w:spacing w:before="60" w:after="60"/>
    </w:pPr>
    <w:rPr>
      <w:b/>
      <w:caps/>
    </w:rPr>
  </w:style>
  <w:style w:type="paragraph" w:styleId="Sommario2">
    <w:name w:val="toc 2"/>
    <w:basedOn w:val="Normale"/>
    <w:next w:val="Normale"/>
    <w:uiPriority w:val="39"/>
    <w:rsid w:val="00A058E4"/>
    <w:pPr>
      <w:tabs>
        <w:tab w:val="right" w:leader="dot" w:pos="8505"/>
      </w:tabs>
    </w:pPr>
    <w:rPr>
      <w:smallCaps/>
    </w:rPr>
  </w:style>
  <w:style w:type="paragraph" w:styleId="Rientronormale">
    <w:name w:val="Normal Indent"/>
    <w:basedOn w:val="Normale"/>
    <w:rsid w:val="00A058E4"/>
    <w:pPr>
      <w:ind w:left="567"/>
    </w:pPr>
    <w:rPr>
      <w:lang w:val="en-GB"/>
    </w:rPr>
  </w:style>
  <w:style w:type="paragraph" w:styleId="Sommario3">
    <w:name w:val="toc 3"/>
    <w:basedOn w:val="Normale"/>
    <w:next w:val="Normale"/>
    <w:uiPriority w:val="39"/>
    <w:rsid w:val="00A058E4"/>
    <w:pPr>
      <w:tabs>
        <w:tab w:val="right" w:leader="dot" w:pos="8505"/>
      </w:tabs>
      <w:ind w:left="200"/>
    </w:pPr>
    <w:rPr>
      <w:i/>
    </w:rPr>
  </w:style>
  <w:style w:type="paragraph" w:styleId="Sommario4">
    <w:name w:val="toc 4"/>
    <w:basedOn w:val="Normale"/>
    <w:next w:val="Normale"/>
    <w:uiPriority w:val="39"/>
    <w:rsid w:val="00A058E4"/>
    <w:pPr>
      <w:tabs>
        <w:tab w:val="right" w:leader="dot" w:pos="8505"/>
      </w:tabs>
      <w:ind w:left="400"/>
    </w:pPr>
    <w:rPr>
      <w:sz w:val="18"/>
    </w:rPr>
  </w:style>
  <w:style w:type="paragraph" w:styleId="Sommario5">
    <w:name w:val="toc 5"/>
    <w:basedOn w:val="Normale"/>
    <w:next w:val="Normale"/>
    <w:uiPriority w:val="39"/>
    <w:rsid w:val="00A058E4"/>
    <w:pPr>
      <w:tabs>
        <w:tab w:val="right" w:leader="dot" w:pos="8505"/>
      </w:tabs>
      <w:ind w:left="600"/>
    </w:pPr>
    <w:rPr>
      <w:sz w:val="18"/>
    </w:rPr>
  </w:style>
  <w:style w:type="paragraph" w:styleId="Sommario6">
    <w:name w:val="toc 6"/>
    <w:basedOn w:val="Normale"/>
    <w:next w:val="Normale"/>
    <w:uiPriority w:val="39"/>
    <w:rsid w:val="00A058E4"/>
    <w:pPr>
      <w:tabs>
        <w:tab w:val="right" w:leader="dot" w:pos="8505"/>
      </w:tabs>
      <w:ind w:left="800"/>
    </w:pPr>
    <w:rPr>
      <w:sz w:val="18"/>
    </w:rPr>
  </w:style>
  <w:style w:type="paragraph" w:styleId="Sommario7">
    <w:name w:val="toc 7"/>
    <w:basedOn w:val="Normale"/>
    <w:next w:val="Normale"/>
    <w:uiPriority w:val="39"/>
    <w:rsid w:val="00A058E4"/>
    <w:pPr>
      <w:tabs>
        <w:tab w:val="right" w:leader="dot" w:pos="8505"/>
      </w:tabs>
      <w:ind w:left="1000"/>
    </w:pPr>
    <w:rPr>
      <w:sz w:val="18"/>
    </w:rPr>
  </w:style>
  <w:style w:type="paragraph" w:styleId="Sommario8">
    <w:name w:val="toc 8"/>
    <w:basedOn w:val="Normale"/>
    <w:next w:val="Normale"/>
    <w:uiPriority w:val="39"/>
    <w:rsid w:val="00A058E4"/>
    <w:pPr>
      <w:tabs>
        <w:tab w:val="right" w:leader="dot" w:pos="8505"/>
      </w:tabs>
      <w:ind w:left="1200"/>
    </w:pPr>
    <w:rPr>
      <w:sz w:val="18"/>
    </w:rPr>
  </w:style>
  <w:style w:type="paragraph" w:styleId="Sommario9">
    <w:name w:val="toc 9"/>
    <w:basedOn w:val="Normale"/>
    <w:next w:val="Normale"/>
    <w:uiPriority w:val="39"/>
    <w:rsid w:val="00A058E4"/>
    <w:pPr>
      <w:tabs>
        <w:tab w:val="right" w:leader="dot" w:pos="8505"/>
      </w:tabs>
      <w:ind w:left="1400"/>
    </w:pPr>
    <w:rPr>
      <w:sz w:val="18"/>
    </w:rPr>
  </w:style>
  <w:style w:type="paragraph" w:customStyle="1" w:styleId="Pallinolivello1">
    <w:name w:val="Pallino livello 1"/>
    <w:basedOn w:val="Normale"/>
    <w:rsid w:val="00A058E4"/>
    <w:pPr>
      <w:numPr>
        <w:numId w:val="1"/>
      </w:numPr>
      <w:spacing w:line="280" w:lineRule="exact"/>
    </w:pPr>
    <w:rPr>
      <w:rFonts w:ascii="Arial" w:hAnsi="Arial"/>
    </w:rPr>
  </w:style>
  <w:style w:type="paragraph" w:customStyle="1" w:styleId="Pallinolivello2">
    <w:name w:val="Pallino livello 2"/>
    <w:basedOn w:val="Normale"/>
    <w:rsid w:val="00A058E4"/>
    <w:pPr>
      <w:numPr>
        <w:numId w:val="2"/>
      </w:numPr>
      <w:tabs>
        <w:tab w:val="clear" w:pos="360"/>
        <w:tab w:val="num" w:pos="720"/>
      </w:tabs>
      <w:spacing w:line="280" w:lineRule="exact"/>
      <w:ind w:left="720"/>
    </w:pPr>
    <w:rPr>
      <w:rFonts w:ascii="Arial" w:hAnsi="Arial"/>
    </w:rPr>
  </w:style>
  <w:style w:type="paragraph" w:customStyle="1" w:styleId="elenco0">
    <w:name w:val="elenco"/>
    <w:basedOn w:val="Normale"/>
    <w:rsid w:val="00A058E4"/>
    <w:pPr>
      <w:spacing w:before="200" w:after="120" w:line="240" w:lineRule="atLeast"/>
    </w:pPr>
    <w:rPr>
      <w:b/>
      <w:snapToGrid w:val="0"/>
      <w:color w:val="000000"/>
      <w:sz w:val="24"/>
    </w:rPr>
  </w:style>
  <w:style w:type="paragraph" w:customStyle="1" w:styleId="Normal1">
    <w:name w:val="Normal1"/>
    <w:basedOn w:val="Normale"/>
    <w:rsid w:val="00A058E4"/>
    <w:pPr>
      <w:tabs>
        <w:tab w:val="left" w:pos="1134"/>
      </w:tabs>
    </w:pPr>
    <w:rPr>
      <w:snapToGrid w:val="0"/>
      <w:sz w:val="24"/>
      <w:lang w:val="en-GB"/>
    </w:rPr>
  </w:style>
  <w:style w:type="paragraph" w:customStyle="1" w:styleId="titolononnumerato">
    <w:name w:val="titolo non numerato"/>
    <w:basedOn w:val="Titolo5"/>
    <w:next w:val="Normale"/>
    <w:rsid w:val="00A058E4"/>
    <w:pPr>
      <w:keepLines w:val="0"/>
      <w:spacing w:before="80" w:line="240" w:lineRule="exact"/>
      <w:outlineLvl w:val="9"/>
    </w:pPr>
    <w:rPr>
      <w:color w:val="000000"/>
    </w:rPr>
  </w:style>
  <w:style w:type="paragraph" w:customStyle="1" w:styleId="Figura">
    <w:name w:val="Figura"/>
    <w:basedOn w:val="Normale"/>
    <w:next w:val="Normale"/>
    <w:rsid w:val="00A058E4"/>
    <w:pPr>
      <w:pBdr>
        <w:top w:val="single" w:sz="6" w:space="12" w:color="auto"/>
        <w:bottom w:val="single" w:sz="6" w:space="12" w:color="auto"/>
      </w:pBdr>
      <w:spacing w:before="160" w:after="80"/>
      <w:jc w:val="center"/>
    </w:pPr>
    <w:rPr>
      <w:color w:val="000000"/>
      <w:sz w:val="24"/>
    </w:rPr>
  </w:style>
  <w:style w:type="paragraph" w:styleId="Rientrocorpodeltesto3">
    <w:name w:val="Body Text Indent 3"/>
    <w:basedOn w:val="Normale"/>
    <w:rsid w:val="00A058E4"/>
    <w:pPr>
      <w:spacing w:line="280" w:lineRule="exact"/>
      <w:ind w:hanging="142"/>
    </w:pPr>
    <w:rPr>
      <w:rFonts w:ascii="Arial" w:hAnsi="Arial"/>
    </w:rPr>
  </w:style>
  <w:style w:type="paragraph" w:customStyle="1" w:styleId="Captionfigura">
    <w:name w:val="Caption.figura"/>
    <w:basedOn w:val="Normale"/>
    <w:next w:val="Normale"/>
    <w:rsid w:val="00A058E4"/>
    <w:pPr>
      <w:spacing w:after="80" w:line="240" w:lineRule="exact"/>
    </w:pPr>
    <w:rPr>
      <w:rFonts w:ascii="Arial" w:hAnsi="Arial"/>
      <w:i/>
      <w:color w:val="000000"/>
    </w:rPr>
  </w:style>
  <w:style w:type="paragraph" w:styleId="Rientrocorpodeltesto">
    <w:name w:val="Body Text Indent"/>
    <w:basedOn w:val="Normale"/>
    <w:rsid w:val="00A058E4"/>
    <w:pPr>
      <w:spacing w:line="280" w:lineRule="exact"/>
      <w:ind w:left="360"/>
    </w:pPr>
    <w:rPr>
      <w:rFonts w:ascii="Arial" w:hAnsi="Arial"/>
    </w:rPr>
  </w:style>
  <w:style w:type="paragraph" w:customStyle="1" w:styleId="intestazionedipagina">
    <w:name w:val="intestazione di pagina"/>
    <w:basedOn w:val="Normale"/>
    <w:next w:val="Normale"/>
    <w:rsid w:val="00A058E4"/>
    <w:pPr>
      <w:tabs>
        <w:tab w:val="right" w:pos="9320"/>
      </w:tabs>
    </w:pPr>
    <w:rPr>
      <w:rFonts w:ascii="Arial" w:hAnsi="Arial"/>
      <w:snapToGrid w:val="0"/>
      <w:color w:val="000000"/>
      <w:sz w:val="16"/>
    </w:rPr>
  </w:style>
  <w:style w:type="paragraph" w:styleId="Rientrocorpodeltesto2">
    <w:name w:val="Body Text Indent 2"/>
    <w:basedOn w:val="Normale"/>
    <w:rsid w:val="00A058E4"/>
    <w:pPr>
      <w:spacing w:after="80" w:line="240" w:lineRule="atLeast"/>
      <w:ind w:left="720"/>
    </w:pPr>
    <w:rPr>
      <w:snapToGrid w:val="0"/>
      <w:color w:val="000000"/>
      <w:sz w:val="24"/>
    </w:rPr>
  </w:style>
  <w:style w:type="paragraph" w:styleId="Didascalia">
    <w:name w:val="caption"/>
    <w:basedOn w:val="Normale"/>
    <w:next w:val="Normale"/>
    <w:uiPriority w:val="35"/>
    <w:unhideWhenUsed/>
    <w:qFormat/>
    <w:rsid w:val="0023321E"/>
    <w:pPr>
      <w:spacing w:line="240" w:lineRule="auto"/>
    </w:pPr>
    <w:rPr>
      <w:b/>
      <w:bCs/>
      <w:color w:val="2DA2BF"/>
      <w:sz w:val="18"/>
      <w:szCs w:val="18"/>
    </w:rPr>
  </w:style>
  <w:style w:type="paragraph" w:customStyle="1" w:styleId="FiguraDidascalia">
    <w:name w:val="Figura Didascalia"/>
    <w:basedOn w:val="Normale"/>
    <w:next w:val="Normale"/>
    <w:rsid w:val="00A058E4"/>
    <w:pPr>
      <w:spacing w:before="80" w:line="240" w:lineRule="atLeast"/>
    </w:pPr>
    <w:rPr>
      <w:rFonts w:ascii="Arial" w:hAnsi="Arial"/>
      <w:snapToGrid w:val="0"/>
      <w:color w:val="000000"/>
    </w:rPr>
  </w:style>
  <w:style w:type="paragraph" w:styleId="Corpodeltesto3">
    <w:name w:val="Body Text 3"/>
    <w:basedOn w:val="Normale"/>
    <w:rsid w:val="00A058E4"/>
    <w:rPr>
      <w:i/>
    </w:rPr>
  </w:style>
  <w:style w:type="paragraph" w:customStyle="1" w:styleId="titolosezione">
    <w:name w:val="titolo sezione"/>
    <w:basedOn w:val="Sommario1"/>
    <w:rsid w:val="00A058E4"/>
    <w:pPr>
      <w:tabs>
        <w:tab w:val="clear" w:pos="8505"/>
        <w:tab w:val="right" w:leader="dot" w:pos="8448"/>
      </w:tabs>
      <w:overflowPunct w:val="0"/>
      <w:autoSpaceDE w:val="0"/>
      <w:autoSpaceDN w:val="0"/>
      <w:adjustRightInd w:val="0"/>
      <w:jc w:val="both"/>
      <w:textAlignment w:val="baseline"/>
    </w:pPr>
    <w:rPr>
      <w:rFonts w:ascii="Arial" w:hAnsi="Arial"/>
      <w:sz w:val="36"/>
      <w:lang w:val="en-US"/>
    </w:rPr>
  </w:style>
  <w:style w:type="paragraph" w:customStyle="1" w:styleId="TableText">
    <w:name w:val="TableText"/>
    <w:basedOn w:val="Normale"/>
    <w:rsid w:val="00A058E4"/>
    <w:rPr>
      <w:rFonts w:ascii="Book Antiqua" w:hAnsi="Book Antiqua"/>
      <w:lang w:val="en-US"/>
    </w:rPr>
  </w:style>
  <w:style w:type="paragraph" w:customStyle="1" w:styleId="TableHeading">
    <w:name w:val="TableHeading"/>
    <w:basedOn w:val="TableText"/>
    <w:next w:val="TableText"/>
    <w:rsid w:val="00A058E4"/>
    <w:pPr>
      <w:shd w:val="pct12" w:color="auto" w:fill="auto"/>
      <w:jc w:val="center"/>
    </w:pPr>
    <w:rPr>
      <w:rFonts w:ascii="Helvetica" w:hAnsi="Helvetica"/>
      <w:b/>
    </w:rPr>
  </w:style>
  <w:style w:type="paragraph" w:customStyle="1" w:styleId="Style1">
    <w:name w:val="Style1"/>
    <w:basedOn w:val="Normale"/>
    <w:rsid w:val="00A058E4"/>
    <w:pPr>
      <w:pBdr>
        <w:top w:val="single" w:sz="6" w:space="1" w:color="auto"/>
        <w:bottom w:val="single" w:sz="6" w:space="1" w:color="auto"/>
      </w:pBdr>
      <w:shd w:val="pct20" w:color="auto" w:fill="auto"/>
      <w:spacing w:after="80" w:line="240" w:lineRule="atLeast"/>
    </w:pPr>
    <w:rPr>
      <w:rFonts w:ascii="Times New Roman" w:hAnsi="Times New Roman"/>
      <w:i/>
      <w:color w:val="000000"/>
      <w:sz w:val="24"/>
    </w:rPr>
  </w:style>
  <w:style w:type="paragraph" w:customStyle="1" w:styleId="comment">
    <w:name w:val="comment"/>
    <w:basedOn w:val="Corpodeltesto3"/>
    <w:rsid w:val="00A058E4"/>
    <w:pPr>
      <w:shd w:val="clear" w:color="auto" w:fill="B3B3B3"/>
    </w:pPr>
  </w:style>
  <w:style w:type="paragraph" w:styleId="Indice1">
    <w:name w:val="index 1"/>
    <w:basedOn w:val="Normale"/>
    <w:next w:val="Normale"/>
    <w:autoRedefine/>
    <w:uiPriority w:val="99"/>
    <w:semiHidden/>
    <w:rsid w:val="00A058E4"/>
    <w:pPr>
      <w:ind w:left="200" w:hanging="200"/>
    </w:pPr>
  </w:style>
  <w:style w:type="paragraph" w:styleId="NormaleWeb">
    <w:name w:val="Normal (Web)"/>
    <w:basedOn w:val="Normale"/>
    <w:uiPriority w:val="99"/>
    <w:rsid w:val="00A058E4"/>
    <w:pPr>
      <w:spacing w:before="100" w:beforeAutospacing="1" w:after="100" w:afterAutospacing="1"/>
    </w:pPr>
    <w:rPr>
      <w:rFonts w:ascii="Arial Unicode MS" w:eastAsia="Arial Unicode MS" w:hAnsi="Arial Unicode MS" w:cs="Arial Unicode MS"/>
      <w:color w:val="000000"/>
      <w:sz w:val="24"/>
      <w:szCs w:val="24"/>
      <w:lang w:val="en-GB"/>
    </w:rPr>
  </w:style>
  <w:style w:type="paragraph" w:styleId="PreformattatoHTML">
    <w:name w:val="HTML Preformatted"/>
    <w:basedOn w:val="Normale"/>
    <w:rsid w:val="00A058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Verdana" w:eastAsia="Arial Unicode MS" w:hAnsi="Verdana" w:cs="Arial Unicode MS"/>
      <w:sz w:val="17"/>
      <w:szCs w:val="17"/>
      <w:lang w:val="en-US"/>
    </w:rPr>
  </w:style>
  <w:style w:type="paragraph" w:styleId="Mappadocumento">
    <w:name w:val="Document Map"/>
    <w:basedOn w:val="Normale"/>
    <w:semiHidden/>
    <w:rsid w:val="0029113D"/>
    <w:pPr>
      <w:shd w:val="clear" w:color="auto" w:fill="000080"/>
    </w:pPr>
    <w:rPr>
      <w:rFonts w:ascii="Tahoma" w:hAnsi="Tahoma" w:cs="Tahoma"/>
    </w:rPr>
  </w:style>
  <w:style w:type="table" w:styleId="Grigliatabella">
    <w:name w:val="Table Grid"/>
    <w:basedOn w:val="Tabellanormale"/>
    <w:uiPriority w:val="39"/>
    <w:rsid w:val="004406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ggettocommento">
    <w:name w:val="annotation subject"/>
    <w:basedOn w:val="Testocommento"/>
    <w:next w:val="Testocommento"/>
    <w:semiHidden/>
    <w:rsid w:val="00E62510"/>
    <w:pPr>
      <w:tabs>
        <w:tab w:val="clear" w:pos="187"/>
      </w:tabs>
      <w:spacing w:after="0" w:line="240" w:lineRule="auto"/>
      <w:ind w:left="0" w:firstLine="0"/>
    </w:pPr>
    <w:rPr>
      <w:b/>
      <w:bCs/>
    </w:rPr>
  </w:style>
  <w:style w:type="paragraph" w:styleId="Testofumetto">
    <w:name w:val="Balloon Text"/>
    <w:basedOn w:val="Normale"/>
    <w:semiHidden/>
    <w:rsid w:val="00E62510"/>
    <w:rPr>
      <w:rFonts w:ascii="Tahoma" w:hAnsi="Tahoma" w:cs="Tahoma"/>
      <w:sz w:val="16"/>
      <w:szCs w:val="16"/>
    </w:rPr>
  </w:style>
  <w:style w:type="character" w:styleId="Collegamentoipertestuale">
    <w:name w:val="Hyperlink"/>
    <w:rsid w:val="003C02D0"/>
    <w:rPr>
      <w:color w:val="0000FF"/>
      <w:u w:val="single"/>
    </w:rPr>
  </w:style>
  <w:style w:type="character" w:customStyle="1" w:styleId="TestonotaapidipaginaCarattere">
    <w:name w:val="Testo nota a piè di pagina Carattere"/>
    <w:link w:val="Testonotaapidipagina"/>
    <w:rsid w:val="003C02D0"/>
    <w:rPr>
      <w:rFonts w:ascii="Arial" w:hAnsi="Arial"/>
      <w:sz w:val="18"/>
      <w:lang w:val="it-IT" w:eastAsia="en-US" w:bidi="ar-SA"/>
    </w:rPr>
  </w:style>
  <w:style w:type="character" w:customStyle="1" w:styleId="MatteoScolari">
    <w:name w:val="Matteo Scolari"/>
    <w:semiHidden/>
    <w:rsid w:val="0003062A"/>
    <w:rPr>
      <w:rFonts w:ascii="Arial" w:hAnsi="Arial" w:cs="Arial"/>
      <w:color w:val="000080"/>
      <w:sz w:val="20"/>
      <w:szCs w:val="20"/>
    </w:rPr>
  </w:style>
  <w:style w:type="paragraph" w:styleId="Paragrafoelenco">
    <w:name w:val="List Paragraph"/>
    <w:basedOn w:val="Normale"/>
    <w:uiPriority w:val="34"/>
    <w:qFormat/>
    <w:rsid w:val="0023321E"/>
    <w:pPr>
      <w:ind w:left="720"/>
      <w:contextualSpacing/>
    </w:pPr>
  </w:style>
  <w:style w:type="paragraph" w:customStyle="1" w:styleId="Titoli">
    <w:name w:val="Titoli"/>
    <w:basedOn w:val="Normale"/>
    <w:link w:val="TitoliChar"/>
    <w:rsid w:val="00D742D5"/>
    <w:pPr>
      <w:numPr>
        <w:numId w:val="3"/>
      </w:numPr>
      <w:ind w:left="284" w:hanging="284"/>
    </w:pPr>
    <w:rPr>
      <w:b/>
      <w:szCs w:val="24"/>
    </w:rPr>
  </w:style>
  <w:style w:type="character" w:customStyle="1" w:styleId="TitoliChar">
    <w:name w:val="Titoli Char"/>
    <w:link w:val="Titoli"/>
    <w:rsid w:val="00D742D5"/>
    <w:rPr>
      <w:b/>
      <w:sz w:val="22"/>
      <w:szCs w:val="24"/>
    </w:rPr>
  </w:style>
  <w:style w:type="character" w:customStyle="1" w:styleId="Domenico">
    <w:name w:val="Domenico"/>
    <w:semiHidden/>
    <w:rsid w:val="00AD3413"/>
    <w:rPr>
      <w:rFonts w:ascii="Arial" w:hAnsi="Arial" w:cs="Arial"/>
      <w:color w:val="000080"/>
      <w:sz w:val="20"/>
      <w:szCs w:val="20"/>
    </w:rPr>
  </w:style>
  <w:style w:type="character" w:customStyle="1" w:styleId="apple-style-span">
    <w:name w:val="apple-style-span"/>
    <w:basedOn w:val="Carpredefinitoparagrafo"/>
    <w:rsid w:val="00FA78F2"/>
  </w:style>
  <w:style w:type="character" w:customStyle="1" w:styleId="TitoloCarattere">
    <w:name w:val="Titolo Carattere"/>
    <w:link w:val="Titolo"/>
    <w:uiPriority w:val="10"/>
    <w:rsid w:val="0023321E"/>
    <w:rPr>
      <w:rFonts w:ascii="Cambria" w:hAnsi="Cambria"/>
      <w:color w:val="343434"/>
      <w:spacing w:val="5"/>
      <w:kern w:val="28"/>
      <w:sz w:val="52"/>
      <w:szCs w:val="52"/>
    </w:rPr>
  </w:style>
  <w:style w:type="character" w:customStyle="1" w:styleId="Titolo1Carattere">
    <w:name w:val="Titolo 1 Carattere"/>
    <w:link w:val="Titolo1"/>
    <w:uiPriority w:val="9"/>
    <w:rsid w:val="0023321E"/>
    <w:rPr>
      <w:rFonts w:ascii="Cambria" w:hAnsi="Cambria"/>
      <w:b/>
      <w:bCs/>
      <w:color w:val="21798E"/>
      <w:sz w:val="28"/>
      <w:szCs w:val="28"/>
    </w:rPr>
  </w:style>
  <w:style w:type="character" w:customStyle="1" w:styleId="Titolo2Carattere">
    <w:name w:val="Titolo 2 Carattere"/>
    <w:aliases w:val="Alt+2 Carattere,NV_Überschrift 2 Carattere,TF-Overskrit 2 Carattere,H2 Carattere,headHeading 2 Carattere,H21 Carattere,2 headline Carattere,h Carattere,21 Carattere,h2 Carattere,A.B.C. Carattere,2 headline1 Carattere,h5 Carattere"/>
    <w:link w:val="Titolo2"/>
    <w:rsid w:val="0023321E"/>
    <w:rPr>
      <w:rFonts w:ascii="Cambria" w:hAnsi="Cambria"/>
      <w:b/>
      <w:bCs/>
      <w:color w:val="2DA2BF"/>
      <w:sz w:val="26"/>
      <w:szCs w:val="26"/>
    </w:rPr>
  </w:style>
  <w:style w:type="character" w:customStyle="1" w:styleId="Titolo3Carattere">
    <w:name w:val="Titolo 3 Carattere"/>
    <w:link w:val="Titolo3"/>
    <w:uiPriority w:val="9"/>
    <w:rsid w:val="0023321E"/>
    <w:rPr>
      <w:rFonts w:ascii="Cambria" w:hAnsi="Cambria"/>
      <w:b/>
      <w:bCs/>
      <w:color w:val="2DA2BF"/>
    </w:rPr>
  </w:style>
  <w:style w:type="character" w:customStyle="1" w:styleId="Titolo4Carattere">
    <w:name w:val="Titolo 4 Carattere"/>
    <w:link w:val="Titolo4"/>
    <w:uiPriority w:val="9"/>
    <w:rsid w:val="0023321E"/>
    <w:rPr>
      <w:rFonts w:ascii="Cambria" w:hAnsi="Cambria"/>
      <w:b/>
      <w:bCs/>
      <w:i/>
      <w:iCs/>
      <w:color w:val="2DA2BF"/>
    </w:rPr>
  </w:style>
  <w:style w:type="character" w:customStyle="1" w:styleId="Titolo5Carattere">
    <w:name w:val="Titolo 5 Carattere"/>
    <w:link w:val="Titolo5"/>
    <w:uiPriority w:val="9"/>
    <w:rsid w:val="0023321E"/>
    <w:rPr>
      <w:rFonts w:ascii="Cambria" w:hAnsi="Cambria"/>
      <w:color w:val="16505E"/>
    </w:rPr>
  </w:style>
  <w:style w:type="character" w:customStyle="1" w:styleId="Titolo6Carattere">
    <w:name w:val="Titolo 6 Carattere"/>
    <w:link w:val="Titolo6"/>
    <w:uiPriority w:val="9"/>
    <w:rsid w:val="0023321E"/>
    <w:rPr>
      <w:rFonts w:ascii="Cambria" w:hAnsi="Cambria"/>
      <w:i/>
      <w:iCs/>
      <w:color w:val="16505E"/>
    </w:rPr>
  </w:style>
  <w:style w:type="character" w:customStyle="1" w:styleId="Titolo7Carattere">
    <w:name w:val="Titolo 7 Carattere"/>
    <w:link w:val="Titolo7"/>
    <w:uiPriority w:val="9"/>
    <w:rsid w:val="0023321E"/>
    <w:rPr>
      <w:rFonts w:ascii="Cambria" w:hAnsi="Cambria"/>
      <w:i/>
      <w:iCs/>
      <w:color w:val="404040"/>
    </w:rPr>
  </w:style>
  <w:style w:type="character" w:customStyle="1" w:styleId="Titolo8Carattere">
    <w:name w:val="Titolo 8 Carattere"/>
    <w:link w:val="Titolo8"/>
    <w:uiPriority w:val="9"/>
    <w:rsid w:val="0023321E"/>
    <w:rPr>
      <w:rFonts w:ascii="Cambria" w:hAnsi="Cambria"/>
      <w:color w:val="2DA2BF"/>
    </w:rPr>
  </w:style>
  <w:style w:type="character" w:customStyle="1" w:styleId="Titolo9Carattere">
    <w:name w:val="Titolo 9 Carattere"/>
    <w:link w:val="Titolo9"/>
    <w:uiPriority w:val="9"/>
    <w:rsid w:val="0023321E"/>
    <w:rPr>
      <w:rFonts w:ascii="Cambria" w:hAnsi="Cambria"/>
      <w:i/>
      <w:iCs/>
      <w:color w:val="404040"/>
    </w:rPr>
  </w:style>
  <w:style w:type="character" w:customStyle="1" w:styleId="SottotitoloCarattere">
    <w:name w:val="Sottotitolo Carattere"/>
    <w:link w:val="Sottotitolo"/>
    <w:uiPriority w:val="11"/>
    <w:rsid w:val="0023321E"/>
    <w:rPr>
      <w:rFonts w:ascii="Cambria" w:hAnsi="Cambria"/>
      <w:i/>
      <w:iCs/>
      <w:color w:val="2DA2BF"/>
      <w:spacing w:val="15"/>
      <w:sz w:val="24"/>
      <w:szCs w:val="24"/>
    </w:rPr>
  </w:style>
  <w:style w:type="character" w:styleId="Enfasigrassetto">
    <w:name w:val="Strong"/>
    <w:uiPriority w:val="22"/>
    <w:qFormat/>
    <w:rsid w:val="0023321E"/>
    <w:rPr>
      <w:b/>
      <w:bCs/>
    </w:rPr>
  </w:style>
  <w:style w:type="paragraph" w:styleId="Nessunaspaziatura">
    <w:name w:val="No Spacing"/>
    <w:uiPriority w:val="1"/>
    <w:qFormat/>
    <w:rsid w:val="0023321E"/>
    <w:rPr>
      <w:sz w:val="22"/>
      <w:szCs w:val="22"/>
    </w:rPr>
  </w:style>
  <w:style w:type="paragraph" w:styleId="Citazione">
    <w:name w:val="Quote"/>
    <w:basedOn w:val="Normale"/>
    <w:next w:val="Normale"/>
    <w:link w:val="CitazioneCarattere"/>
    <w:uiPriority w:val="29"/>
    <w:qFormat/>
    <w:rsid w:val="0023321E"/>
    <w:rPr>
      <w:i/>
      <w:iCs/>
      <w:color w:val="000000"/>
      <w:sz w:val="20"/>
      <w:szCs w:val="20"/>
    </w:rPr>
  </w:style>
  <w:style w:type="character" w:customStyle="1" w:styleId="CitazioneCarattere">
    <w:name w:val="Citazione Carattere"/>
    <w:link w:val="Citazione"/>
    <w:uiPriority w:val="29"/>
    <w:rsid w:val="0023321E"/>
    <w:rPr>
      <w:i/>
      <w:iCs/>
      <w:color w:val="000000"/>
    </w:rPr>
  </w:style>
  <w:style w:type="paragraph" w:styleId="Citazioneintensa">
    <w:name w:val="Intense Quote"/>
    <w:basedOn w:val="Normale"/>
    <w:next w:val="Normale"/>
    <w:link w:val="CitazioneintensaCarattere"/>
    <w:uiPriority w:val="30"/>
    <w:qFormat/>
    <w:rsid w:val="0023321E"/>
    <w:pPr>
      <w:pBdr>
        <w:bottom w:val="single" w:sz="4" w:space="4" w:color="2DA2BF"/>
      </w:pBdr>
      <w:spacing w:before="200" w:after="280"/>
      <w:ind w:left="936" w:right="936"/>
    </w:pPr>
    <w:rPr>
      <w:b/>
      <w:bCs/>
      <w:i/>
      <w:iCs/>
      <w:color w:val="2DA2BF"/>
      <w:sz w:val="20"/>
      <w:szCs w:val="20"/>
    </w:rPr>
  </w:style>
  <w:style w:type="character" w:customStyle="1" w:styleId="CitazioneintensaCarattere">
    <w:name w:val="Citazione intensa Carattere"/>
    <w:link w:val="Citazioneintensa"/>
    <w:uiPriority w:val="30"/>
    <w:rsid w:val="0023321E"/>
    <w:rPr>
      <w:b/>
      <w:bCs/>
      <w:i/>
      <w:iCs/>
      <w:color w:val="2DA2BF"/>
    </w:rPr>
  </w:style>
  <w:style w:type="character" w:styleId="Enfasidelicata">
    <w:name w:val="Subtle Emphasis"/>
    <w:uiPriority w:val="19"/>
    <w:qFormat/>
    <w:rsid w:val="0023321E"/>
    <w:rPr>
      <w:i/>
      <w:iCs/>
      <w:color w:val="808080"/>
    </w:rPr>
  </w:style>
  <w:style w:type="character" w:styleId="Enfasiintensa">
    <w:name w:val="Intense Emphasis"/>
    <w:uiPriority w:val="21"/>
    <w:qFormat/>
    <w:rsid w:val="0023321E"/>
    <w:rPr>
      <w:b/>
      <w:bCs/>
      <w:i/>
      <w:iCs/>
      <w:color w:val="2DA2BF"/>
    </w:rPr>
  </w:style>
  <w:style w:type="character" w:styleId="Riferimentodelicato">
    <w:name w:val="Subtle Reference"/>
    <w:uiPriority w:val="31"/>
    <w:qFormat/>
    <w:rsid w:val="0023321E"/>
    <w:rPr>
      <w:smallCaps/>
      <w:color w:val="DA1F28"/>
      <w:u w:val="single"/>
    </w:rPr>
  </w:style>
  <w:style w:type="character" w:styleId="Riferimentointenso">
    <w:name w:val="Intense Reference"/>
    <w:uiPriority w:val="32"/>
    <w:qFormat/>
    <w:rsid w:val="0023321E"/>
    <w:rPr>
      <w:b/>
      <w:bCs/>
      <w:smallCaps/>
      <w:color w:val="DA1F28"/>
      <w:spacing w:val="5"/>
      <w:u w:val="single"/>
    </w:rPr>
  </w:style>
  <w:style w:type="character" w:styleId="Titolodellibro">
    <w:name w:val="Book Title"/>
    <w:uiPriority w:val="33"/>
    <w:qFormat/>
    <w:rsid w:val="0023321E"/>
    <w:rPr>
      <w:b/>
      <w:bCs/>
      <w:smallCaps/>
      <w:spacing w:val="5"/>
    </w:rPr>
  </w:style>
  <w:style w:type="paragraph" w:styleId="Titolosommario">
    <w:name w:val="TOC Heading"/>
    <w:basedOn w:val="Titolo1"/>
    <w:next w:val="Normale"/>
    <w:uiPriority w:val="39"/>
    <w:semiHidden/>
    <w:unhideWhenUsed/>
    <w:qFormat/>
    <w:rsid w:val="0023321E"/>
    <w:pPr>
      <w:outlineLvl w:val="9"/>
    </w:pPr>
  </w:style>
  <w:style w:type="paragraph" w:styleId="Indice9">
    <w:name w:val="index 9"/>
    <w:basedOn w:val="Normale"/>
    <w:next w:val="Normale"/>
    <w:autoRedefine/>
    <w:rsid w:val="00372266"/>
    <w:pPr>
      <w:spacing w:after="0" w:line="240" w:lineRule="auto"/>
      <w:ind w:left="1980" w:hanging="220"/>
    </w:pPr>
  </w:style>
  <w:style w:type="numbering" w:customStyle="1" w:styleId="Numbered">
    <w:name w:val="Numbered"/>
    <w:rsid w:val="003B0CC0"/>
    <w:pPr>
      <w:numPr>
        <w:numId w:val="4"/>
      </w:numPr>
    </w:pPr>
  </w:style>
  <w:style w:type="numbering" w:customStyle="1" w:styleId="ImportedStyle1">
    <w:name w:val="Imported Style 1"/>
    <w:rsid w:val="003B0CC0"/>
    <w:pPr>
      <w:numPr>
        <w:numId w:val="5"/>
      </w:numPr>
    </w:pPr>
  </w:style>
  <w:style w:type="numbering" w:customStyle="1" w:styleId="ImportedStyle2">
    <w:name w:val="Imported Style 2"/>
    <w:rsid w:val="003B0CC0"/>
    <w:pPr>
      <w:numPr>
        <w:numId w:val="6"/>
      </w:numPr>
    </w:pPr>
  </w:style>
  <w:style w:type="paragraph" w:customStyle="1" w:styleId="HeadingRed">
    <w:name w:val="Heading Red"/>
    <w:next w:val="Normale"/>
    <w:rsid w:val="003B0CC0"/>
    <w:pPr>
      <w:keepNext/>
      <w:pBdr>
        <w:top w:val="nil"/>
        <w:left w:val="nil"/>
        <w:bottom w:val="nil"/>
        <w:right w:val="nil"/>
        <w:between w:val="nil"/>
        <w:bar w:val="nil"/>
      </w:pBdr>
      <w:outlineLvl w:val="1"/>
    </w:pPr>
    <w:rPr>
      <w:rFonts w:ascii="Helvetica Neue" w:eastAsia="Arial Unicode MS" w:hAnsi="Helvetica Neue" w:cs="Arial Unicode MS"/>
      <w:b/>
      <w:bCs/>
      <w:color w:val="ED220B"/>
      <w:sz w:val="32"/>
      <w:szCs w:val="32"/>
      <w:bdr w:val="nil"/>
    </w:rPr>
  </w:style>
  <w:style w:type="numbering" w:customStyle="1" w:styleId="Bullets">
    <w:name w:val="Bullets"/>
    <w:rsid w:val="009F06B4"/>
    <w:pPr>
      <w:numPr>
        <w:numId w:val="7"/>
      </w:numPr>
    </w:pPr>
  </w:style>
  <w:style w:type="paragraph" w:customStyle="1" w:styleId="Default">
    <w:name w:val="Default"/>
    <w:rsid w:val="009F06B4"/>
    <w:pPr>
      <w:pBdr>
        <w:top w:val="nil"/>
        <w:left w:val="nil"/>
        <w:bottom w:val="nil"/>
        <w:right w:val="nil"/>
        <w:between w:val="nil"/>
        <w:bar w:val="nil"/>
      </w:pBdr>
    </w:pPr>
    <w:rPr>
      <w:rFonts w:ascii="Helvetica Neue" w:eastAsia="Helvetica Neue" w:hAnsi="Helvetica Neue" w:cs="Helvetica Neue"/>
      <w:color w:val="000000"/>
      <w:sz w:val="22"/>
      <w:szCs w:val="22"/>
      <w:bdr w:val="nil"/>
    </w:rPr>
  </w:style>
  <w:style w:type="numbering" w:customStyle="1" w:styleId="ImportedStyle3">
    <w:name w:val="Imported Style 3"/>
    <w:rsid w:val="009F06B4"/>
    <w:pPr>
      <w:numPr>
        <w:numId w:val="8"/>
      </w:numPr>
    </w:pPr>
  </w:style>
  <w:style w:type="numbering" w:customStyle="1" w:styleId="Bullets0">
    <w:name w:val="Bullets.0"/>
    <w:rsid w:val="008B002C"/>
    <w:pPr>
      <w:numPr>
        <w:numId w:val="9"/>
      </w:numPr>
    </w:pPr>
  </w:style>
  <w:style w:type="paragraph" w:customStyle="1" w:styleId="ox-b08933ee77-msolistparagraph">
    <w:name w:val="ox-b08933ee77-msolistparagraph"/>
    <w:basedOn w:val="Normale"/>
    <w:rsid w:val="00813D32"/>
    <w:pPr>
      <w:spacing w:before="100" w:beforeAutospacing="1" w:after="100" w:afterAutospacing="1" w:line="240" w:lineRule="auto"/>
    </w:pPr>
    <w:rPr>
      <w:rFonts w:ascii="Times New Roman" w:hAnsi="Times New Roman"/>
      <w:sz w:val="24"/>
      <w:szCs w:val="24"/>
    </w:rPr>
  </w:style>
  <w:style w:type="paragraph" w:customStyle="1" w:styleId="ox-b08933ee77-msonormal">
    <w:name w:val="ox-b08933ee77-msonormal"/>
    <w:basedOn w:val="Normale"/>
    <w:rsid w:val="00813D32"/>
    <w:pPr>
      <w:spacing w:before="100" w:beforeAutospacing="1" w:after="100" w:afterAutospacing="1" w:line="240" w:lineRule="auto"/>
    </w:pPr>
    <w:rPr>
      <w:rFonts w:ascii="Times New Roman" w:hAnsi="Times New Roman"/>
      <w:sz w:val="24"/>
      <w:szCs w:val="24"/>
    </w:rPr>
  </w:style>
  <w:style w:type="character" w:customStyle="1" w:styleId="UnresolvedMention1">
    <w:name w:val="Unresolved Mention1"/>
    <w:basedOn w:val="Carpredefinitoparagrafo"/>
    <w:uiPriority w:val="99"/>
    <w:semiHidden/>
    <w:unhideWhenUsed/>
    <w:rsid w:val="00266A53"/>
    <w:rPr>
      <w:color w:val="605E5C"/>
      <w:shd w:val="clear" w:color="auto" w:fill="E1DFDD"/>
    </w:rPr>
  </w:style>
  <w:style w:type="character" w:styleId="Collegamentovisitato">
    <w:name w:val="FollowedHyperlink"/>
    <w:basedOn w:val="Carpredefinitoparagrafo"/>
    <w:semiHidden/>
    <w:unhideWhenUsed/>
    <w:rsid w:val="00F70D1E"/>
    <w:rPr>
      <w:color w:val="800080" w:themeColor="followedHyperlink"/>
      <w:u w:val="single"/>
    </w:rPr>
  </w:style>
  <w:style w:type="paragraph" w:styleId="Revisione">
    <w:name w:val="Revision"/>
    <w:hidden/>
    <w:uiPriority w:val="99"/>
    <w:semiHidden/>
    <w:rsid w:val="00D978A7"/>
    <w:rPr>
      <w:sz w:val="22"/>
      <w:szCs w:val="22"/>
    </w:rPr>
  </w:style>
  <w:style w:type="character" w:customStyle="1" w:styleId="UnresolvedMention2">
    <w:name w:val="Unresolved Mention2"/>
    <w:basedOn w:val="Carpredefinitoparagrafo"/>
    <w:uiPriority w:val="99"/>
    <w:semiHidden/>
    <w:unhideWhenUsed/>
    <w:rsid w:val="006D6D0F"/>
    <w:rPr>
      <w:color w:val="605E5C"/>
      <w:shd w:val="clear" w:color="auto" w:fill="E1DFDD"/>
    </w:rPr>
  </w:style>
  <w:style w:type="character" w:customStyle="1" w:styleId="TestocommentoCarattere">
    <w:name w:val="Testo commento Carattere"/>
    <w:basedOn w:val="Carpredefinitoparagrafo"/>
    <w:link w:val="Testocommento"/>
    <w:uiPriority w:val="99"/>
    <w:rsid w:val="00854DE5"/>
    <w:rPr>
      <w:szCs w:val="22"/>
    </w:rPr>
  </w:style>
  <w:style w:type="table" w:styleId="Sfondochiaro-Colore1">
    <w:name w:val="Light Shading Accent 1"/>
    <w:basedOn w:val="Tabellanormale"/>
    <w:uiPriority w:val="60"/>
    <w:rsid w:val="00B32CEB"/>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Menzionenonrisolta">
    <w:name w:val="Unresolved Mention"/>
    <w:basedOn w:val="Carpredefinitoparagrafo"/>
    <w:uiPriority w:val="99"/>
    <w:semiHidden/>
    <w:unhideWhenUsed/>
    <w:rsid w:val="008B0C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764572">
      <w:bodyDiv w:val="1"/>
      <w:marLeft w:val="0"/>
      <w:marRight w:val="0"/>
      <w:marTop w:val="0"/>
      <w:marBottom w:val="0"/>
      <w:divBdr>
        <w:top w:val="none" w:sz="0" w:space="0" w:color="auto"/>
        <w:left w:val="none" w:sz="0" w:space="0" w:color="auto"/>
        <w:bottom w:val="none" w:sz="0" w:space="0" w:color="auto"/>
        <w:right w:val="none" w:sz="0" w:space="0" w:color="auto"/>
      </w:divBdr>
    </w:div>
    <w:div w:id="303700921">
      <w:bodyDiv w:val="1"/>
      <w:marLeft w:val="0"/>
      <w:marRight w:val="0"/>
      <w:marTop w:val="0"/>
      <w:marBottom w:val="0"/>
      <w:divBdr>
        <w:top w:val="none" w:sz="0" w:space="0" w:color="auto"/>
        <w:left w:val="none" w:sz="0" w:space="0" w:color="auto"/>
        <w:bottom w:val="none" w:sz="0" w:space="0" w:color="auto"/>
        <w:right w:val="none" w:sz="0" w:space="0" w:color="auto"/>
      </w:divBdr>
    </w:div>
    <w:div w:id="328100892">
      <w:bodyDiv w:val="1"/>
      <w:marLeft w:val="0"/>
      <w:marRight w:val="0"/>
      <w:marTop w:val="0"/>
      <w:marBottom w:val="0"/>
      <w:divBdr>
        <w:top w:val="none" w:sz="0" w:space="0" w:color="auto"/>
        <w:left w:val="none" w:sz="0" w:space="0" w:color="auto"/>
        <w:bottom w:val="none" w:sz="0" w:space="0" w:color="auto"/>
        <w:right w:val="none" w:sz="0" w:space="0" w:color="auto"/>
      </w:divBdr>
    </w:div>
    <w:div w:id="363871960">
      <w:bodyDiv w:val="1"/>
      <w:marLeft w:val="0"/>
      <w:marRight w:val="0"/>
      <w:marTop w:val="0"/>
      <w:marBottom w:val="0"/>
      <w:divBdr>
        <w:top w:val="none" w:sz="0" w:space="0" w:color="auto"/>
        <w:left w:val="none" w:sz="0" w:space="0" w:color="auto"/>
        <w:bottom w:val="none" w:sz="0" w:space="0" w:color="auto"/>
        <w:right w:val="none" w:sz="0" w:space="0" w:color="auto"/>
      </w:divBdr>
    </w:div>
    <w:div w:id="470951045">
      <w:bodyDiv w:val="1"/>
      <w:marLeft w:val="0"/>
      <w:marRight w:val="0"/>
      <w:marTop w:val="0"/>
      <w:marBottom w:val="0"/>
      <w:divBdr>
        <w:top w:val="none" w:sz="0" w:space="0" w:color="auto"/>
        <w:left w:val="none" w:sz="0" w:space="0" w:color="auto"/>
        <w:bottom w:val="none" w:sz="0" w:space="0" w:color="auto"/>
        <w:right w:val="none" w:sz="0" w:space="0" w:color="auto"/>
      </w:divBdr>
    </w:div>
    <w:div w:id="536895199">
      <w:bodyDiv w:val="1"/>
      <w:marLeft w:val="0"/>
      <w:marRight w:val="0"/>
      <w:marTop w:val="0"/>
      <w:marBottom w:val="0"/>
      <w:divBdr>
        <w:top w:val="none" w:sz="0" w:space="0" w:color="auto"/>
        <w:left w:val="none" w:sz="0" w:space="0" w:color="auto"/>
        <w:bottom w:val="none" w:sz="0" w:space="0" w:color="auto"/>
        <w:right w:val="none" w:sz="0" w:space="0" w:color="auto"/>
      </w:divBdr>
    </w:div>
    <w:div w:id="570778311">
      <w:bodyDiv w:val="1"/>
      <w:marLeft w:val="0"/>
      <w:marRight w:val="0"/>
      <w:marTop w:val="0"/>
      <w:marBottom w:val="0"/>
      <w:divBdr>
        <w:top w:val="none" w:sz="0" w:space="0" w:color="auto"/>
        <w:left w:val="none" w:sz="0" w:space="0" w:color="auto"/>
        <w:bottom w:val="none" w:sz="0" w:space="0" w:color="auto"/>
        <w:right w:val="none" w:sz="0" w:space="0" w:color="auto"/>
      </w:divBdr>
    </w:div>
    <w:div w:id="929040821">
      <w:bodyDiv w:val="1"/>
      <w:marLeft w:val="0"/>
      <w:marRight w:val="0"/>
      <w:marTop w:val="0"/>
      <w:marBottom w:val="0"/>
      <w:divBdr>
        <w:top w:val="none" w:sz="0" w:space="0" w:color="auto"/>
        <w:left w:val="none" w:sz="0" w:space="0" w:color="auto"/>
        <w:bottom w:val="none" w:sz="0" w:space="0" w:color="auto"/>
        <w:right w:val="none" w:sz="0" w:space="0" w:color="auto"/>
      </w:divBdr>
    </w:div>
    <w:div w:id="939944569">
      <w:bodyDiv w:val="1"/>
      <w:marLeft w:val="0"/>
      <w:marRight w:val="0"/>
      <w:marTop w:val="0"/>
      <w:marBottom w:val="0"/>
      <w:divBdr>
        <w:top w:val="none" w:sz="0" w:space="0" w:color="auto"/>
        <w:left w:val="none" w:sz="0" w:space="0" w:color="auto"/>
        <w:bottom w:val="none" w:sz="0" w:space="0" w:color="auto"/>
        <w:right w:val="none" w:sz="0" w:space="0" w:color="auto"/>
      </w:divBdr>
    </w:div>
    <w:div w:id="974069440">
      <w:bodyDiv w:val="1"/>
      <w:marLeft w:val="0"/>
      <w:marRight w:val="0"/>
      <w:marTop w:val="0"/>
      <w:marBottom w:val="0"/>
      <w:divBdr>
        <w:top w:val="none" w:sz="0" w:space="0" w:color="auto"/>
        <w:left w:val="none" w:sz="0" w:space="0" w:color="auto"/>
        <w:bottom w:val="none" w:sz="0" w:space="0" w:color="auto"/>
        <w:right w:val="none" w:sz="0" w:space="0" w:color="auto"/>
      </w:divBdr>
    </w:div>
    <w:div w:id="996422818">
      <w:bodyDiv w:val="1"/>
      <w:marLeft w:val="0"/>
      <w:marRight w:val="0"/>
      <w:marTop w:val="0"/>
      <w:marBottom w:val="0"/>
      <w:divBdr>
        <w:top w:val="none" w:sz="0" w:space="0" w:color="auto"/>
        <w:left w:val="none" w:sz="0" w:space="0" w:color="auto"/>
        <w:bottom w:val="none" w:sz="0" w:space="0" w:color="auto"/>
        <w:right w:val="none" w:sz="0" w:space="0" w:color="auto"/>
      </w:divBdr>
    </w:div>
    <w:div w:id="1543667459">
      <w:bodyDiv w:val="1"/>
      <w:marLeft w:val="0"/>
      <w:marRight w:val="0"/>
      <w:marTop w:val="0"/>
      <w:marBottom w:val="0"/>
      <w:divBdr>
        <w:top w:val="none" w:sz="0" w:space="0" w:color="auto"/>
        <w:left w:val="none" w:sz="0" w:space="0" w:color="auto"/>
        <w:bottom w:val="none" w:sz="0" w:space="0" w:color="auto"/>
        <w:right w:val="none" w:sz="0" w:space="0" w:color="auto"/>
      </w:divBdr>
    </w:div>
    <w:div w:id="1545829938">
      <w:bodyDiv w:val="1"/>
      <w:marLeft w:val="0"/>
      <w:marRight w:val="0"/>
      <w:marTop w:val="0"/>
      <w:marBottom w:val="0"/>
      <w:divBdr>
        <w:top w:val="none" w:sz="0" w:space="0" w:color="auto"/>
        <w:left w:val="none" w:sz="0" w:space="0" w:color="auto"/>
        <w:bottom w:val="none" w:sz="0" w:space="0" w:color="auto"/>
        <w:right w:val="none" w:sz="0" w:space="0" w:color="auto"/>
      </w:divBdr>
    </w:div>
    <w:div w:id="1588421786">
      <w:bodyDiv w:val="1"/>
      <w:marLeft w:val="0"/>
      <w:marRight w:val="0"/>
      <w:marTop w:val="0"/>
      <w:marBottom w:val="0"/>
      <w:divBdr>
        <w:top w:val="none" w:sz="0" w:space="0" w:color="auto"/>
        <w:left w:val="none" w:sz="0" w:space="0" w:color="auto"/>
        <w:bottom w:val="none" w:sz="0" w:space="0" w:color="auto"/>
        <w:right w:val="none" w:sz="0" w:space="0" w:color="auto"/>
      </w:divBdr>
    </w:div>
    <w:div w:id="1597012925">
      <w:bodyDiv w:val="1"/>
      <w:marLeft w:val="0"/>
      <w:marRight w:val="0"/>
      <w:marTop w:val="0"/>
      <w:marBottom w:val="0"/>
      <w:divBdr>
        <w:top w:val="none" w:sz="0" w:space="0" w:color="auto"/>
        <w:left w:val="none" w:sz="0" w:space="0" w:color="auto"/>
        <w:bottom w:val="none" w:sz="0" w:space="0" w:color="auto"/>
        <w:right w:val="none" w:sz="0" w:space="0" w:color="auto"/>
      </w:divBdr>
    </w:div>
    <w:div w:id="1615672797">
      <w:bodyDiv w:val="1"/>
      <w:marLeft w:val="0"/>
      <w:marRight w:val="0"/>
      <w:marTop w:val="0"/>
      <w:marBottom w:val="0"/>
      <w:divBdr>
        <w:top w:val="none" w:sz="0" w:space="0" w:color="auto"/>
        <w:left w:val="none" w:sz="0" w:space="0" w:color="auto"/>
        <w:bottom w:val="none" w:sz="0" w:space="0" w:color="auto"/>
        <w:right w:val="none" w:sz="0" w:space="0" w:color="auto"/>
      </w:divBdr>
    </w:div>
    <w:div w:id="1718578107">
      <w:bodyDiv w:val="1"/>
      <w:marLeft w:val="0"/>
      <w:marRight w:val="0"/>
      <w:marTop w:val="0"/>
      <w:marBottom w:val="0"/>
      <w:divBdr>
        <w:top w:val="none" w:sz="0" w:space="0" w:color="auto"/>
        <w:left w:val="none" w:sz="0" w:space="0" w:color="auto"/>
        <w:bottom w:val="none" w:sz="0" w:space="0" w:color="auto"/>
        <w:right w:val="none" w:sz="0" w:space="0" w:color="auto"/>
      </w:divBdr>
    </w:div>
    <w:div w:id="1840191178">
      <w:bodyDiv w:val="1"/>
      <w:marLeft w:val="0"/>
      <w:marRight w:val="0"/>
      <w:marTop w:val="0"/>
      <w:marBottom w:val="0"/>
      <w:divBdr>
        <w:top w:val="none" w:sz="0" w:space="0" w:color="auto"/>
        <w:left w:val="none" w:sz="0" w:space="0" w:color="auto"/>
        <w:bottom w:val="none" w:sz="0" w:space="0" w:color="auto"/>
        <w:right w:val="none" w:sz="0" w:space="0" w:color="auto"/>
      </w:divBdr>
    </w:div>
    <w:div w:id="1855533752">
      <w:bodyDiv w:val="1"/>
      <w:marLeft w:val="0"/>
      <w:marRight w:val="0"/>
      <w:marTop w:val="0"/>
      <w:marBottom w:val="0"/>
      <w:divBdr>
        <w:top w:val="none" w:sz="0" w:space="0" w:color="auto"/>
        <w:left w:val="none" w:sz="0" w:space="0" w:color="auto"/>
        <w:bottom w:val="none" w:sz="0" w:space="0" w:color="auto"/>
        <w:right w:val="none" w:sz="0" w:space="0" w:color="auto"/>
      </w:divBdr>
      <w:divsChild>
        <w:div w:id="456876585">
          <w:marLeft w:val="0"/>
          <w:marRight w:val="0"/>
          <w:marTop w:val="0"/>
          <w:marBottom w:val="0"/>
          <w:divBdr>
            <w:top w:val="none" w:sz="0" w:space="0" w:color="auto"/>
            <w:left w:val="none" w:sz="0" w:space="0" w:color="auto"/>
            <w:bottom w:val="none" w:sz="0" w:space="0" w:color="auto"/>
            <w:right w:val="none" w:sz="0" w:space="0" w:color="auto"/>
          </w:divBdr>
          <w:divsChild>
            <w:div w:id="1936278540">
              <w:marLeft w:val="0"/>
              <w:marRight w:val="0"/>
              <w:marTop w:val="0"/>
              <w:marBottom w:val="0"/>
              <w:divBdr>
                <w:top w:val="none" w:sz="0" w:space="0" w:color="auto"/>
                <w:left w:val="none" w:sz="0" w:space="0" w:color="auto"/>
                <w:bottom w:val="none" w:sz="0" w:space="0" w:color="auto"/>
                <w:right w:val="none" w:sz="0" w:space="0" w:color="auto"/>
              </w:divBdr>
              <w:divsChild>
                <w:div w:id="419376602">
                  <w:marLeft w:val="0"/>
                  <w:marRight w:val="0"/>
                  <w:marTop w:val="0"/>
                  <w:marBottom w:val="0"/>
                  <w:divBdr>
                    <w:top w:val="none" w:sz="0" w:space="0" w:color="auto"/>
                    <w:left w:val="none" w:sz="0" w:space="0" w:color="auto"/>
                    <w:bottom w:val="none" w:sz="0" w:space="0" w:color="auto"/>
                    <w:right w:val="none" w:sz="0" w:space="0" w:color="auto"/>
                  </w:divBdr>
                </w:div>
                <w:div w:id="463818634">
                  <w:marLeft w:val="0"/>
                  <w:marRight w:val="0"/>
                  <w:marTop w:val="0"/>
                  <w:marBottom w:val="0"/>
                  <w:divBdr>
                    <w:top w:val="none" w:sz="0" w:space="0" w:color="auto"/>
                    <w:left w:val="none" w:sz="0" w:space="0" w:color="auto"/>
                    <w:bottom w:val="none" w:sz="0" w:space="0" w:color="auto"/>
                    <w:right w:val="none" w:sz="0" w:space="0" w:color="auto"/>
                  </w:divBdr>
                </w:div>
                <w:div w:id="1029137395">
                  <w:marLeft w:val="0"/>
                  <w:marRight w:val="0"/>
                  <w:marTop w:val="0"/>
                  <w:marBottom w:val="0"/>
                  <w:divBdr>
                    <w:top w:val="none" w:sz="0" w:space="0" w:color="auto"/>
                    <w:left w:val="none" w:sz="0" w:space="0" w:color="auto"/>
                    <w:bottom w:val="none" w:sz="0" w:space="0" w:color="auto"/>
                    <w:right w:val="none" w:sz="0" w:space="0" w:color="auto"/>
                  </w:divBdr>
                </w:div>
                <w:div w:id="179228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1164575">
      <w:bodyDiv w:val="1"/>
      <w:marLeft w:val="0"/>
      <w:marRight w:val="0"/>
      <w:marTop w:val="0"/>
      <w:marBottom w:val="0"/>
      <w:divBdr>
        <w:top w:val="none" w:sz="0" w:space="0" w:color="auto"/>
        <w:left w:val="none" w:sz="0" w:space="0" w:color="auto"/>
        <w:bottom w:val="none" w:sz="0" w:space="0" w:color="auto"/>
        <w:right w:val="none" w:sz="0" w:space="0" w:color="auto"/>
      </w:divBdr>
    </w:div>
    <w:div w:id="1898852210">
      <w:bodyDiv w:val="1"/>
      <w:marLeft w:val="0"/>
      <w:marRight w:val="0"/>
      <w:marTop w:val="0"/>
      <w:marBottom w:val="0"/>
      <w:divBdr>
        <w:top w:val="none" w:sz="0" w:space="0" w:color="auto"/>
        <w:left w:val="none" w:sz="0" w:space="0" w:color="auto"/>
        <w:bottom w:val="none" w:sz="0" w:space="0" w:color="auto"/>
        <w:right w:val="none" w:sz="0" w:space="0" w:color="auto"/>
      </w:divBdr>
    </w:div>
    <w:div w:id="1906453843">
      <w:bodyDiv w:val="1"/>
      <w:marLeft w:val="0"/>
      <w:marRight w:val="0"/>
      <w:marTop w:val="0"/>
      <w:marBottom w:val="0"/>
      <w:divBdr>
        <w:top w:val="none" w:sz="0" w:space="0" w:color="auto"/>
        <w:left w:val="none" w:sz="0" w:space="0" w:color="auto"/>
        <w:bottom w:val="none" w:sz="0" w:space="0" w:color="auto"/>
        <w:right w:val="none" w:sz="0" w:space="0" w:color="auto"/>
      </w:divBdr>
    </w:div>
    <w:div w:id="1986397348">
      <w:bodyDiv w:val="1"/>
      <w:marLeft w:val="0"/>
      <w:marRight w:val="0"/>
      <w:marTop w:val="0"/>
      <w:marBottom w:val="0"/>
      <w:divBdr>
        <w:top w:val="none" w:sz="0" w:space="0" w:color="auto"/>
        <w:left w:val="none" w:sz="0" w:space="0" w:color="auto"/>
        <w:bottom w:val="none" w:sz="0" w:space="0" w:color="auto"/>
        <w:right w:val="none" w:sz="0" w:space="0" w:color="auto"/>
      </w:divBdr>
    </w:div>
    <w:div w:id="2002193220">
      <w:bodyDiv w:val="1"/>
      <w:marLeft w:val="0"/>
      <w:marRight w:val="0"/>
      <w:marTop w:val="0"/>
      <w:marBottom w:val="0"/>
      <w:divBdr>
        <w:top w:val="none" w:sz="0" w:space="0" w:color="auto"/>
        <w:left w:val="none" w:sz="0" w:space="0" w:color="auto"/>
        <w:bottom w:val="none" w:sz="0" w:space="0" w:color="auto"/>
        <w:right w:val="none" w:sz="0" w:space="0" w:color="auto"/>
      </w:divBdr>
    </w:div>
    <w:div w:id="2007052612">
      <w:bodyDiv w:val="1"/>
      <w:marLeft w:val="0"/>
      <w:marRight w:val="0"/>
      <w:marTop w:val="0"/>
      <w:marBottom w:val="0"/>
      <w:divBdr>
        <w:top w:val="none" w:sz="0" w:space="0" w:color="auto"/>
        <w:left w:val="none" w:sz="0" w:space="0" w:color="auto"/>
        <w:bottom w:val="none" w:sz="0" w:space="0" w:color="auto"/>
        <w:right w:val="none" w:sz="0" w:space="0" w:color="auto"/>
      </w:divBdr>
    </w:div>
    <w:div w:id="2076658371">
      <w:bodyDiv w:val="1"/>
      <w:marLeft w:val="0"/>
      <w:marRight w:val="0"/>
      <w:marTop w:val="0"/>
      <w:marBottom w:val="0"/>
      <w:divBdr>
        <w:top w:val="none" w:sz="0" w:space="0" w:color="auto"/>
        <w:left w:val="none" w:sz="0" w:space="0" w:color="auto"/>
        <w:bottom w:val="none" w:sz="0" w:space="0" w:color="auto"/>
        <w:right w:val="none" w:sz="0" w:space="0" w:color="auto"/>
      </w:divBdr>
      <w:divsChild>
        <w:div w:id="1186136354">
          <w:marLeft w:val="0"/>
          <w:marRight w:val="0"/>
          <w:marTop w:val="0"/>
          <w:marBottom w:val="0"/>
          <w:divBdr>
            <w:top w:val="none" w:sz="0" w:space="0" w:color="auto"/>
            <w:left w:val="none" w:sz="0" w:space="0" w:color="auto"/>
            <w:bottom w:val="none" w:sz="0" w:space="0" w:color="auto"/>
            <w:right w:val="none" w:sz="0" w:space="0" w:color="auto"/>
          </w:divBdr>
          <w:divsChild>
            <w:div w:id="1765494011">
              <w:marLeft w:val="0"/>
              <w:marRight w:val="0"/>
              <w:marTop w:val="0"/>
              <w:marBottom w:val="0"/>
              <w:divBdr>
                <w:top w:val="none" w:sz="0" w:space="0" w:color="auto"/>
                <w:left w:val="none" w:sz="0" w:space="0" w:color="auto"/>
                <w:bottom w:val="none" w:sz="0" w:space="0" w:color="auto"/>
                <w:right w:val="none" w:sz="0" w:space="0" w:color="auto"/>
              </w:divBdr>
              <w:divsChild>
                <w:div w:id="698967687">
                  <w:marLeft w:val="0"/>
                  <w:marRight w:val="0"/>
                  <w:marTop w:val="0"/>
                  <w:marBottom w:val="0"/>
                  <w:divBdr>
                    <w:top w:val="none" w:sz="0" w:space="0" w:color="auto"/>
                    <w:left w:val="none" w:sz="0" w:space="0" w:color="auto"/>
                    <w:bottom w:val="none" w:sz="0" w:space="0" w:color="auto"/>
                    <w:right w:val="none" w:sz="0" w:space="0" w:color="auto"/>
                  </w:divBdr>
                  <w:divsChild>
                    <w:div w:id="342587331">
                      <w:marLeft w:val="0"/>
                      <w:marRight w:val="0"/>
                      <w:marTop w:val="0"/>
                      <w:marBottom w:val="0"/>
                      <w:divBdr>
                        <w:top w:val="none" w:sz="0" w:space="0" w:color="auto"/>
                        <w:left w:val="none" w:sz="0" w:space="0" w:color="auto"/>
                        <w:bottom w:val="none" w:sz="0" w:space="0" w:color="auto"/>
                        <w:right w:val="none" w:sz="0" w:space="0" w:color="auto"/>
                      </w:divBdr>
                      <w:divsChild>
                        <w:div w:id="366180157">
                          <w:marLeft w:val="0"/>
                          <w:marRight w:val="0"/>
                          <w:marTop w:val="0"/>
                          <w:marBottom w:val="0"/>
                          <w:divBdr>
                            <w:top w:val="none" w:sz="0" w:space="0" w:color="auto"/>
                            <w:left w:val="none" w:sz="0" w:space="0" w:color="auto"/>
                            <w:bottom w:val="none" w:sz="0" w:space="0" w:color="auto"/>
                            <w:right w:val="none" w:sz="0" w:space="0" w:color="auto"/>
                          </w:divBdr>
                          <w:divsChild>
                            <w:div w:id="1464033010">
                              <w:marLeft w:val="0"/>
                              <w:marRight w:val="0"/>
                              <w:marTop w:val="0"/>
                              <w:marBottom w:val="0"/>
                              <w:divBdr>
                                <w:top w:val="none" w:sz="0" w:space="0" w:color="auto"/>
                                <w:left w:val="none" w:sz="0" w:space="0" w:color="auto"/>
                                <w:bottom w:val="none" w:sz="0" w:space="0" w:color="auto"/>
                                <w:right w:val="none" w:sz="0" w:space="0" w:color="auto"/>
                              </w:divBdr>
                              <w:divsChild>
                                <w:div w:id="1266573257">
                                  <w:marLeft w:val="0"/>
                                  <w:marRight w:val="0"/>
                                  <w:marTop w:val="0"/>
                                  <w:marBottom w:val="0"/>
                                  <w:divBdr>
                                    <w:top w:val="none" w:sz="0" w:space="0" w:color="auto"/>
                                    <w:left w:val="none" w:sz="0" w:space="0" w:color="auto"/>
                                    <w:bottom w:val="none" w:sz="0" w:space="0" w:color="auto"/>
                                    <w:right w:val="none" w:sz="0" w:space="0" w:color="auto"/>
                                  </w:divBdr>
                                  <w:divsChild>
                                    <w:div w:id="667292448">
                                      <w:marLeft w:val="0"/>
                                      <w:marRight w:val="0"/>
                                      <w:marTop w:val="0"/>
                                      <w:marBottom w:val="0"/>
                                      <w:divBdr>
                                        <w:top w:val="none" w:sz="0" w:space="0" w:color="auto"/>
                                        <w:left w:val="none" w:sz="0" w:space="0" w:color="auto"/>
                                        <w:bottom w:val="none" w:sz="0" w:space="0" w:color="auto"/>
                                        <w:right w:val="none" w:sz="0" w:space="0" w:color="auto"/>
                                      </w:divBdr>
                                    </w:div>
                                    <w:div w:id="636761127">
                                      <w:marLeft w:val="0"/>
                                      <w:marRight w:val="0"/>
                                      <w:marTop w:val="0"/>
                                      <w:marBottom w:val="0"/>
                                      <w:divBdr>
                                        <w:top w:val="none" w:sz="0" w:space="0" w:color="auto"/>
                                        <w:left w:val="none" w:sz="0" w:space="0" w:color="auto"/>
                                        <w:bottom w:val="none" w:sz="0" w:space="0" w:color="auto"/>
                                        <w:right w:val="none" w:sz="0" w:space="0" w:color="auto"/>
                                      </w:divBdr>
                                      <w:divsChild>
                                        <w:div w:id="1678656548">
                                          <w:marLeft w:val="0"/>
                                          <w:marRight w:val="165"/>
                                          <w:marTop w:val="150"/>
                                          <w:marBottom w:val="0"/>
                                          <w:divBdr>
                                            <w:top w:val="none" w:sz="0" w:space="0" w:color="auto"/>
                                            <w:left w:val="none" w:sz="0" w:space="0" w:color="auto"/>
                                            <w:bottom w:val="none" w:sz="0" w:space="0" w:color="auto"/>
                                            <w:right w:val="none" w:sz="0" w:space="0" w:color="auto"/>
                                          </w:divBdr>
                                          <w:divsChild>
                                            <w:div w:id="1901743482">
                                              <w:marLeft w:val="0"/>
                                              <w:marRight w:val="0"/>
                                              <w:marTop w:val="0"/>
                                              <w:marBottom w:val="0"/>
                                              <w:divBdr>
                                                <w:top w:val="none" w:sz="0" w:space="0" w:color="auto"/>
                                                <w:left w:val="none" w:sz="0" w:space="0" w:color="auto"/>
                                                <w:bottom w:val="none" w:sz="0" w:space="0" w:color="auto"/>
                                                <w:right w:val="none" w:sz="0" w:space="0" w:color="auto"/>
                                              </w:divBdr>
                                              <w:divsChild>
                                                <w:div w:id="129834088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8069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SI2001\Template_Analisi_SI20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BFA8CF20934C746A758701D286163C8" ma:contentTypeVersion="4" ma:contentTypeDescription="Creare un nuovo documento." ma:contentTypeScope="" ma:versionID="6563ab4f0bf825287e0d961079e3070a">
  <xsd:schema xmlns:xsd="http://www.w3.org/2001/XMLSchema" xmlns:xs="http://www.w3.org/2001/XMLSchema" xmlns:p="http://schemas.microsoft.com/office/2006/metadata/properties" xmlns:ns2="dd347646-3003-4383-a498-4cfad74803e2" targetNamespace="http://schemas.microsoft.com/office/2006/metadata/properties" ma:root="true" ma:fieldsID="fec572b1e88f53e5a5be5a3e3e2e9a62" ns2:_="">
    <xsd:import namespace="dd347646-3003-4383-a498-4cfad74803e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347646-3003-4383-a498-4cfad74803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528F83-497F-46AF-ABEE-1739BB7A154D}">
  <ds:schemaRefs>
    <ds:schemaRef ds:uri="http://schemas.microsoft.com/sharepoint/v3/contenttype/forms"/>
  </ds:schemaRefs>
</ds:datastoreItem>
</file>

<file path=customXml/itemProps2.xml><?xml version="1.0" encoding="utf-8"?>
<ds:datastoreItem xmlns:ds="http://schemas.openxmlformats.org/officeDocument/2006/customXml" ds:itemID="{00213FDB-8966-4C37-9A9E-4B6B2B8E7203}">
  <ds:schemaRefs>
    <ds:schemaRef ds:uri="http://schemas.microsoft.com/office/2006/metadata/properties"/>
  </ds:schemaRefs>
</ds:datastoreItem>
</file>

<file path=customXml/itemProps3.xml><?xml version="1.0" encoding="utf-8"?>
<ds:datastoreItem xmlns:ds="http://schemas.openxmlformats.org/officeDocument/2006/customXml" ds:itemID="{21C761BE-D8FC-4A77-B788-69963F6EDA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347646-3003-4383-a498-4cfad74803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215F23C-6792-4532-88C5-FFA463E36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Template_Analisi_SI2001</Template>
  <TotalTime>4228</TotalTime>
  <Pages>19</Pages>
  <Words>4521</Words>
  <Characters>25773</Characters>
  <Application>Microsoft Office Word</Application>
  <DocSecurity>0</DocSecurity>
  <Lines>214</Lines>
  <Paragraphs>60</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Analisi di fattibilità</vt:lpstr>
      <vt:lpstr>Analisi di fattibilità</vt:lpstr>
    </vt:vector>
  </TitlesOfParts>
  <Company/>
  <LinksUpToDate>false</LinksUpToDate>
  <CharactersWithSpaces>30234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 di fattibilità</dc:title>
  <dc:creator>Desktop All-In-One</dc:creator>
  <cp:lastModifiedBy>Riccardo Mangano</cp:lastModifiedBy>
  <cp:revision>469</cp:revision>
  <cp:lastPrinted>2010-02-25T10:01:00Z</cp:lastPrinted>
  <dcterms:created xsi:type="dcterms:W3CDTF">2025-09-11T08:02:00Z</dcterms:created>
  <dcterms:modified xsi:type="dcterms:W3CDTF">2026-03-30T07:54:00Z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36020b0-6d69-48c1-9bb5-c586c1062b70_Enabled">
    <vt:lpwstr>True</vt:lpwstr>
  </property>
  <property fmtid="{D5CDD505-2E9C-101B-9397-08002B2CF9AE}" pid="3" name="MSIP_Label_236020b0-6d69-48c1-9bb5-c586c1062b70_SiteId">
    <vt:lpwstr>cf36141c-ddd7-45a7-b073-111f66d0b30c</vt:lpwstr>
  </property>
  <property fmtid="{D5CDD505-2E9C-101B-9397-08002B2CF9AE}" pid="4" name="MSIP_Label_236020b0-6d69-48c1-9bb5-c586c1062b70_Owner">
    <vt:lpwstr>a.gabrielli@avanade.com</vt:lpwstr>
  </property>
  <property fmtid="{D5CDD505-2E9C-101B-9397-08002B2CF9AE}" pid="5" name="MSIP_Label_236020b0-6d69-48c1-9bb5-c586c1062b70_SetDate">
    <vt:lpwstr>2019-05-09T14:59:03.0554305Z</vt:lpwstr>
  </property>
  <property fmtid="{D5CDD505-2E9C-101B-9397-08002B2CF9AE}" pid="6" name="MSIP_Label_236020b0-6d69-48c1-9bb5-c586c1062b70_Name">
    <vt:lpwstr>Confidential</vt:lpwstr>
  </property>
  <property fmtid="{D5CDD505-2E9C-101B-9397-08002B2CF9AE}" pid="7" name="MSIP_Label_236020b0-6d69-48c1-9bb5-c586c1062b70_Application">
    <vt:lpwstr>Microsoft Azure Information Protection</vt:lpwstr>
  </property>
  <property fmtid="{D5CDD505-2E9C-101B-9397-08002B2CF9AE}" pid="8" name="MSIP_Label_236020b0-6d69-48c1-9bb5-c586c1062b70_Extended_MSFT_Method">
    <vt:lpwstr>Automatic</vt:lpwstr>
  </property>
  <property fmtid="{D5CDD505-2E9C-101B-9397-08002B2CF9AE}" pid="9" name="MSIP_Label_5fae8262-b78e-4366-8929-a5d6aac95320_Enabled">
    <vt:lpwstr>True</vt:lpwstr>
  </property>
  <property fmtid="{D5CDD505-2E9C-101B-9397-08002B2CF9AE}" pid="10" name="MSIP_Label_5fae8262-b78e-4366-8929-a5d6aac95320_SiteId">
    <vt:lpwstr>cf36141c-ddd7-45a7-b073-111f66d0b30c</vt:lpwstr>
  </property>
  <property fmtid="{D5CDD505-2E9C-101B-9397-08002B2CF9AE}" pid="11" name="MSIP_Label_5fae8262-b78e-4366-8929-a5d6aac95320_Owner">
    <vt:lpwstr>a.gabrielli@avanade.com</vt:lpwstr>
  </property>
  <property fmtid="{D5CDD505-2E9C-101B-9397-08002B2CF9AE}" pid="12" name="MSIP_Label_5fae8262-b78e-4366-8929-a5d6aac95320_SetDate">
    <vt:lpwstr>2019-05-09T14:59:03.0554305Z</vt:lpwstr>
  </property>
  <property fmtid="{D5CDD505-2E9C-101B-9397-08002B2CF9AE}" pid="13" name="MSIP_Label_5fae8262-b78e-4366-8929-a5d6aac95320_Name">
    <vt:lpwstr>Recipients Have Full Control</vt:lpwstr>
  </property>
  <property fmtid="{D5CDD505-2E9C-101B-9397-08002B2CF9AE}" pid="14" name="MSIP_Label_5fae8262-b78e-4366-8929-a5d6aac95320_Application">
    <vt:lpwstr>Microsoft Azure Information Protection</vt:lpwstr>
  </property>
  <property fmtid="{D5CDD505-2E9C-101B-9397-08002B2CF9AE}" pid="15" name="MSIP_Label_5fae8262-b78e-4366-8929-a5d6aac95320_Parent">
    <vt:lpwstr>236020b0-6d69-48c1-9bb5-c586c1062b70</vt:lpwstr>
  </property>
  <property fmtid="{D5CDD505-2E9C-101B-9397-08002B2CF9AE}" pid="16" name="MSIP_Label_5fae8262-b78e-4366-8929-a5d6aac95320_Extended_MSFT_Method">
    <vt:lpwstr>Automatic</vt:lpwstr>
  </property>
  <property fmtid="{D5CDD505-2E9C-101B-9397-08002B2CF9AE}" pid="17" name="Sensitivity">
    <vt:lpwstr>Confidential Recipients Have Full Control</vt:lpwstr>
  </property>
  <property fmtid="{D5CDD505-2E9C-101B-9397-08002B2CF9AE}" pid="18" name="ContentTypeId">
    <vt:lpwstr>0x0101000BFA8CF20934C746A758701D286163C8</vt:lpwstr>
  </property>
</Properties>
</file>